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089" w:rsidRDefault="00484089" w:rsidP="00DF74D2">
      <w:pPr>
        <w:widowControl w:val="0"/>
        <w:shd w:val="clear" w:color="auto" w:fill="FFFFFF"/>
        <w:tabs>
          <w:tab w:val="left" w:pos="720"/>
        </w:tabs>
        <w:overflowPunct w:val="0"/>
        <w:autoSpaceDE w:val="0"/>
        <w:autoSpaceDN w:val="0"/>
        <w:adjustRightInd w:val="0"/>
        <w:jc w:val="both"/>
        <w:rPr>
          <w:kern w:val="28"/>
          <w:sz w:val="26"/>
          <w:szCs w:val="26"/>
        </w:rPr>
      </w:pPr>
    </w:p>
    <w:tbl>
      <w:tblPr>
        <w:tblpPr w:leftFromText="180" w:rightFromText="180" w:vertAnchor="text" w:horzAnchor="margin" w:tblpXSpec="right" w:tblpY="228"/>
        <w:tblW w:w="0" w:type="auto"/>
        <w:tblLook w:val="04A0" w:firstRow="1" w:lastRow="0" w:firstColumn="1" w:lastColumn="0" w:noHBand="0" w:noVBand="1"/>
      </w:tblPr>
      <w:tblGrid>
        <w:gridCol w:w="4077"/>
      </w:tblGrid>
      <w:tr w:rsidR="00D06627" w:rsidTr="00DF74D2">
        <w:tc>
          <w:tcPr>
            <w:tcW w:w="4077" w:type="dxa"/>
            <w:shd w:val="clear" w:color="auto" w:fill="auto"/>
          </w:tcPr>
          <w:p w:rsidR="00DF74D2" w:rsidRDefault="00DF74D2" w:rsidP="00DF74D2">
            <w:pPr>
              <w:spacing w:line="276" w:lineRule="auto"/>
            </w:pPr>
          </w:p>
        </w:tc>
      </w:tr>
      <w:tr w:rsidR="00D06627" w:rsidTr="00DF74D2">
        <w:tc>
          <w:tcPr>
            <w:tcW w:w="4077" w:type="dxa"/>
            <w:shd w:val="clear" w:color="auto" w:fill="auto"/>
          </w:tcPr>
          <w:p w:rsidR="00DF74D2" w:rsidRPr="00691A94" w:rsidRDefault="00DF74D2" w:rsidP="00DF74D2">
            <w:pPr>
              <w:tabs>
                <w:tab w:val="left" w:pos="4600"/>
                <w:tab w:val="left" w:pos="4708"/>
              </w:tabs>
              <w:ind w:left="34" w:right="-108"/>
              <w:jc w:val="center"/>
              <w:rPr>
                <w:b/>
                <w:sz w:val="22"/>
              </w:rPr>
            </w:pPr>
          </w:p>
        </w:tc>
      </w:tr>
    </w:tbl>
    <w:p w:rsidR="00484089" w:rsidRPr="00461509" w:rsidRDefault="00484089" w:rsidP="00D501E7">
      <w:pPr>
        <w:widowControl w:val="0"/>
        <w:shd w:val="clear" w:color="auto" w:fill="FFFFFF"/>
        <w:tabs>
          <w:tab w:val="left" w:pos="720"/>
        </w:tabs>
        <w:overflowPunct w:val="0"/>
        <w:autoSpaceDE w:val="0"/>
        <w:autoSpaceDN w:val="0"/>
        <w:adjustRightInd w:val="0"/>
        <w:ind w:left="6372" w:firstLine="709"/>
        <w:jc w:val="both"/>
        <w:rPr>
          <w:kern w:val="28"/>
          <w:sz w:val="26"/>
          <w:szCs w:val="26"/>
        </w:rPr>
      </w:pPr>
    </w:p>
    <w:p w:rsidR="00070081" w:rsidRDefault="00070081" w:rsidP="00484089">
      <w:pPr>
        <w:shd w:val="clear" w:color="auto" w:fill="FFFFFF"/>
        <w:jc w:val="center"/>
        <w:rPr>
          <w:b/>
          <w:sz w:val="28"/>
          <w:szCs w:val="28"/>
        </w:rPr>
      </w:pPr>
    </w:p>
    <w:p w:rsidR="00070081" w:rsidRDefault="00070081" w:rsidP="00484089">
      <w:pPr>
        <w:shd w:val="clear" w:color="auto" w:fill="FFFFFF"/>
        <w:jc w:val="center"/>
        <w:rPr>
          <w:b/>
          <w:sz w:val="28"/>
          <w:szCs w:val="28"/>
        </w:rPr>
      </w:pPr>
    </w:p>
    <w:p w:rsidR="00070081" w:rsidRDefault="00070081" w:rsidP="00484089">
      <w:pPr>
        <w:shd w:val="clear" w:color="auto" w:fill="FFFFFF"/>
        <w:jc w:val="center"/>
        <w:rPr>
          <w:b/>
          <w:sz w:val="28"/>
          <w:szCs w:val="28"/>
        </w:rPr>
      </w:pPr>
    </w:p>
    <w:p w:rsidR="00070081" w:rsidRDefault="00070081" w:rsidP="00EC2F50">
      <w:pPr>
        <w:shd w:val="clear" w:color="auto" w:fill="FFFFFF"/>
        <w:jc w:val="center"/>
        <w:rPr>
          <w:b/>
          <w:sz w:val="28"/>
          <w:szCs w:val="28"/>
        </w:rPr>
      </w:pPr>
    </w:p>
    <w:p w:rsidR="002D343E" w:rsidRDefault="002D343E" w:rsidP="00EC2F50">
      <w:pPr>
        <w:shd w:val="clear" w:color="auto" w:fill="FFFFFF"/>
        <w:jc w:val="center"/>
        <w:rPr>
          <w:b/>
          <w:sz w:val="28"/>
          <w:szCs w:val="28"/>
        </w:rPr>
      </w:pPr>
    </w:p>
    <w:p w:rsidR="004B162C" w:rsidRPr="00EC2F50" w:rsidRDefault="004B162C" w:rsidP="00EC2F50">
      <w:pPr>
        <w:shd w:val="clear" w:color="auto" w:fill="FFFFFF"/>
        <w:jc w:val="center"/>
        <w:rPr>
          <w:b/>
          <w:sz w:val="28"/>
          <w:szCs w:val="28"/>
        </w:rPr>
      </w:pPr>
    </w:p>
    <w:p w:rsidR="00D501E7" w:rsidRPr="00EC2F50" w:rsidRDefault="00630996" w:rsidP="00EC2F50">
      <w:pPr>
        <w:shd w:val="clear" w:color="auto" w:fill="FFFFFF"/>
        <w:jc w:val="center"/>
        <w:rPr>
          <w:sz w:val="28"/>
          <w:szCs w:val="28"/>
        </w:rPr>
      </w:pPr>
      <w:r w:rsidRPr="00EC2F50">
        <w:rPr>
          <w:sz w:val="28"/>
          <w:szCs w:val="28"/>
        </w:rPr>
        <w:t>ПОРЯДОК</w:t>
      </w:r>
    </w:p>
    <w:p w:rsidR="007D4651" w:rsidRPr="00EC2F50" w:rsidRDefault="00630996" w:rsidP="00EC2F50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C2F50">
        <w:rPr>
          <w:sz w:val="28"/>
          <w:szCs w:val="28"/>
        </w:rPr>
        <w:t xml:space="preserve">  УЧАСТИЯ ПАО «РОССЕТИ ЮГ» В ТОРГОВО-ЗАКУПОЧНЫХ ПРОЦЕДУРАХ НА ЭЛЕКТРОННЫХ ТОРГОВЫХ ПЛОЩАДКАХ В РАМКАХ РЕАЛИЗАЦИИ ДОПОЛНИТЕЛЬНОЙ (НЕТАРИФНОЙ) ДЕЯТЕЛЬНОСТИ</w:t>
      </w:r>
    </w:p>
    <w:p w:rsidR="000B21DB" w:rsidRPr="00EC2F50" w:rsidRDefault="000B21DB" w:rsidP="00EC2F50">
      <w:pPr>
        <w:shd w:val="clear" w:color="auto" w:fill="FFFFFF"/>
        <w:rPr>
          <w:sz w:val="28"/>
          <w:szCs w:val="28"/>
        </w:rPr>
      </w:pPr>
    </w:p>
    <w:p w:rsidR="00D7680C" w:rsidRPr="00EC2F50" w:rsidRDefault="00630996" w:rsidP="00D7680C">
      <w:pPr>
        <w:jc w:val="center"/>
        <w:rPr>
          <w:smallCaps/>
          <w:sz w:val="28"/>
          <w:szCs w:val="28"/>
        </w:rPr>
      </w:pPr>
      <w:r w:rsidRPr="00EC2F50">
        <w:rPr>
          <w:smallCaps/>
          <w:sz w:val="28"/>
          <w:szCs w:val="28"/>
        </w:rPr>
        <w:t>ИНТЕГРИРОВАННАЯ СИСТЕМА МЕНЕДЖМЕНТА</w:t>
      </w:r>
    </w:p>
    <w:p w:rsidR="00D7680C" w:rsidRPr="00EC2F50" w:rsidRDefault="00D7680C" w:rsidP="00D7680C">
      <w:pPr>
        <w:jc w:val="center"/>
        <w:rPr>
          <w:b/>
          <w:smallCaps/>
          <w:sz w:val="28"/>
          <w:szCs w:val="28"/>
          <w:highlight w:val="yellow"/>
        </w:rPr>
      </w:pPr>
    </w:p>
    <w:p w:rsidR="000B21DB" w:rsidRPr="00EC2F50" w:rsidRDefault="00630996" w:rsidP="00EC2F50">
      <w:pPr>
        <w:jc w:val="center"/>
        <w:rPr>
          <w:sz w:val="28"/>
          <w:szCs w:val="28"/>
        </w:rPr>
      </w:pPr>
      <w:r w:rsidRPr="00EC2F50">
        <w:rPr>
          <w:sz w:val="28"/>
          <w:szCs w:val="28"/>
        </w:rPr>
        <w:t>ПК ИСМ 80380011-ИА/Ф-10210 087-2023</w:t>
      </w:r>
    </w:p>
    <w:p w:rsidR="000B21DB" w:rsidRPr="00EC2F50" w:rsidRDefault="000B21DB" w:rsidP="000B21DB">
      <w:pPr>
        <w:rPr>
          <w:sz w:val="28"/>
          <w:szCs w:val="28"/>
        </w:rPr>
      </w:pPr>
    </w:p>
    <w:p w:rsidR="000B21DB" w:rsidRPr="000B21DB" w:rsidRDefault="000B21DB" w:rsidP="000B21DB">
      <w:pPr>
        <w:rPr>
          <w:sz w:val="32"/>
          <w:szCs w:val="28"/>
        </w:rPr>
      </w:pPr>
    </w:p>
    <w:p w:rsidR="000B21DB" w:rsidRPr="000B21DB" w:rsidRDefault="000B21DB" w:rsidP="000B21DB">
      <w:pPr>
        <w:rPr>
          <w:sz w:val="32"/>
          <w:szCs w:val="28"/>
        </w:rPr>
      </w:pPr>
    </w:p>
    <w:p w:rsidR="000B21DB" w:rsidRPr="000B21DB" w:rsidRDefault="000B21DB" w:rsidP="000B21DB">
      <w:pPr>
        <w:rPr>
          <w:sz w:val="32"/>
          <w:szCs w:val="28"/>
        </w:rPr>
      </w:pPr>
    </w:p>
    <w:p w:rsidR="000B21DB" w:rsidRPr="000B21DB" w:rsidRDefault="000B21DB" w:rsidP="000B21DB">
      <w:pPr>
        <w:rPr>
          <w:sz w:val="32"/>
          <w:szCs w:val="28"/>
        </w:rPr>
      </w:pPr>
    </w:p>
    <w:p w:rsidR="000B21DB" w:rsidRPr="000B21DB" w:rsidRDefault="000B21DB" w:rsidP="000B21DB">
      <w:pPr>
        <w:rPr>
          <w:sz w:val="32"/>
          <w:szCs w:val="28"/>
        </w:rPr>
      </w:pPr>
    </w:p>
    <w:p w:rsidR="000B21DB" w:rsidRDefault="000B21DB" w:rsidP="000B21DB">
      <w:pPr>
        <w:rPr>
          <w:sz w:val="32"/>
          <w:szCs w:val="28"/>
        </w:rPr>
      </w:pPr>
    </w:p>
    <w:p w:rsidR="000B21DB" w:rsidRDefault="000B21DB" w:rsidP="000B21DB">
      <w:pPr>
        <w:jc w:val="center"/>
        <w:rPr>
          <w:sz w:val="32"/>
          <w:szCs w:val="28"/>
        </w:rPr>
      </w:pPr>
    </w:p>
    <w:p w:rsidR="002D343E" w:rsidRDefault="002D343E" w:rsidP="000B21DB">
      <w:pPr>
        <w:jc w:val="center"/>
        <w:rPr>
          <w:sz w:val="32"/>
          <w:szCs w:val="28"/>
        </w:rPr>
      </w:pPr>
    </w:p>
    <w:p w:rsidR="002D343E" w:rsidRDefault="002D343E" w:rsidP="000B21DB">
      <w:pPr>
        <w:jc w:val="center"/>
        <w:rPr>
          <w:sz w:val="32"/>
          <w:szCs w:val="28"/>
        </w:rPr>
      </w:pPr>
    </w:p>
    <w:p w:rsidR="000B21DB" w:rsidRDefault="000B21DB" w:rsidP="000B21DB">
      <w:pPr>
        <w:jc w:val="center"/>
        <w:rPr>
          <w:sz w:val="32"/>
          <w:szCs w:val="28"/>
        </w:rPr>
      </w:pPr>
    </w:p>
    <w:p w:rsidR="000B21DB" w:rsidRDefault="000B21DB" w:rsidP="000B21DB">
      <w:pPr>
        <w:jc w:val="center"/>
        <w:rPr>
          <w:sz w:val="32"/>
          <w:szCs w:val="28"/>
        </w:rPr>
      </w:pPr>
    </w:p>
    <w:p w:rsidR="000B21DB" w:rsidRDefault="000B21DB" w:rsidP="000B21DB">
      <w:pPr>
        <w:jc w:val="center"/>
        <w:rPr>
          <w:sz w:val="32"/>
          <w:szCs w:val="28"/>
        </w:rPr>
      </w:pPr>
    </w:p>
    <w:p w:rsidR="000B21DB" w:rsidRDefault="000B21DB" w:rsidP="000B21DB">
      <w:pPr>
        <w:jc w:val="center"/>
        <w:rPr>
          <w:sz w:val="32"/>
          <w:szCs w:val="28"/>
        </w:rPr>
      </w:pPr>
    </w:p>
    <w:p w:rsidR="002D343E" w:rsidRDefault="002D343E" w:rsidP="000B21DB">
      <w:pPr>
        <w:jc w:val="center"/>
        <w:rPr>
          <w:sz w:val="32"/>
          <w:szCs w:val="28"/>
        </w:rPr>
      </w:pPr>
    </w:p>
    <w:p w:rsidR="002D343E" w:rsidRDefault="002D343E" w:rsidP="000B21DB">
      <w:pPr>
        <w:jc w:val="center"/>
        <w:rPr>
          <w:sz w:val="32"/>
          <w:szCs w:val="28"/>
        </w:rPr>
      </w:pPr>
    </w:p>
    <w:p w:rsidR="000B21DB" w:rsidRDefault="000B21DB" w:rsidP="004958A5">
      <w:pPr>
        <w:rPr>
          <w:sz w:val="32"/>
          <w:szCs w:val="28"/>
        </w:rPr>
      </w:pPr>
    </w:p>
    <w:p w:rsidR="000B21DB" w:rsidRPr="00AE0CA2" w:rsidRDefault="00630996" w:rsidP="000B21DB">
      <w:pPr>
        <w:jc w:val="center"/>
        <w:rPr>
          <w:sz w:val="28"/>
          <w:szCs w:val="28"/>
        </w:rPr>
      </w:pPr>
      <w:r w:rsidRPr="00AE0CA2">
        <w:rPr>
          <w:sz w:val="28"/>
          <w:szCs w:val="28"/>
        </w:rPr>
        <w:t>Ростов</w:t>
      </w:r>
      <w:r>
        <w:rPr>
          <w:sz w:val="28"/>
          <w:szCs w:val="28"/>
        </w:rPr>
        <w:t>–</w:t>
      </w:r>
      <w:r w:rsidRPr="00AE0CA2">
        <w:rPr>
          <w:sz w:val="28"/>
          <w:szCs w:val="28"/>
        </w:rPr>
        <w:t>на</w:t>
      </w:r>
      <w:r>
        <w:rPr>
          <w:sz w:val="28"/>
          <w:szCs w:val="28"/>
        </w:rPr>
        <w:t>–</w:t>
      </w:r>
      <w:r w:rsidRPr="00AE0CA2">
        <w:rPr>
          <w:sz w:val="28"/>
          <w:szCs w:val="28"/>
        </w:rPr>
        <w:t>Дону</w:t>
      </w:r>
    </w:p>
    <w:p w:rsidR="000B21DB" w:rsidRDefault="00630996" w:rsidP="000B21DB">
      <w:pPr>
        <w:jc w:val="center"/>
        <w:rPr>
          <w:sz w:val="32"/>
          <w:szCs w:val="28"/>
        </w:rPr>
      </w:pPr>
      <w:r w:rsidRPr="00AE0CA2">
        <w:rPr>
          <w:sz w:val="28"/>
          <w:szCs w:val="28"/>
        </w:rPr>
        <w:t>20</w:t>
      </w:r>
      <w:r>
        <w:rPr>
          <w:sz w:val="28"/>
          <w:szCs w:val="28"/>
        </w:rPr>
        <w:t>23</w:t>
      </w:r>
    </w:p>
    <w:p w:rsidR="009637AF" w:rsidRPr="000B21DB" w:rsidRDefault="009637AF" w:rsidP="000B21DB">
      <w:pPr>
        <w:tabs>
          <w:tab w:val="center" w:pos="4677"/>
        </w:tabs>
        <w:rPr>
          <w:sz w:val="32"/>
          <w:szCs w:val="28"/>
        </w:rPr>
        <w:sectPr w:rsidR="009637AF" w:rsidRPr="000B21DB" w:rsidSect="00EC2F50">
          <w:headerReference w:type="default" r:id="rId8"/>
          <w:footerReference w:type="default" r:id="rId9"/>
          <w:headerReference w:type="first" r:id="rId10"/>
          <w:pgSz w:w="11906" w:h="16838"/>
          <w:pgMar w:top="2383" w:right="850" w:bottom="1134" w:left="1701" w:header="426" w:footer="708" w:gutter="0"/>
          <w:cols w:space="708"/>
          <w:titlePg/>
          <w:docGrid w:linePitch="360"/>
        </w:sectPr>
      </w:pPr>
    </w:p>
    <w:p w:rsidR="00D501E7" w:rsidRPr="00441BAE" w:rsidRDefault="00630996" w:rsidP="008B1EA7">
      <w:pPr>
        <w:pStyle w:val="Style26"/>
        <w:widowControl/>
        <w:spacing w:before="120" w:after="120" w:line="240" w:lineRule="auto"/>
        <w:ind w:firstLine="0"/>
        <w:jc w:val="center"/>
        <w:rPr>
          <w:sz w:val="28"/>
          <w:szCs w:val="28"/>
        </w:rPr>
      </w:pPr>
      <w:r w:rsidRPr="00441BAE">
        <w:rPr>
          <w:sz w:val="28"/>
          <w:szCs w:val="28"/>
        </w:rPr>
        <w:lastRenderedPageBreak/>
        <w:t>СОДЕРЖАНИЕ</w:t>
      </w:r>
    </w:p>
    <w:sdt>
      <w:sdtPr>
        <w:rPr>
          <w:b w:val="0"/>
          <w:smallCaps w:val="0"/>
          <w:szCs w:val="24"/>
        </w:rPr>
        <w:id w:val="8892229"/>
        <w:docPartObj>
          <w:docPartGallery w:val="Table of Contents"/>
          <w:docPartUnique/>
        </w:docPartObj>
      </w:sdtPr>
      <w:sdtEndPr>
        <w:rPr>
          <w:smallCaps/>
        </w:rPr>
      </w:sdtEndPr>
      <w:sdtContent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r w:rsidRPr="002A1315">
            <w:rPr>
              <w:b w:val="0"/>
              <w:smallCaps w:val="0"/>
              <w:sz w:val="28"/>
              <w:szCs w:val="28"/>
            </w:rPr>
            <w:fldChar w:fldCharType="begin"/>
          </w:r>
          <w:r w:rsidR="00AE2291" w:rsidRPr="002A1315">
            <w:rPr>
              <w:b w:val="0"/>
              <w:smallCaps w:val="0"/>
              <w:sz w:val="28"/>
              <w:szCs w:val="28"/>
            </w:rPr>
            <w:instrText xml:space="preserve"> TOC \o "1-3" \h \z \u </w:instrText>
          </w:r>
          <w:r w:rsidRPr="002A1315">
            <w:rPr>
              <w:b w:val="0"/>
              <w:smallCaps w:val="0"/>
              <w:sz w:val="28"/>
              <w:szCs w:val="28"/>
            </w:rPr>
            <w:fldChar w:fldCharType="separate"/>
          </w:r>
          <w:hyperlink w:anchor="_Toc148521116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ПРЕДИСЛОВИЕ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_Toc148521116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3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17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1.</w:t>
            </w:r>
            <w:r w:rsidRPr="002A1315"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sz w:val="28"/>
                <w:szCs w:val="28"/>
              </w:rPr>
              <w:tab/>
            </w:r>
            <w:r w:rsidRPr="002A1315">
              <w:rPr>
                <w:rStyle w:val="aa"/>
                <w:b w:val="0"/>
                <w:noProof/>
                <w:sz w:val="28"/>
                <w:szCs w:val="28"/>
              </w:rPr>
              <w:t>ОБЩИЕ ПОЛОЖЕНИЯ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_Toc148521117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4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18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 xml:space="preserve">2. </w:t>
            </w:r>
            <w:r w:rsidRPr="002A1315">
              <w:rPr>
                <w:rStyle w:val="aa"/>
                <w:b w:val="0"/>
                <w:noProof/>
                <w:sz w:val="28"/>
                <w:szCs w:val="28"/>
              </w:rPr>
              <w:t>НОРМАТИВНЫЕ ССЫЛКИ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_Toc148521118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4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19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3. ПРИНЯТЫЕ СОКРАЩЕНИЯ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_Toc148521119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5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0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4. ТЕРМИНЫ, ОПРЕДЕЛЕНИЯ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_Toc148521120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6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1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5. ЭТАПЫ УЧАСТИЯ В ТЗП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_Toc148521121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8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2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6. ПОИСК, ОТБОР И АНАЛИЗ ТЗП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_Toc148521122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9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3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7.  ПОРЯДОК ДЕЙСТВИЙ ПРИ УЧАСТИИ В ТЗП ПО РЕАЛИЗАЦИИ ДОПОЛНИТЕЛЬНЫХ (НЕТАРИФНЫХ) УСЛУГ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_Toc148521123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9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22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4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8. КОНТРОЛЬ ИСПОЛНЕНИЯ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_Toc148521124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13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22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5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 xml:space="preserve">9. ВЗАИМОДЕЙСТВИЕ И КОЛЛЕКТИВНОЕ УЧАСТИЕ С АО </w:t>
            </w:r>
            <w:r w:rsidRPr="002A1315">
              <w:rPr>
                <w:rStyle w:val="aa"/>
                <w:b w:val="0"/>
                <w:noProof/>
                <w:sz w:val="28"/>
                <w:szCs w:val="28"/>
              </w:rPr>
              <w:t>«ЭНЕРГОСЕВИС ЮГА»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_Toc148521125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14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6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Приложение 1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_Toc148521126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15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7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Приложение 2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_Toc148521127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20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8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Приложение 3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_Toc148521128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24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29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ЛИСТ ОЗНАКОМЛЕНИЯ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_Toc148521129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26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A1315" w:rsidRPr="002A1315" w:rsidRDefault="00630996" w:rsidP="002A1315">
          <w:pPr>
            <w:pStyle w:val="11"/>
            <w:spacing w:line="276" w:lineRule="auto"/>
            <w:rPr>
              <w:rFonts w:asciiTheme="minorHAnsi" w:eastAsiaTheme="minorEastAsia" w:hAnsiTheme="minorHAnsi" w:cstheme="minorBidi"/>
              <w:b w:val="0"/>
              <w:smallCaps w:val="0"/>
              <w:noProof/>
              <w:sz w:val="28"/>
              <w:szCs w:val="28"/>
            </w:rPr>
          </w:pPr>
          <w:hyperlink w:anchor="_Toc148521130" w:history="1">
            <w:r w:rsidRPr="002A1315">
              <w:rPr>
                <w:rStyle w:val="aa"/>
                <w:b w:val="0"/>
                <w:noProof/>
                <w:sz w:val="28"/>
                <w:szCs w:val="28"/>
              </w:rPr>
              <w:t>ЛИСТ РЕГИС</w:t>
            </w:r>
            <w:r w:rsidRPr="002A1315">
              <w:rPr>
                <w:rStyle w:val="aa"/>
                <w:b w:val="0"/>
                <w:noProof/>
                <w:sz w:val="28"/>
                <w:szCs w:val="28"/>
              </w:rPr>
              <w:t>ТРАЦИИ ИЗМЕНЕНИЙ И ДОПОЛНЕНИЙ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instrText xml:space="preserve"> PAGEREF _Toc148521130 \h </w:instrTex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4B162C">
              <w:rPr>
                <w:b w:val="0"/>
                <w:noProof/>
                <w:webHidden/>
                <w:sz w:val="28"/>
                <w:szCs w:val="28"/>
              </w:rPr>
              <w:t>27</w:t>
            </w:r>
            <w:r w:rsidRPr="002A1315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35CB" w:rsidRPr="002A1315" w:rsidRDefault="00630996" w:rsidP="002A1315">
          <w:pPr>
            <w:pStyle w:val="11"/>
            <w:tabs>
              <w:tab w:val="clear" w:pos="426"/>
              <w:tab w:val="left" w:pos="284"/>
            </w:tabs>
            <w:spacing w:line="276" w:lineRule="auto"/>
            <w:rPr>
              <w:b w:val="0"/>
              <w:smallCaps w:val="0"/>
              <w:szCs w:val="24"/>
            </w:rPr>
          </w:pPr>
          <w:r w:rsidRPr="002A1315">
            <w:rPr>
              <w:b w:val="0"/>
              <w:sz w:val="28"/>
              <w:szCs w:val="28"/>
            </w:rPr>
            <w:fldChar w:fldCharType="end"/>
          </w:r>
        </w:p>
      </w:sdtContent>
    </w:sdt>
    <w:p w:rsidR="00B10B9E" w:rsidRDefault="00630996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735D1F" w:rsidRDefault="00630996" w:rsidP="00921543">
      <w:pPr>
        <w:pStyle w:val="1"/>
        <w:keepLines/>
        <w:spacing w:before="0" w:after="0"/>
        <w:jc w:val="center"/>
        <w:rPr>
          <w:b w:val="0"/>
          <w:sz w:val="28"/>
          <w:szCs w:val="28"/>
        </w:rPr>
      </w:pPr>
      <w:bookmarkStart w:id="0" w:name="_Toc148521116"/>
      <w:r w:rsidRPr="003536E7">
        <w:rPr>
          <w:b w:val="0"/>
          <w:sz w:val="28"/>
          <w:szCs w:val="28"/>
        </w:rPr>
        <w:lastRenderedPageBreak/>
        <w:t>ПРЕДИСЛОВИЕ</w:t>
      </w:r>
      <w:bookmarkEnd w:id="0"/>
    </w:p>
    <w:p w:rsidR="00921543" w:rsidRPr="00921543" w:rsidRDefault="00921543" w:rsidP="00921543"/>
    <w:p w:rsidR="00735D1F" w:rsidRPr="003536E7" w:rsidRDefault="00630996" w:rsidP="00994531">
      <w:pPr>
        <w:pStyle w:val="a5"/>
        <w:numPr>
          <w:ilvl w:val="0"/>
          <w:numId w:val="19"/>
        </w:numPr>
        <w:tabs>
          <w:tab w:val="left" w:pos="1080"/>
        </w:tabs>
        <w:ind w:left="0" w:firstLine="709"/>
        <w:jc w:val="both"/>
        <w:rPr>
          <w:i/>
          <w:sz w:val="28"/>
          <w:szCs w:val="28"/>
        </w:rPr>
      </w:pPr>
      <w:r w:rsidRPr="003536E7">
        <w:rPr>
          <w:sz w:val="28"/>
          <w:szCs w:val="28"/>
        </w:rPr>
        <w:t>РАЗРАБОТАН И ВНЕСЕН</w:t>
      </w:r>
      <w:r w:rsidR="00AC71FD" w:rsidRPr="003536E7">
        <w:t xml:space="preserve"> </w:t>
      </w:r>
      <w:r w:rsidR="003536E7" w:rsidRPr="00DA5506">
        <w:rPr>
          <w:sz w:val="28"/>
          <w:szCs w:val="28"/>
        </w:rPr>
        <w:t>отделом</w:t>
      </w:r>
      <w:r w:rsidR="00AC71FD" w:rsidRPr="00DA5506">
        <w:rPr>
          <w:sz w:val="28"/>
          <w:szCs w:val="28"/>
        </w:rPr>
        <w:t xml:space="preserve"> дополнительных</w:t>
      </w:r>
      <w:r w:rsidR="003536E7" w:rsidRPr="00DA5506">
        <w:rPr>
          <w:sz w:val="28"/>
          <w:szCs w:val="28"/>
        </w:rPr>
        <w:t xml:space="preserve"> (нетарифных)</w:t>
      </w:r>
      <w:r w:rsidR="00AC71FD" w:rsidRPr="00DA5506">
        <w:rPr>
          <w:sz w:val="28"/>
          <w:szCs w:val="28"/>
        </w:rPr>
        <w:t xml:space="preserve"> услуг</w:t>
      </w:r>
      <w:r w:rsidRPr="00DA5506">
        <w:rPr>
          <w:i/>
          <w:sz w:val="28"/>
          <w:szCs w:val="28"/>
        </w:rPr>
        <w:t xml:space="preserve"> </w:t>
      </w:r>
      <w:r w:rsidR="00921543" w:rsidRPr="00DA5506">
        <w:rPr>
          <w:sz w:val="28"/>
          <w:szCs w:val="28"/>
        </w:rPr>
        <w:t xml:space="preserve">управления </w:t>
      </w:r>
      <w:r w:rsidR="0004695B" w:rsidRPr="00DA5506">
        <w:rPr>
          <w:sz w:val="28"/>
          <w:szCs w:val="28"/>
        </w:rPr>
        <w:t>взаимодействия с клиентами</w:t>
      </w:r>
      <w:r w:rsidR="00921543" w:rsidRPr="00DA5506">
        <w:rPr>
          <w:sz w:val="28"/>
          <w:szCs w:val="28"/>
        </w:rPr>
        <w:t xml:space="preserve"> </w:t>
      </w:r>
      <w:r w:rsidR="00994531" w:rsidRPr="00DA5506">
        <w:rPr>
          <w:sz w:val="28"/>
          <w:szCs w:val="28"/>
        </w:rPr>
        <w:t xml:space="preserve">и дополнительных услуг исполнительного аппарата ПАО «Россети Юг» (далее – </w:t>
      </w:r>
      <w:r w:rsidR="00EA38C8" w:rsidRPr="00DA5506">
        <w:rPr>
          <w:sz w:val="28"/>
          <w:szCs w:val="28"/>
        </w:rPr>
        <w:t xml:space="preserve">ОДУ </w:t>
      </w:r>
      <w:r w:rsidR="00994531" w:rsidRPr="00DA5506">
        <w:rPr>
          <w:sz w:val="28"/>
          <w:szCs w:val="28"/>
        </w:rPr>
        <w:t>УВКиДУ).</w:t>
      </w:r>
    </w:p>
    <w:p w:rsidR="00735D1F" w:rsidRPr="00603734" w:rsidRDefault="00630996" w:rsidP="00EE33EF">
      <w:pPr>
        <w:pStyle w:val="a5"/>
        <w:numPr>
          <w:ilvl w:val="0"/>
          <w:numId w:val="19"/>
        </w:numPr>
        <w:tabs>
          <w:tab w:val="left" w:pos="1080"/>
        </w:tabs>
        <w:ind w:left="0" w:firstLine="720"/>
        <w:jc w:val="both"/>
        <w:rPr>
          <w:i/>
          <w:sz w:val="28"/>
          <w:szCs w:val="28"/>
        </w:rPr>
      </w:pPr>
      <w:r w:rsidRPr="00603734">
        <w:rPr>
          <w:sz w:val="28"/>
          <w:szCs w:val="28"/>
        </w:rPr>
        <w:t xml:space="preserve">УТВЕРЖДЕН И ВВЕДЕН В ДЕЙСТВИЕ </w:t>
      </w:r>
      <w:r w:rsidRPr="00603734">
        <w:rPr>
          <w:sz w:val="28"/>
          <w:szCs w:val="28"/>
        </w:rPr>
        <w:t xml:space="preserve">приказом ПАО «Россети Юг» от </w:t>
      </w:r>
      <w:r w:rsidR="004B162C">
        <w:rPr>
          <w:sz w:val="28"/>
          <w:szCs w:val="28"/>
        </w:rPr>
        <w:t>31.10.2023 № 666.</w:t>
      </w:r>
    </w:p>
    <w:p w:rsidR="00735D1F" w:rsidRPr="002429F8" w:rsidRDefault="00630996" w:rsidP="00EE33EF">
      <w:pPr>
        <w:pStyle w:val="a5"/>
        <w:numPr>
          <w:ilvl w:val="0"/>
          <w:numId w:val="19"/>
        </w:numPr>
        <w:tabs>
          <w:tab w:val="left" w:pos="1080"/>
        </w:tabs>
        <w:ind w:left="0" w:firstLine="720"/>
        <w:jc w:val="both"/>
        <w:rPr>
          <w:sz w:val="28"/>
          <w:szCs w:val="28"/>
        </w:rPr>
      </w:pPr>
      <w:r w:rsidRPr="002429F8">
        <w:rPr>
          <w:sz w:val="28"/>
          <w:szCs w:val="28"/>
        </w:rPr>
        <w:t xml:space="preserve">ОРИГИНАЛ ДОКУМЕНТА ХРАНИТСЯ в управлении делами исполнительного аппарата </w:t>
      </w:r>
      <w:r w:rsidRPr="002429F8">
        <w:rPr>
          <w:sz w:val="28"/>
          <w:szCs w:val="28"/>
        </w:rPr>
        <w:t>ПАО «Россети Юг».</w:t>
      </w:r>
    </w:p>
    <w:p w:rsidR="00735D1F" w:rsidRPr="003536E7" w:rsidRDefault="00630996" w:rsidP="00EE33EF">
      <w:pPr>
        <w:pStyle w:val="a5"/>
        <w:numPr>
          <w:ilvl w:val="0"/>
          <w:numId w:val="19"/>
        </w:numPr>
        <w:tabs>
          <w:tab w:val="left" w:pos="1080"/>
        </w:tabs>
        <w:ind w:left="0" w:firstLine="720"/>
        <w:jc w:val="both"/>
        <w:rPr>
          <w:sz w:val="28"/>
          <w:szCs w:val="28"/>
        </w:rPr>
      </w:pPr>
      <w:r w:rsidRPr="00F42630">
        <w:rPr>
          <w:sz w:val="28"/>
          <w:szCs w:val="28"/>
        </w:rPr>
        <w:t xml:space="preserve">ЭТАЛОННАЯ КОПИЯ ДОКУМЕНТА РАЗМЕЩЕНА И ХРАНИТСЯ </w:t>
      </w:r>
      <w:r w:rsidRPr="003536E7">
        <w:rPr>
          <w:sz w:val="28"/>
          <w:szCs w:val="28"/>
        </w:rPr>
        <w:t>в архиве распорядительных документов исполнительного аппарата</w:t>
      </w:r>
      <w:r w:rsidR="00921543">
        <w:rPr>
          <w:i/>
          <w:sz w:val="28"/>
          <w:szCs w:val="28"/>
        </w:rPr>
        <w:t xml:space="preserve"> Общества</w:t>
      </w:r>
      <w:r w:rsidRPr="003536E7">
        <w:rPr>
          <w:i/>
          <w:sz w:val="28"/>
          <w:szCs w:val="28"/>
        </w:rPr>
        <w:t>.</w:t>
      </w:r>
    </w:p>
    <w:p w:rsidR="00735D1F" w:rsidRPr="003536E7" w:rsidRDefault="00630996" w:rsidP="00EA38C8">
      <w:pPr>
        <w:pStyle w:val="a5"/>
        <w:numPr>
          <w:ilvl w:val="0"/>
          <w:numId w:val="19"/>
        </w:numPr>
        <w:tabs>
          <w:tab w:val="clear" w:pos="4677"/>
          <w:tab w:val="clear" w:pos="9355"/>
          <w:tab w:val="left" w:pos="0"/>
        </w:tabs>
        <w:ind w:left="0" w:firstLine="709"/>
        <w:jc w:val="both"/>
        <w:rPr>
          <w:sz w:val="28"/>
          <w:szCs w:val="28"/>
        </w:rPr>
      </w:pPr>
      <w:r w:rsidRPr="003536E7">
        <w:rPr>
          <w:sz w:val="28"/>
          <w:szCs w:val="28"/>
        </w:rPr>
        <w:t xml:space="preserve">АКТУЛИЗАЦИЯ, ВЫДАЧА И ИЗЪЯТИЕ ЭТАЛОННЫХ КОПИЙ ДОКУМЕНТА, А ТАКЖЕ ОТМЕНА И ХРАНЕНИЕ ОСУЩЕСТВЛЯЕТСЯ </w:t>
      </w:r>
      <w:r w:rsidR="00EA38C8" w:rsidRPr="00EA38C8">
        <w:rPr>
          <w:sz w:val="28"/>
          <w:szCs w:val="28"/>
        </w:rPr>
        <w:t>ОДУ УВКиДУ</w:t>
      </w:r>
      <w:r w:rsidRPr="003536E7">
        <w:rPr>
          <w:sz w:val="28"/>
          <w:szCs w:val="28"/>
        </w:rPr>
        <w:t>.</w:t>
      </w:r>
    </w:p>
    <w:p w:rsidR="00735D1F" w:rsidRPr="009C74EF" w:rsidRDefault="00630996" w:rsidP="00EE33EF">
      <w:pPr>
        <w:pStyle w:val="a5"/>
        <w:numPr>
          <w:ilvl w:val="0"/>
          <w:numId w:val="19"/>
        </w:numPr>
        <w:tabs>
          <w:tab w:val="clear" w:pos="4677"/>
          <w:tab w:val="clear" w:pos="9355"/>
          <w:tab w:val="left" w:pos="1080"/>
        </w:tabs>
        <w:ind w:left="0" w:firstLine="720"/>
        <w:jc w:val="both"/>
        <w:rPr>
          <w:sz w:val="28"/>
          <w:szCs w:val="28"/>
        </w:rPr>
      </w:pPr>
      <w:r w:rsidRPr="009C74EF">
        <w:rPr>
          <w:sz w:val="28"/>
          <w:szCs w:val="28"/>
        </w:rPr>
        <w:t xml:space="preserve">ДОКУМЕНТ </w:t>
      </w:r>
      <w:r w:rsidRPr="009C74EF">
        <w:rPr>
          <w:sz w:val="28"/>
          <w:szCs w:val="28"/>
        </w:rPr>
        <w:t xml:space="preserve">ПРОВЕРЯЕТСЯ НА АКТУАЛЬНОСТЬ не реже 1 раза в   год, переиздаётся по мере необходимости, </w:t>
      </w:r>
      <w:r>
        <w:rPr>
          <w:sz w:val="28"/>
          <w:szCs w:val="28"/>
        </w:rPr>
        <w:t xml:space="preserve">в соответствии с требованиями нормативной документации, </w:t>
      </w:r>
      <w:r w:rsidRPr="009C74EF">
        <w:rPr>
          <w:sz w:val="28"/>
          <w:szCs w:val="28"/>
        </w:rPr>
        <w:t>но не реже 1 раза в пять лет.</w:t>
      </w:r>
    </w:p>
    <w:p w:rsidR="00735D1F" w:rsidRPr="009C74EF" w:rsidRDefault="00630996" w:rsidP="00EE33EF">
      <w:pPr>
        <w:pStyle w:val="a5"/>
        <w:numPr>
          <w:ilvl w:val="0"/>
          <w:numId w:val="19"/>
        </w:numPr>
        <w:tabs>
          <w:tab w:val="clear" w:pos="4677"/>
          <w:tab w:val="clear" w:pos="9355"/>
          <w:tab w:val="left" w:pos="1080"/>
        </w:tabs>
        <w:ind w:left="0" w:firstLine="720"/>
        <w:jc w:val="both"/>
        <w:rPr>
          <w:sz w:val="28"/>
          <w:szCs w:val="28"/>
        </w:rPr>
      </w:pPr>
      <w:r w:rsidRPr="009C74EF">
        <w:rPr>
          <w:sz w:val="28"/>
          <w:szCs w:val="28"/>
        </w:rPr>
        <w:t xml:space="preserve">НАСТОЯЩИЙ ДОКУМЕНТ СООТВЕТСТВУЕТ требованиям </w:t>
      </w:r>
      <w:r w:rsidRPr="009C74EF">
        <w:rPr>
          <w:sz w:val="28"/>
          <w:szCs w:val="28"/>
          <w:lang w:val="en-US"/>
        </w:rPr>
        <w:t>ISO</w:t>
      </w:r>
      <w:r w:rsidRPr="009C74EF">
        <w:rPr>
          <w:sz w:val="28"/>
          <w:szCs w:val="28"/>
        </w:rPr>
        <w:t xml:space="preserve"> 9001</w:t>
      </w:r>
      <w:r w:rsidRPr="009C74EF">
        <w:rPr>
          <w:snapToGrid w:val="0"/>
          <w:sz w:val="28"/>
          <w:szCs w:val="28"/>
        </w:rPr>
        <w:t xml:space="preserve"> «Системы менеджмента качеств</w:t>
      </w:r>
      <w:r w:rsidRPr="009C74EF">
        <w:rPr>
          <w:snapToGrid w:val="0"/>
          <w:sz w:val="28"/>
          <w:szCs w:val="28"/>
        </w:rPr>
        <w:t xml:space="preserve">а. Требования», </w:t>
      </w:r>
      <w:r w:rsidRPr="009C74EF">
        <w:rPr>
          <w:snapToGrid w:val="0"/>
          <w:sz w:val="28"/>
          <w:szCs w:val="28"/>
          <w:lang w:val="en-US"/>
        </w:rPr>
        <w:t>ISO</w:t>
      </w:r>
      <w:r w:rsidRPr="009C74EF">
        <w:rPr>
          <w:snapToGrid w:val="0"/>
          <w:sz w:val="28"/>
          <w:szCs w:val="28"/>
        </w:rPr>
        <w:t xml:space="preserve"> 14001 «Системы экологического менеджмента. Требования и руководство по применению», </w:t>
      </w:r>
      <w:r>
        <w:rPr>
          <w:snapToGrid w:val="0"/>
          <w:sz w:val="28"/>
          <w:szCs w:val="28"/>
        </w:rPr>
        <w:t>ISO 45001</w:t>
      </w:r>
      <w:r w:rsidRPr="009C74EF">
        <w:rPr>
          <w:snapToGrid w:val="0"/>
          <w:sz w:val="28"/>
          <w:szCs w:val="28"/>
        </w:rPr>
        <w:t xml:space="preserve"> </w:t>
      </w:r>
      <w:r w:rsidRPr="009C74EF">
        <w:rPr>
          <w:bCs/>
          <w:snapToGrid w:val="0"/>
          <w:color w:val="000000"/>
          <w:sz w:val="28"/>
          <w:szCs w:val="28"/>
        </w:rPr>
        <w:t>«</w:t>
      </w:r>
      <w:r w:rsidRPr="009C74EF">
        <w:rPr>
          <w:sz w:val="28"/>
          <w:szCs w:val="28"/>
        </w:rPr>
        <w:t>Системы менеджмента профессионального здоровья и безопасности. Требования</w:t>
      </w:r>
      <w:r w:rsidRPr="009C74EF">
        <w:rPr>
          <w:bCs/>
          <w:snapToGrid w:val="0"/>
          <w:color w:val="000000"/>
          <w:sz w:val="28"/>
          <w:szCs w:val="28"/>
        </w:rPr>
        <w:t>»</w:t>
      </w:r>
      <w:r w:rsidRPr="009C74EF">
        <w:rPr>
          <w:sz w:val="28"/>
          <w:szCs w:val="28"/>
        </w:rPr>
        <w:t>.</w:t>
      </w:r>
    </w:p>
    <w:p w:rsidR="00735D1F" w:rsidRPr="009C74EF" w:rsidRDefault="00630996" w:rsidP="00735D1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556875">
        <w:rPr>
          <w:sz w:val="28"/>
          <w:szCs w:val="28"/>
        </w:rPr>
        <w:t>ВВЕДЕН впервые</w:t>
      </w:r>
      <w:r w:rsidRPr="00F42630">
        <w:rPr>
          <w:i/>
          <w:sz w:val="28"/>
          <w:szCs w:val="28"/>
        </w:rPr>
        <w:t>.</w:t>
      </w:r>
      <w:r w:rsidRPr="009C74EF">
        <w:rPr>
          <w:sz w:val="28"/>
          <w:szCs w:val="28"/>
        </w:rPr>
        <w:t xml:space="preserve"> </w:t>
      </w:r>
    </w:p>
    <w:p w:rsidR="00735D1F" w:rsidRPr="00655453" w:rsidRDefault="00630996" w:rsidP="00735D1F">
      <w:pPr>
        <w:tabs>
          <w:tab w:val="left" w:pos="993"/>
          <w:tab w:val="left" w:pos="1080"/>
        </w:tabs>
        <w:ind w:firstLine="709"/>
        <w:jc w:val="both"/>
        <w:rPr>
          <w:sz w:val="28"/>
          <w:szCs w:val="28"/>
        </w:rPr>
      </w:pPr>
      <w:r w:rsidRPr="00655453">
        <w:rPr>
          <w:sz w:val="28"/>
          <w:szCs w:val="28"/>
        </w:rPr>
        <w:t>9.</w:t>
      </w:r>
      <w:r w:rsidR="004B162C">
        <w:rPr>
          <w:sz w:val="28"/>
          <w:szCs w:val="28"/>
        </w:rPr>
        <w:t> </w:t>
      </w:r>
      <w:r w:rsidRPr="00655453">
        <w:rPr>
          <w:sz w:val="28"/>
          <w:szCs w:val="28"/>
        </w:rPr>
        <w:t>ДЕЙСТВИЕ ДОКУМЕНТА РАСПРОСТРАНЯЕТСЯ НА</w:t>
      </w:r>
      <w:bookmarkStart w:id="1" w:name="_GoBack"/>
      <w:bookmarkEnd w:id="1"/>
      <w:r w:rsidRPr="00655453">
        <w:rPr>
          <w:sz w:val="28"/>
          <w:szCs w:val="28"/>
        </w:rPr>
        <w:t xml:space="preserve"> </w:t>
      </w:r>
      <w:r w:rsidR="00655453" w:rsidRPr="00655453">
        <w:rPr>
          <w:sz w:val="28"/>
          <w:szCs w:val="28"/>
        </w:rPr>
        <w:t>все подразделения исполнительного аппарата</w:t>
      </w:r>
      <w:r w:rsidR="00655453" w:rsidRPr="00655453">
        <w:t xml:space="preserve"> </w:t>
      </w:r>
      <w:r w:rsidR="00655453" w:rsidRPr="00655453">
        <w:rPr>
          <w:sz w:val="28"/>
          <w:szCs w:val="28"/>
        </w:rPr>
        <w:t>ПАО «Россети Юг»</w:t>
      </w:r>
      <w:r w:rsidR="00B85D7D">
        <w:rPr>
          <w:sz w:val="28"/>
          <w:szCs w:val="28"/>
        </w:rPr>
        <w:t>,</w:t>
      </w:r>
      <w:r w:rsidR="00655453" w:rsidRPr="00655453">
        <w:t xml:space="preserve"> </w:t>
      </w:r>
      <w:r w:rsidR="00655453" w:rsidRPr="00655453">
        <w:rPr>
          <w:sz w:val="28"/>
          <w:szCs w:val="28"/>
        </w:rPr>
        <w:t>филиал</w:t>
      </w:r>
      <w:r w:rsidR="00B85D7D">
        <w:rPr>
          <w:sz w:val="28"/>
          <w:szCs w:val="28"/>
        </w:rPr>
        <w:t>ы</w:t>
      </w:r>
      <w:r w:rsidR="00655453" w:rsidRPr="00655453">
        <w:rPr>
          <w:sz w:val="28"/>
          <w:szCs w:val="28"/>
        </w:rPr>
        <w:t xml:space="preserve"> ПАО «Россети Юг»: «Астраханьэнерго», «Волгоградэнерго», «Ростовэнерго», «Калмэнерго»</w:t>
      </w:r>
      <w:r w:rsidRPr="00655453">
        <w:rPr>
          <w:sz w:val="28"/>
          <w:szCs w:val="28"/>
        </w:rPr>
        <w:t>.</w:t>
      </w:r>
    </w:p>
    <w:p w:rsidR="00735D1F" w:rsidRPr="009C74EF" w:rsidRDefault="00630996" w:rsidP="00735D1F">
      <w:pPr>
        <w:tabs>
          <w:tab w:val="left" w:pos="1080"/>
        </w:tabs>
        <w:ind w:firstLine="709"/>
        <w:jc w:val="both"/>
        <w:rPr>
          <w:sz w:val="28"/>
          <w:szCs w:val="28"/>
        </w:rPr>
      </w:pPr>
      <w:r w:rsidRPr="009C74EF">
        <w:rPr>
          <w:sz w:val="28"/>
          <w:szCs w:val="28"/>
        </w:rPr>
        <w:t xml:space="preserve">10. КЛЮЧЕВЫЕ </w:t>
      </w:r>
      <w:r w:rsidRPr="00655453">
        <w:rPr>
          <w:sz w:val="28"/>
          <w:szCs w:val="28"/>
        </w:rPr>
        <w:t xml:space="preserve">СЛОВА: </w:t>
      </w:r>
      <w:r w:rsidR="00655453" w:rsidRPr="00655453">
        <w:rPr>
          <w:sz w:val="28"/>
          <w:szCs w:val="28"/>
        </w:rPr>
        <w:t>дополнительные (нетарифные) услуги, торгово-закупочные процедуры (торги, конкурс, аукцион и т.п.)</w:t>
      </w:r>
      <w:r w:rsidR="00655453">
        <w:rPr>
          <w:sz w:val="28"/>
          <w:szCs w:val="28"/>
        </w:rPr>
        <w:t>, лоты</w:t>
      </w:r>
      <w:r w:rsidRPr="00655453">
        <w:rPr>
          <w:sz w:val="28"/>
          <w:szCs w:val="28"/>
        </w:rPr>
        <w:t>.</w:t>
      </w:r>
    </w:p>
    <w:p w:rsidR="00735D1F" w:rsidRDefault="00735D1F" w:rsidP="00735D1F">
      <w:pPr>
        <w:pStyle w:val="1"/>
        <w:keepLines/>
        <w:spacing w:before="120" w:after="120" w:line="276" w:lineRule="auto"/>
        <w:ind w:left="709"/>
        <w:jc w:val="both"/>
        <w:rPr>
          <w:rFonts w:cs="Times New Roman"/>
          <w:sz w:val="28"/>
          <w:szCs w:val="28"/>
        </w:rPr>
      </w:pPr>
    </w:p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Default="00921543" w:rsidP="00921543"/>
    <w:p w:rsidR="00921543" w:rsidRPr="00921543" w:rsidRDefault="00921543" w:rsidP="00921543"/>
    <w:p w:rsidR="00921543" w:rsidRDefault="00630996" w:rsidP="009B38EA">
      <w:pPr>
        <w:pStyle w:val="1"/>
        <w:keepLines/>
        <w:numPr>
          <w:ilvl w:val="0"/>
          <w:numId w:val="2"/>
        </w:numPr>
        <w:tabs>
          <w:tab w:val="left" w:pos="284"/>
        </w:tabs>
        <w:spacing w:before="0" w:after="0"/>
        <w:ind w:left="0" w:firstLine="0"/>
        <w:jc w:val="center"/>
        <w:rPr>
          <w:rFonts w:cs="Times New Roman"/>
          <w:b w:val="0"/>
          <w:sz w:val="28"/>
          <w:szCs w:val="28"/>
        </w:rPr>
      </w:pPr>
      <w:bookmarkStart w:id="2" w:name="_Toc148521117"/>
      <w:r w:rsidRPr="002E0B31">
        <w:rPr>
          <w:rFonts w:cs="Times New Roman"/>
          <w:b w:val="0"/>
          <w:sz w:val="28"/>
          <w:szCs w:val="28"/>
        </w:rPr>
        <w:lastRenderedPageBreak/>
        <w:t>ОБЩИЕ ПОЛОЖЕНИЯ</w:t>
      </w:r>
      <w:bookmarkEnd w:id="2"/>
    </w:p>
    <w:p w:rsidR="002E0B31" w:rsidRPr="002E0B31" w:rsidRDefault="002E0B31" w:rsidP="002E0B31"/>
    <w:p w:rsidR="007D4651" w:rsidRPr="00611803" w:rsidRDefault="00630996" w:rsidP="00921543">
      <w:pPr>
        <w:keepNext/>
        <w:keepLines/>
        <w:ind w:firstLine="709"/>
        <w:jc w:val="both"/>
        <w:rPr>
          <w:sz w:val="28"/>
          <w:szCs w:val="28"/>
        </w:rPr>
      </w:pPr>
      <w:r w:rsidRPr="00611803">
        <w:rPr>
          <w:sz w:val="28"/>
          <w:szCs w:val="28"/>
        </w:rPr>
        <w:t>Настоящ</w:t>
      </w:r>
      <w:r w:rsidR="006B79EE">
        <w:rPr>
          <w:sz w:val="28"/>
          <w:szCs w:val="28"/>
        </w:rPr>
        <w:t>ий</w:t>
      </w:r>
      <w:r w:rsidRPr="00611803">
        <w:rPr>
          <w:sz w:val="28"/>
          <w:szCs w:val="28"/>
        </w:rPr>
        <w:t xml:space="preserve"> </w:t>
      </w:r>
      <w:r w:rsidR="006B79EE" w:rsidRPr="006B2A69">
        <w:rPr>
          <w:sz w:val="28"/>
          <w:szCs w:val="28"/>
        </w:rPr>
        <w:t>Порядок</w:t>
      </w:r>
      <w:r w:rsidRPr="00611803">
        <w:rPr>
          <w:sz w:val="28"/>
          <w:szCs w:val="28"/>
        </w:rPr>
        <w:t xml:space="preserve"> </w:t>
      </w:r>
      <w:r w:rsidRPr="00903607">
        <w:rPr>
          <w:sz w:val="28"/>
          <w:szCs w:val="28"/>
        </w:rPr>
        <w:t xml:space="preserve">является локальным нормативным актом Общества и применяется во всех подразделениях и филиалах </w:t>
      </w:r>
      <w:r w:rsidR="00EF753A" w:rsidRPr="00903607">
        <w:rPr>
          <w:sz w:val="28"/>
          <w:szCs w:val="28"/>
        </w:rPr>
        <w:t>Общества</w:t>
      </w:r>
      <w:r w:rsidRPr="00903607">
        <w:rPr>
          <w:sz w:val="28"/>
          <w:szCs w:val="28"/>
        </w:rPr>
        <w:t xml:space="preserve"> при </w:t>
      </w:r>
      <w:r w:rsidR="00903607" w:rsidRPr="00903607">
        <w:rPr>
          <w:sz w:val="28"/>
          <w:szCs w:val="28"/>
        </w:rPr>
        <w:t>оказании дополнительных (нетарифных) услуг</w:t>
      </w:r>
      <w:r w:rsidRPr="00903607">
        <w:rPr>
          <w:sz w:val="28"/>
          <w:szCs w:val="28"/>
        </w:rPr>
        <w:t>.</w:t>
      </w:r>
    </w:p>
    <w:p w:rsidR="007D4651" w:rsidRPr="00611803" w:rsidRDefault="00630996" w:rsidP="00921543">
      <w:pPr>
        <w:keepNext/>
        <w:keepLine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</w:t>
      </w:r>
      <w:r w:rsidRPr="00611803">
        <w:rPr>
          <w:sz w:val="28"/>
          <w:szCs w:val="28"/>
        </w:rPr>
        <w:t xml:space="preserve"> </w:t>
      </w:r>
      <w:r w:rsidRPr="00AF0BFD">
        <w:rPr>
          <w:sz w:val="28"/>
          <w:szCs w:val="28"/>
        </w:rPr>
        <w:t xml:space="preserve">устанавливает </w:t>
      </w:r>
      <w:r w:rsidRPr="003536E7">
        <w:rPr>
          <w:sz w:val="28"/>
          <w:szCs w:val="28"/>
        </w:rPr>
        <w:t>порядок</w:t>
      </w:r>
      <w:r w:rsidRPr="00AF0BFD">
        <w:rPr>
          <w:sz w:val="28"/>
          <w:szCs w:val="28"/>
        </w:rPr>
        <w:t xml:space="preserve"> работы </w:t>
      </w:r>
      <w:r>
        <w:rPr>
          <w:sz w:val="28"/>
          <w:szCs w:val="28"/>
        </w:rPr>
        <w:t>структурных подразделений</w:t>
      </w:r>
      <w:r w:rsidR="004958A5" w:rsidRPr="004958A5">
        <w:rPr>
          <w:sz w:val="28"/>
          <w:szCs w:val="28"/>
        </w:rPr>
        <w:t xml:space="preserve"> Исполнительного аппарата</w:t>
      </w:r>
      <w:r w:rsidR="00E21F6F" w:rsidRPr="00465C4A">
        <w:rPr>
          <w:sz w:val="28"/>
          <w:szCs w:val="28"/>
        </w:rPr>
        <w:t xml:space="preserve"> </w:t>
      </w:r>
      <w:r w:rsidR="004958A5">
        <w:rPr>
          <w:sz w:val="28"/>
          <w:szCs w:val="28"/>
        </w:rPr>
        <w:t>и</w:t>
      </w:r>
      <w:r w:rsidR="00E21F6F" w:rsidRPr="00465C4A">
        <w:rPr>
          <w:sz w:val="28"/>
          <w:szCs w:val="28"/>
        </w:rPr>
        <w:t xml:space="preserve"> </w:t>
      </w:r>
      <w:r w:rsidR="004958A5" w:rsidRPr="004958A5">
        <w:rPr>
          <w:sz w:val="28"/>
          <w:szCs w:val="28"/>
        </w:rPr>
        <w:t>Филиал</w:t>
      </w:r>
      <w:r w:rsidR="004958A5">
        <w:rPr>
          <w:sz w:val="28"/>
          <w:szCs w:val="28"/>
        </w:rPr>
        <w:t>ов</w:t>
      </w:r>
      <w:r w:rsidR="005F74EA">
        <w:rPr>
          <w:sz w:val="28"/>
          <w:szCs w:val="28"/>
        </w:rPr>
        <w:t xml:space="preserve"> </w:t>
      </w:r>
      <w:r w:rsidRPr="00611803">
        <w:rPr>
          <w:sz w:val="28"/>
          <w:szCs w:val="28"/>
        </w:rPr>
        <w:t xml:space="preserve">по участию в торгах </w:t>
      </w:r>
      <w:r w:rsidR="00D04475">
        <w:rPr>
          <w:sz w:val="28"/>
          <w:szCs w:val="28"/>
        </w:rPr>
        <w:t>на</w:t>
      </w:r>
      <w:r w:rsidR="00F2228F">
        <w:rPr>
          <w:sz w:val="28"/>
          <w:szCs w:val="28"/>
        </w:rPr>
        <w:t xml:space="preserve"> ЭТП</w:t>
      </w:r>
      <w:r w:rsidRPr="00611803">
        <w:rPr>
          <w:sz w:val="28"/>
          <w:szCs w:val="28"/>
        </w:rPr>
        <w:t xml:space="preserve"> в целях: </w:t>
      </w:r>
    </w:p>
    <w:p w:rsidR="007D4651" w:rsidRPr="00611803" w:rsidRDefault="00630996" w:rsidP="00921543">
      <w:pPr>
        <w:pStyle w:val="ab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11803">
        <w:rPr>
          <w:rFonts w:ascii="Times New Roman" w:hAnsi="Times New Roman"/>
          <w:sz w:val="28"/>
          <w:szCs w:val="28"/>
        </w:rPr>
        <w:t xml:space="preserve">поиска и отбора </w:t>
      </w:r>
      <w:r w:rsidR="00516900">
        <w:rPr>
          <w:rFonts w:ascii="Times New Roman" w:hAnsi="Times New Roman"/>
          <w:sz w:val="28"/>
          <w:szCs w:val="28"/>
        </w:rPr>
        <w:t xml:space="preserve">извещений </w:t>
      </w:r>
      <w:r w:rsidRPr="00611803">
        <w:rPr>
          <w:rFonts w:ascii="Times New Roman" w:hAnsi="Times New Roman"/>
          <w:sz w:val="28"/>
          <w:szCs w:val="28"/>
        </w:rPr>
        <w:t xml:space="preserve">в рамках оказания Обществом </w:t>
      </w:r>
      <w:r w:rsidR="00903607" w:rsidRPr="00903607">
        <w:rPr>
          <w:rFonts w:ascii="Times New Roman" w:hAnsi="Times New Roman"/>
          <w:sz w:val="28"/>
          <w:szCs w:val="28"/>
        </w:rPr>
        <w:t>дополнительных (нетарифных) услуг</w:t>
      </w:r>
      <w:r w:rsidRPr="00611803">
        <w:rPr>
          <w:rFonts w:ascii="Times New Roman" w:hAnsi="Times New Roman"/>
          <w:sz w:val="28"/>
          <w:szCs w:val="28"/>
        </w:rPr>
        <w:t>;</w:t>
      </w:r>
    </w:p>
    <w:p w:rsidR="007D4651" w:rsidRPr="00F925BE" w:rsidRDefault="00630996" w:rsidP="00921543">
      <w:pPr>
        <w:pStyle w:val="ab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03607">
        <w:rPr>
          <w:rFonts w:ascii="Times New Roman" w:hAnsi="Times New Roman"/>
          <w:sz w:val="28"/>
          <w:szCs w:val="28"/>
        </w:rPr>
        <w:t xml:space="preserve">участия в </w:t>
      </w:r>
      <w:r w:rsidR="003536E7">
        <w:rPr>
          <w:rFonts w:ascii="Times New Roman" w:hAnsi="Times New Roman"/>
          <w:sz w:val="28"/>
          <w:szCs w:val="28"/>
        </w:rPr>
        <w:t>т</w:t>
      </w:r>
      <w:r w:rsidR="003536E7" w:rsidRPr="003536E7">
        <w:rPr>
          <w:rFonts w:ascii="Times New Roman" w:hAnsi="Times New Roman"/>
          <w:sz w:val="28"/>
          <w:szCs w:val="28"/>
        </w:rPr>
        <w:t>оргово-закупочны</w:t>
      </w:r>
      <w:r w:rsidR="003536E7">
        <w:rPr>
          <w:rFonts w:ascii="Times New Roman" w:hAnsi="Times New Roman"/>
          <w:sz w:val="28"/>
          <w:szCs w:val="28"/>
        </w:rPr>
        <w:t>х</w:t>
      </w:r>
      <w:r w:rsidR="003536E7" w:rsidRPr="003536E7">
        <w:rPr>
          <w:rFonts w:ascii="Times New Roman" w:hAnsi="Times New Roman"/>
          <w:sz w:val="28"/>
          <w:szCs w:val="28"/>
        </w:rPr>
        <w:t xml:space="preserve"> процедур</w:t>
      </w:r>
      <w:r w:rsidR="003536E7">
        <w:rPr>
          <w:rFonts w:ascii="Times New Roman" w:hAnsi="Times New Roman"/>
          <w:sz w:val="28"/>
          <w:szCs w:val="28"/>
        </w:rPr>
        <w:t>ах</w:t>
      </w:r>
      <w:r w:rsidR="003536E7" w:rsidRPr="003536E7">
        <w:rPr>
          <w:rFonts w:ascii="Times New Roman" w:hAnsi="Times New Roman"/>
          <w:sz w:val="28"/>
          <w:szCs w:val="28"/>
        </w:rPr>
        <w:t xml:space="preserve"> на право заключения </w:t>
      </w:r>
      <w:r w:rsidR="003536E7">
        <w:rPr>
          <w:rFonts w:ascii="Times New Roman" w:hAnsi="Times New Roman"/>
          <w:sz w:val="28"/>
          <w:szCs w:val="28"/>
        </w:rPr>
        <w:t>договоров</w:t>
      </w:r>
      <w:r w:rsidR="003536E7" w:rsidRPr="003536E7">
        <w:rPr>
          <w:rFonts w:ascii="Times New Roman" w:hAnsi="Times New Roman"/>
          <w:sz w:val="28"/>
          <w:szCs w:val="28"/>
        </w:rPr>
        <w:t>, в которых Общество участвует с целью получения доходов от дополнительных (нетарифных) услуг</w:t>
      </w:r>
      <w:r w:rsidR="00C635F5" w:rsidRPr="00F925BE">
        <w:rPr>
          <w:rFonts w:ascii="Times New Roman" w:hAnsi="Times New Roman"/>
          <w:sz w:val="28"/>
          <w:szCs w:val="28"/>
        </w:rPr>
        <w:t>.</w:t>
      </w:r>
    </w:p>
    <w:p w:rsidR="008D6EDD" w:rsidRDefault="00630996" w:rsidP="00921543">
      <w:pPr>
        <w:pStyle w:val="ab"/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50C5D">
        <w:rPr>
          <w:rFonts w:ascii="Times New Roman" w:hAnsi="Times New Roman"/>
          <w:sz w:val="28"/>
          <w:szCs w:val="28"/>
        </w:rPr>
        <w:t>Порядок</w:t>
      </w:r>
      <w:r w:rsidR="0018226E" w:rsidRPr="00150C5D">
        <w:rPr>
          <w:rFonts w:ascii="Times New Roman" w:hAnsi="Times New Roman"/>
          <w:sz w:val="28"/>
          <w:szCs w:val="28"/>
        </w:rPr>
        <w:t xml:space="preserve"> </w:t>
      </w:r>
      <w:r w:rsidRPr="00150C5D">
        <w:rPr>
          <w:rFonts w:ascii="Times New Roman" w:hAnsi="Times New Roman"/>
          <w:sz w:val="28"/>
          <w:szCs w:val="28"/>
        </w:rPr>
        <w:t>применяется совместно с Положением о работе комиссий филиалов по участию в торгово-закупочных процедурах</w:t>
      </w:r>
      <w:r w:rsidR="00150C5D" w:rsidRPr="00150C5D">
        <w:rPr>
          <w:rFonts w:ascii="Times New Roman" w:hAnsi="Times New Roman"/>
          <w:sz w:val="28"/>
          <w:szCs w:val="28"/>
        </w:rPr>
        <w:t xml:space="preserve"> по оказанию дополнительных (нетарифных) услуг</w:t>
      </w:r>
      <w:r w:rsidRPr="00150C5D">
        <w:rPr>
          <w:rFonts w:ascii="Times New Roman" w:hAnsi="Times New Roman"/>
          <w:sz w:val="28"/>
          <w:szCs w:val="28"/>
        </w:rPr>
        <w:t>.</w:t>
      </w:r>
    </w:p>
    <w:p w:rsidR="00921543" w:rsidRPr="00F925BE" w:rsidRDefault="00921543" w:rsidP="00921543">
      <w:pPr>
        <w:pStyle w:val="ab"/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622A4B" w:rsidRDefault="00630996" w:rsidP="00622A4B">
      <w:pPr>
        <w:pStyle w:val="1"/>
        <w:keepLines/>
        <w:spacing w:before="0" w:after="0"/>
        <w:jc w:val="center"/>
        <w:rPr>
          <w:rFonts w:cs="Times New Roman"/>
          <w:b w:val="0"/>
          <w:sz w:val="28"/>
          <w:szCs w:val="28"/>
        </w:rPr>
      </w:pPr>
      <w:bookmarkStart w:id="3" w:name="_Toc148521118"/>
      <w:r w:rsidRPr="00F925BE">
        <w:rPr>
          <w:rFonts w:cs="Times New Roman"/>
          <w:b w:val="0"/>
          <w:sz w:val="28"/>
          <w:szCs w:val="28"/>
        </w:rPr>
        <w:t xml:space="preserve">2. </w:t>
      </w:r>
      <w:r w:rsidR="006B3461" w:rsidRPr="00F925BE">
        <w:rPr>
          <w:rFonts w:cs="Times New Roman"/>
          <w:b w:val="0"/>
          <w:sz w:val="28"/>
          <w:szCs w:val="28"/>
        </w:rPr>
        <w:t>НОРМАТИВНЫЕ ССЫЛКИ</w:t>
      </w:r>
      <w:bookmarkEnd w:id="3"/>
    </w:p>
    <w:p w:rsidR="00622A4B" w:rsidRPr="00622A4B" w:rsidRDefault="00622A4B" w:rsidP="00622A4B"/>
    <w:p w:rsidR="00622A4B" w:rsidRPr="00622A4B" w:rsidRDefault="00630996" w:rsidP="00622A4B">
      <w:pPr>
        <w:tabs>
          <w:tab w:val="left" w:pos="851"/>
        </w:tabs>
        <w:ind w:firstLine="709"/>
        <w:jc w:val="both"/>
        <w:rPr>
          <w:sz w:val="28"/>
          <w:szCs w:val="28"/>
        </w:rPr>
      </w:pPr>
      <w:r w:rsidRPr="00622A4B">
        <w:rPr>
          <w:sz w:val="28"/>
          <w:szCs w:val="28"/>
        </w:rPr>
        <w:t>В настоящ</w:t>
      </w:r>
      <w:r w:rsidR="00E34622" w:rsidRPr="00622A4B">
        <w:rPr>
          <w:sz w:val="28"/>
          <w:szCs w:val="28"/>
        </w:rPr>
        <w:t>е</w:t>
      </w:r>
      <w:r w:rsidR="006B79EE" w:rsidRPr="00622A4B">
        <w:rPr>
          <w:sz w:val="28"/>
          <w:szCs w:val="28"/>
        </w:rPr>
        <w:t>м</w:t>
      </w:r>
      <w:r w:rsidRPr="00622A4B">
        <w:rPr>
          <w:sz w:val="28"/>
          <w:szCs w:val="28"/>
        </w:rPr>
        <w:t xml:space="preserve"> </w:t>
      </w:r>
      <w:r w:rsidR="006B79EE" w:rsidRPr="00622A4B">
        <w:rPr>
          <w:sz w:val="28"/>
          <w:szCs w:val="28"/>
        </w:rPr>
        <w:t>Порядке</w:t>
      </w:r>
      <w:r w:rsidRPr="00622A4B">
        <w:rPr>
          <w:sz w:val="28"/>
          <w:szCs w:val="28"/>
        </w:rPr>
        <w:t xml:space="preserve"> </w:t>
      </w:r>
      <w:r w:rsidR="005C12F6" w:rsidRPr="00622A4B">
        <w:rPr>
          <w:sz w:val="28"/>
          <w:szCs w:val="28"/>
        </w:rPr>
        <w:t>приведены</w:t>
      </w:r>
      <w:r w:rsidRPr="00622A4B">
        <w:rPr>
          <w:sz w:val="28"/>
          <w:szCs w:val="28"/>
        </w:rPr>
        <w:t xml:space="preserve"> ссылки на следующие </w:t>
      </w:r>
      <w:r w:rsidR="00FE4F03" w:rsidRPr="00622A4B">
        <w:rPr>
          <w:sz w:val="28"/>
          <w:szCs w:val="28"/>
        </w:rPr>
        <w:t>документы</w:t>
      </w:r>
      <w:r w:rsidRPr="00622A4B">
        <w:rPr>
          <w:sz w:val="28"/>
          <w:szCs w:val="28"/>
        </w:rPr>
        <w:t>:</w:t>
      </w:r>
    </w:p>
    <w:p w:rsidR="00622A4B" w:rsidRDefault="00622A4B" w:rsidP="00622A4B">
      <w:pPr>
        <w:tabs>
          <w:tab w:val="left" w:pos="851"/>
        </w:tabs>
        <w:ind w:firstLine="709"/>
        <w:jc w:val="both"/>
        <w:rPr>
          <w:sz w:val="28"/>
          <w:szCs w:val="28"/>
        </w:rPr>
      </w:pPr>
    </w:p>
    <w:p w:rsidR="00622A4B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A4B">
        <w:rPr>
          <w:rFonts w:ascii="Times New Roman" w:hAnsi="Times New Roman"/>
          <w:sz w:val="28"/>
          <w:szCs w:val="28"/>
        </w:rPr>
        <w:lastRenderedPageBreak/>
        <w:t>Федеральный закон от 18.07.2011 № 223-ФЗ «О закупке товаров, работ, услуг отдельными видами юридических лиц»;</w:t>
      </w:r>
    </w:p>
    <w:p w:rsidR="00622A4B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A4B">
        <w:rPr>
          <w:rFonts w:ascii="Times New Roman" w:hAnsi="Times New Roman"/>
          <w:sz w:val="28"/>
          <w:szCs w:val="28"/>
        </w:rPr>
        <w:t xml:space="preserve">Федеральный закон от 05.04.2013 </w:t>
      </w:r>
      <w:r w:rsidR="00A418FE" w:rsidRPr="00622A4B">
        <w:rPr>
          <w:rFonts w:ascii="Times New Roman" w:hAnsi="Times New Roman"/>
          <w:sz w:val="28"/>
          <w:szCs w:val="28"/>
        </w:rPr>
        <w:t>№</w:t>
      </w:r>
      <w:r w:rsidRPr="00622A4B">
        <w:rPr>
          <w:rFonts w:ascii="Times New Roman" w:hAnsi="Times New Roman"/>
          <w:sz w:val="28"/>
          <w:szCs w:val="28"/>
        </w:rPr>
        <w:t xml:space="preserve"> 44-ФЗ </w:t>
      </w:r>
      <w:r w:rsidR="006257DA" w:rsidRPr="00622A4B">
        <w:rPr>
          <w:rFonts w:ascii="Times New Roman" w:hAnsi="Times New Roman"/>
          <w:sz w:val="28"/>
          <w:szCs w:val="28"/>
        </w:rPr>
        <w:t>«</w:t>
      </w:r>
      <w:r w:rsidRPr="00622A4B">
        <w:rPr>
          <w:rFonts w:ascii="Times New Roman" w:hAnsi="Times New Roman"/>
          <w:sz w:val="28"/>
          <w:szCs w:val="28"/>
        </w:rPr>
        <w:t xml:space="preserve">О </w:t>
      </w:r>
      <w:r w:rsidRPr="00622A4B">
        <w:rPr>
          <w:rFonts w:ascii="Times New Roman" w:hAnsi="Times New Roman"/>
          <w:sz w:val="28"/>
          <w:szCs w:val="28"/>
        </w:rPr>
        <w:t>контрактной системе в сфере закупок товаров, работ, услуг для обеспечения государственных и муниципальных нужд</w:t>
      </w:r>
      <w:r w:rsidR="006257DA" w:rsidRPr="00622A4B">
        <w:rPr>
          <w:rFonts w:ascii="Times New Roman" w:hAnsi="Times New Roman"/>
          <w:sz w:val="28"/>
          <w:szCs w:val="28"/>
        </w:rPr>
        <w:t>»</w:t>
      </w:r>
      <w:r w:rsidRPr="00622A4B">
        <w:rPr>
          <w:rFonts w:ascii="Times New Roman" w:hAnsi="Times New Roman"/>
          <w:sz w:val="28"/>
          <w:szCs w:val="28"/>
        </w:rPr>
        <w:t>;</w:t>
      </w:r>
    </w:p>
    <w:p w:rsidR="00622A4B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color w:val="22272F"/>
          <w:sz w:val="28"/>
          <w:szCs w:val="28"/>
          <w:shd w:val="clear" w:color="auto" w:fill="FFFFFF"/>
        </w:rPr>
      </w:pPr>
      <w:r w:rsidRPr="00622A4B">
        <w:rPr>
          <w:rFonts w:ascii="Times New Roman" w:hAnsi="Times New Roman"/>
          <w:color w:val="22272F"/>
          <w:sz w:val="28"/>
          <w:szCs w:val="28"/>
          <w:shd w:val="clear" w:color="auto" w:fill="FFFFFF"/>
        </w:rPr>
        <w:t>Федеральный закон от 6 апреля 2011 г. № 63-ФЗ «Об электронной подписи»;</w:t>
      </w:r>
    </w:p>
    <w:p w:rsidR="00622A4B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hyperlink r:id="rId11" w:history="1">
        <w:r w:rsidR="007E0CFA" w:rsidRPr="00622A4B">
          <w:rPr>
            <w:rStyle w:val="aa"/>
            <w:rFonts w:ascii="Times New Roman" w:hAnsi="Times New Roman"/>
            <w:sz w:val="28"/>
            <w:szCs w:val="28"/>
          </w:rPr>
          <w:t xml:space="preserve">Постановление Правительства РФ от 10.05.2018 </w:t>
        </w:r>
        <w:r w:rsidR="00A418FE" w:rsidRPr="00622A4B">
          <w:rPr>
            <w:rStyle w:val="aa"/>
            <w:rFonts w:ascii="Times New Roman" w:hAnsi="Times New Roman"/>
            <w:sz w:val="28"/>
            <w:szCs w:val="28"/>
          </w:rPr>
          <w:t>№</w:t>
        </w:r>
        <w:r w:rsidR="007E0CFA" w:rsidRPr="00622A4B">
          <w:rPr>
            <w:rStyle w:val="aa"/>
            <w:rFonts w:ascii="Times New Roman" w:hAnsi="Times New Roman"/>
            <w:sz w:val="28"/>
            <w:szCs w:val="28"/>
          </w:rPr>
          <w:t xml:space="preserve"> 564  </w:t>
        </w:r>
        <w:r w:rsidR="00A418FE" w:rsidRPr="00622A4B">
          <w:rPr>
            <w:rStyle w:val="aa"/>
            <w:rFonts w:ascii="Times New Roman" w:hAnsi="Times New Roman"/>
            <w:sz w:val="28"/>
            <w:szCs w:val="28"/>
          </w:rPr>
          <w:t>«</w:t>
        </w:r>
        <w:r w:rsidR="007E0CFA" w:rsidRPr="00622A4B">
          <w:rPr>
            <w:rStyle w:val="aa"/>
            <w:rFonts w:ascii="Times New Roman" w:hAnsi="Times New Roman"/>
            <w:sz w:val="28"/>
            <w:szCs w:val="28"/>
          </w:rPr>
          <w:t>О взимании операторами электронных площадок, операторами специализированных электронных площадок платы при проведении электронной процедуры, закрытой электронной процедуры и</w:t>
        </w:r>
      </w:hyperlink>
      <w:r w:rsidR="007E0CFA" w:rsidRPr="00622A4B">
        <w:rPr>
          <w:rFonts w:ascii="Times New Roman" w:hAnsi="Times New Roman"/>
          <w:sz w:val="28"/>
          <w:szCs w:val="28"/>
        </w:rPr>
        <w:t xml:space="preserve"> установлении ее предельных размеров»;</w:t>
      </w:r>
    </w:p>
    <w:p w:rsidR="00622A4B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A4B">
        <w:rPr>
          <w:rFonts w:ascii="Times New Roman" w:hAnsi="Times New Roman"/>
          <w:sz w:val="28"/>
          <w:szCs w:val="28"/>
        </w:rPr>
        <w:t>Положение о реализации дополнительных (нетарифных) услуг ПАО «Россети Юг» (платные услуги по заявкам юридических и физических лиц) - Версия 6.0 от 04.03.2021 № 128</w:t>
      </w:r>
      <w:r w:rsidR="0057408E" w:rsidRPr="00622A4B">
        <w:rPr>
          <w:rFonts w:ascii="Times New Roman" w:hAnsi="Times New Roman"/>
          <w:sz w:val="28"/>
          <w:szCs w:val="28"/>
        </w:rPr>
        <w:t>;</w:t>
      </w:r>
    </w:p>
    <w:p w:rsidR="00622A4B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A4B">
        <w:rPr>
          <w:rFonts w:ascii="Times New Roman" w:hAnsi="Times New Roman"/>
          <w:sz w:val="28"/>
          <w:szCs w:val="28"/>
        </w:rPr>
        <w:t xml:space="preserve">Регламент </w:t>
      </w:r>
      <w:r w:rsidR="007E774A" w:rsidRPr="00622A4B">
        <w:rPr>
          <w:rFonts w:ascii="Times New Roman" w:hAnsi="Times New Roman"/>
          <w:sz w:val="28"/>
          <w:szCs w:val="28"/>
        </w:rPr>
        <w:t>организации</w:t>
      </w:r>
      <w:r w:rsidRPr="00622A4B">
        <w:rPr>
          <w:rFonts w:ascii="Times New Roman" w:hAnsi="Times New Roman"/>
          <w:sz w:val="28"/>
          <w:szCs w:val="28"/>
        </w:rPr>
        <w:t xml:space="preserve"> работ</w:t>
      </w:r>
      <w:r w:rsidR="007E774A" w:rsidRPr="00622A4B">
        <w:rPr>
          <w:rFonts w:ascii="Times New Roman" w:hAnsi="Times New Roman"/>
          <w:sz w:val="28"/>
          <w:szCs w:val="28"/>
        </w:rPr>
        <w:t>ы</w:t>
      </w:r>
      <w:r w:rsidRPr="00622A4B">
        <w:rPr>
          <w:rFonts w:ascii="Times New Roman" w:hAnsi="Times New Roman"/>
          <w:sz w:val="28"/>
          <w:szCs w:val="28"/>
        </w:rPr>
        <w:t xml:space="preserve"> ПАО «Россети </w:t>
      </w:r>
      <w:r w:rsidR="007E774A" w:rsidRPr="00622A4B">
        <w:rPr>
          <w:rFonts w:ascii="Times New Roman" w:hAnsi="Times New Roman"/>
          <w:sz w:val="28"/>
          <w:szCs w:val="28"/>
        </w:rPr>
        <w:t>Юг»</w:t>
      </w:r>
      <w:r w:rsidRPr="00622A4B">
        <w:rPr>
          <w:rFonts w:ascii="Times New Roman" w:hAnsi="Times New Roman"/>
          <w:sz w:val="28"/>
          <w:szCs w:val="28"/>
        </w:rPr>
        <w:t xml:space="preserve"> </w:t>
      </w:r>
      <w:r w:rsidR="007E774A" w:rsidRPr="00622A4B">
        <w:rPr>
          <w:rFonts w:ascii="Times New Roman" w:hAnsi="Times New Roman"/>
          <w:sz w:val="28"/>
          <w:szCs w:val="28"/>
        </w:rPr>
        <w:t>с независимыми гарантиями (с изменениями) от 25.06.2021 № 370</w:t>
      </w:r>
      <w:r w:rsidRPr="00622A4B">
        <w:rPr>
          <w:rFonts w:ascii="Times New Roman" w:hAnsi="Times New Roman"/>
          <w:sz w:val="28"/>
          <w:szCs w:val="28"/>
        </w:rPr>
        <w:t>;</w:t>
      </w:r>
    </w:p>
    <w:p w:rsidR="00622A4B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A4B">
        <w:rPr>
          <w:rFonts w:ascii="Times New Roman" w:hAnsi="Times New Roman"/>
          <w:sz w:val="28"/>
          <w:szCs w:val="28"/>
        </w:rPr>
        <w:t>Положение о порядке использования средств криптографической защиты информации и электронной подписи в ПАО «МРСК Юга» от 09.04.2018 №</w:t>
      </w:r>
      <w:r w:rsidR="0009284E" w:rsidRPr="00622A4B">
        <w:rPr>
          <w:rFonts w:ascii="Times New Roman" w:hAnsi="Times New Roman"/>
          <w:sz w:val="28"/>
          <w:szCs w:val="28"/>
        </w:rPr>
        <w:t xml:space="preserve"> </w:t>
      </w:r>
      <w:r w:rsidRPr="00622A4B">
        <w:rPr>
          <w:rFonts w:ascii="Times New Roman" w:hAnsi="Times New Roman"/>
          <w:sz w:val="28"/>
          <w:szCs w:val="28"/>
        </w:rPr>
        <w:t>246;</w:t>
      </w:r>
    </w:p>
    <w:p w:rsidR="00622A4B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A4B">
        <w:rPr>
          <w:rFonts w:ascii="Times New Roman" w:hAnsi="Times New Roman"/>
          <w:sz w:val="28"/>
          <w:szCs w:val="28"/>
        </w:rPr>
        <w:t>Положение об организации договорной работы в ПАО «Россети Юг» от 17.05.2022 № 264.</w:t>
      </w:r>
    </w:p>
    <w:p w:rsidR="00AC7A82" w:rsidRPr="00622A4B" w:rsidRDefault="00630996" w:rsidP="00622A4B">
      <w:pPr>
        <w:pStyle w:val="ab"/>
        <w:numPr>
          <w:ilvl w:val="0"/>
          <w:numId w:val="38"/>
        </w:numPr>
        <w:tabs>
          <w:tab w:val="left" w:pos="851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A4B">
        <w:rPr>
          <w:rFonts w:ascii="Times New Roman" w:hAnsi="Times New Roman"/>
          <w:sz w:val="28"/>
          <w:szCs w:val="28"/>
        </w:rPr>
        <w:t xml:space="preserve">При </w:t>
      </w:r>
      <w:r w:rsidRPr="00622A4B">
        <w:rPr>
          <w:rFonts w:ascii="Times New Roman" w:hAnsi="Times New Roman"/>
          <w:sz w:val="28"/>
          <w:szCs w:val="28"/>
        </w:rPr>
        <w:t>пользовании настоящ</w:t>
      </w:r>
      <w:r w:rsidR="006B79EE" w:rsidRPr="00622A4B">
        <w:rPr>
          <w:rFonts w:ascii="Times New Roman" w:hAnsi="Times New Roman"/>
          <w:sz w:val="28"/>
          <w:szCs w:val="28"/>
        </w:rPr>
        <w:t>им</w:t>
      </w:r>
      <w:r w:rsidRPr="00622A4B">
        <w:rPr>
          <w:rFonts w:ascii="Times New Roman" w:hAnsi="Times New Roman"/>
          <w:sz w:val="28"/>
          <w:szCs w:val="28"/>
        </w:rPr>
        <w:t xml:space="preserve"> </w:t>
      </w:r>
      <w:r w:rsidR="006B79EE" w:rsidRPr="00622A4B">
        <w:rPr>
          <w:rFonts w:ascii="Times New Roman" w:hAnsi="Times New Roman"/>
          <w:sz w:val="28"/>
          <w:szCs w:val="28"/>
        </w:rPr>
        <w:t>Порядком</w:t>
      </w:r>
      <w:r w:rsidR="00C5086D" w:rsidRPr="00622A4B">
        <w:rPr>
          <w:rFonts w:ascii="Times New Roman" w:hAnsi="Times New Roman"/>
          <w:sz w:val="28"/>
          <w:szCs w:val="28"/>
        </w:rPr>
        <w:t xml:space="preserve"> </w:t>
      </w:r>
      <w:r w:rsidRPr="00622A4B">
        <w:rPr>
          <w:rFonts w:ascii="Times New Roman" w:hAnsi="Times New Roman"/>
          <w:sz w:val="28"/>
          <w:szCs w:val="28"/>
        </w:rPr>
        <w:t xml:space="preserve">целесообразно проверить действие ссылочных документов с помощью </w:t>
      </w:r>
      <w:hyperlink r:id="rId12" w:history="1">
        <w:r w:rsidR="00011D14" w:rsidRPr="00622A4B">
          <w:rPr>
            <w:rStyle w:val="aa"/>
            <w:rFonts w:ascii="Times New Roman" w:hAnsi="Times New Roman"/>
            <w:sz w:val="28"/>
            <w:szCs w:val="28"/>
          </w:rPr>
          <w:t>справочно-правовых систем</w:t>
        </w:r>
        <w:r w:rsidR="00F01841" w:rsidRPr="00622A4B">
          <w:rPr>
            <w:rStyle w:val="aa"/>
            <w:rFonts w:ascii="Times New Roman" w:hAnsi="Times New Roman"/>
            <w:sz w:val="28"/>
            <w:szCs w:val="28"/>
          </w:rPr>
          <w:t xml:space="preserve"> «КонсультантПлюс»</w:t>
        </w:r>
      </w:hyperlink>
      <w:r w:rsidR="007E774A" w:rsidRPr="00622A4B">
        <w:rPr>
          <w:rStyle w:val="aa"/>
          <w:rFonts w:ascii="Times New Roman" w:hAnsi="Times New Roman"/>
          <w:sz w:val="28"/>
          <w:szCs w:val="28"/>
        </w:rPr>
        <w:t>/</w:t>
      </w:r>
      <w:r w:rsidR="004436C5" w:rsidRPr="00622A4B">
        <w:rPr>
          <w:rStyle w:val="aa"/>
          <w:rFonts w:ascii="Times New Roman" w:hAnsi="Times New Roman"/>
          <w:sz w:val="28"/>
          <w:szCs w:val="28"/>
        </w:rPr>
        <w:t>«Гарант»</w:t>
      </w:r>
      <w:r w:rsidR="0008741C" w:rsidRPr="00622A4B">
        <w:rPr>
          <w:rFonts w:ascii="Times New Roman" w:hAnsi="Times New Roman"/>
          <w:sz w:val="28"/>
          <w:szCs w:val="28"/>
        </w:rPr>
        <w:t xml:space="preserve"> </w:t>
      </w:r>
      <w:r w:rsidRPr="00622A4B">
        <w:rPr>
          <w:rFonts w:ascii="Times New Roman" w:hAnsi="Times New Roman"/>
          <w:sz w:val="28"/>
          <w:szCs w:val="28"/>
        </w:rPr>
        <w:t xml:space="preserve">и </w:t>
      </w:r>
      <w:hyperlink r:id="rId13" w:history="1">
        <w:r w:rsidR="00D66100" w:rsidRPr="00622A4B">
          <w:rPr>
            <w:rStyle w:val="aa"/>
            <w:rFonts w:ascii="Times New Roman" w:hAnsi="Times New Roman"/>
            <w:sz w:val="28"/>
            <w:szCs w:val="28"/>
          </w:rPr>
          <w:t xml:space="preserve">Реестра </w:t>
        </w:r>
        <w:r w:rsidR="00B94F64" w:rsidRPr="00622A4B">
          <w:rPr>
            <w:rStyle w:val="aa"/>
            <w:rFonts w:ascii="Times New Roman" w:hAnsi="Times New Roman"/>
            <w:sz w:val="28"/>
            <w:szCs w:val="28"/>
          </w:rPr>
          <w:t>организационно-распорядительных</w:t>
        </w:r>
        <w:r w:rsidR="00D66100" w:rsidRPr="00622A4B">
          <w:rPr>
            <w:rStyle w:val="aa"/>
            <w:rFonts w:ascii="Times New Roman" w:hAnsi="Times New Roman"/>
            <w:sz w:val="28"/>
            <w:szCs w:val="28"/>
          </w:rPr>
          <w:t xml:space="preserve"> документов Общества</w:t>
        </w:r>
      </w:hyperlink>
      <w:r w:rsidR="00D66100" w:rsidRPr="00622A4B">
        <w:rPr>
          <w:rFonts w:ascii="Times New Roman" w:hAnsi="Times New Roman"/>
          <w:sz w:val="28"/>
          <w:szCs w:val="28"/>
        </w:rPr>
        <w:t>.</w:t>
      </w:r>
    </w:p>
    <w:p w:rsidR="00091A2E" w:rsidRPr="00622A4B" w:rsidRDefault="00630996" w:rsidP="00622A4B">
      <w:pPr>
        <w:pStyle w:val="ab"/>
        <w:numPr>
          <w:ilvl w:val="0"/>
          <w:numId w:val="38"/>
        </w:numPr>
        <w:tabs>
          <w:tab w:val="left" w:pos="993"/>
          <w:tab w:val="left" w:pos="1134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22A4B">
        <w:rPr>
          <w:rFonts w:ascii="Times New Roman" w:hAnsi="Times New Roman"/>
          <w:sz w:val="28"/>
          <w:szCs w:val="28"/>
        </w:rPr>
        <w:t xml:space="preserve">Если ссылочный документ заменен (изменен), то при пользовании </w:t>
      </w:r>
      <w:r w:rsidR="006B79EE" w:rsidRPr="00622A4B">
        <w:rPr>
          <w:rFonts w:ascii="Times New Roman" w:hAnsi="Times New Roman"/>
          <w:sz w:val="28"/>
          <w:szCs w:val="28"/>
        </w:rPr>
        <w:t xml:space="preserve">настоящим Порядком </w:t>
      </w:r>
      <w:r w:rsidRPr="00622A4B">
        <w:rPr>
          <w:rFonts w:ascii="Times New Roman" w:hAnsi="Times New Roman"/>
          <w:sz w:val="28"/>
          <w:szCs w:val="28"/>
        </w:rPr>
        <w:t xml:space="preserve">следует руководствоваться замененным (измененным) </w:t>
      </w:r>
      <w:r w:rsidR="00321D56" w:rsidRPr="00622A4B">
        <w:rPr>
          <w:rFonts w:ascii="Times New Roman" w:hAnsi="Times New Roman"/>
          <w:sz w:val="28"/>
          <w:szCs w:val="28"/>
        </w:rPr>
        <w:t>документом</w:t>
      </w:r>
      <w:r w:rsidRPr="00622A4B">
        <w:rPr>
          <w:rFonts w:ascii="Times New Roman" w:hAnsi="Times New Roman"/>
          <w:sz w:val="28"/>
          <w:szCs w:val="28"/>
        </w:rPr>
        <w:t>.</w:t>
      </w:r>
    </w:p>
    <w:p w:rsidR="000C7323" w:rsidRDefault="00630996" w:rsidP="00921543">
      <w:pPr>
        <w:pStyle w:val="1"/>
        <w:keepLines/>
        <w:spacing w:before="0" w:after="0"/>
        <w:jc w:val="center"/>
        <w:rPr>
          <w:rFonts w:cs="Times New Roman"/>
          <w:b w:val="0"/>
          <w:sz w:val="28"/>
          <w:szCs w:val="28"/>
        </w:rPr>
      </w:pPr>
      <w:bookmarkStart w:id="4" w:name="_Toc148521119"/>
      <w:r w:rsidRPr="00F925BE">
        <w:rPr>
          <w:rFonts w:cs="Times New Roman"/>
          <w:b w:val="0"/>
          <w:sz w:val="28"/>
          <w:szCs w:val="28"/>
        </w:rPr>
        <w:t xml:space="preserve">3. </w:t>
      </w:r>
      <w:r w:rsidR="00112174">
        <w:rPr>
          <w:rFonts w:cs="Times New Roman"/>
          <w:b w:val="0"/>
          <w:sz w:val="28"/>
          <w:szCs w:val="28"/>
        </w:rPr>
        <w:t>ПРИНЯТЫЕ</w:t>
      </w:r>
      <w:r w:rsidRPr="00F925BE">
        <w:rPr>
          <w:rFonts w:cs="Times New Roman"/>
          <w:b w:val="0"/>
          <w:sz w:val="28"/>
          <w:szCs w:val="28"/>
        </w:rPr>
        <w:t xml:space="preserve"> СОКРАЩЕНИЯ</w:t>
      </w:r>
      <w:bookmarkEnd w:id="4"/>
    </w:p>
    <w:p w:rsidR="00921543" w:rsidRPr="00921543" w:rsidRDefault="00921543" w:rsidP="00921543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670"/>
      </w:tblGrid>
      <w:tr w:rsidR="00D06627" w:rsidTr="000C7323">
        <w:tc>
          <w:tcPr>
            <w:tcW w:w="3681" w:type="dxa"/>
            <w:shd w:val="clear" w:color="auto" w:fill="auto"/>
          </w:tcPr>
          <w:p w:rsidR="005E0A9F" w:rsidRPr="006B2A69" w:rsidRDefault="00630996" w:rsidP="005E0A9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АУ Филиала</w:t>
            </w:r>
          </w:p>
        </w:tc>
        <w:tc>
          <w:tcPr>
            <w:tcW w:w="5670" w:type="dxa"/>
            <w:shd w:val="clear" w:color="auto" w:fill="auto"/>
          </w:tcPr>
          <w:p w:rsidR="005E0A9F" w:rsidRPr="006B2A69" w:rsidRDefault="00630996" w:rsidP="005E0A9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0C7323">
              <w:rPr>
                <w:sz w:val="28"/>
                <w:szCs w:val="28"/>
              </w:rPr>
              <w:t>Аппарат управления филиала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5E0A9F" w:rsidRPr="00710A6C" w:rsidRDefault="00630996" w:rsidP="005E0A9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112174">
              <w:rPr>
                <w:sz w:val="28"/>
                <w:szCs w:val="28"/>
              </w:rPr>
              <w:t xml:space="preserve">ДЗЛиМТО </w:t>
            </w:r>
          </w:p>
        </w:tc>
        <w:tc>
          <w:tcPr>
            <w:tcW w:w="5670" w:type="dxa"/>
            <w:shd w:val="clear" w:color="auto" w:fill="auto"/>
          </w:tcPr>
          <w:p w:rsidR="005E0A9F" w:rsidRPr="00710A6C" w:rsidRDefault="00630996" w:rsidP="005E0A9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8F4B6C">
              <w:rPr>
                <w:sz w:val="28"/>
                <w:szCs w:val="28"/>
              </w:rPr>
              <w:t>Департамент закупок, логистики и МТО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5E0A9F" w:rsidRPr="00611803" w:rsidRDefault="00630996" w:rsidP="005E0A9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112174">
              <w:rPr>
                <w:sz w:val="28"/>
                <w:szCs w:val="28"/>
              </w:rPr>
              <w:t>ДФ</w:t>
            </w:r>
            <w:r w:rsidR="004B652F">
              <w:rPr>
                <w:sz w:val="28"/>
                <w:szCs w:val="28"/>
              </w:rPr>
              <w:t>и</w:t>
            </w:r>
            <w:r w:rsidRPr="00112174">
              <w:rPr>
                <w:sz w:val="28"/>
                <w:szCs w:val="28"/>
              </w:rPr>
              <w:t xml:space="preserve">К </w:t>
            </w:r>
          </w:p>
        </w:tc>
        <w:tc>
          <w:tcPr>
            <w:tcW w:w="5670" w:type="dxa"/>
            <w:shd w:val="clear" w:color="auto" w:fill="auto"/>
          </w:tcPr>
          <w:p w:rsidR="005E0A9F" w:rsidRPr="00555637" w:rsidRDefault="00630996" w:rsidP="005E0A9F">
            <w:pPr>
              <w:widowControl w:val="0"/>
              <w:spacing w:line="276" w:lineRule="auto"/>
              <w:rPr>
                <w:sz w:val="28"/>
                <w:szCs w:val="28"/>
                <w:highlight w:val="yellow"/>
              </w:rPr>
            </w:pPr>
            <w:r w:rsidRPr="00112174">
              <w:rPr>
                <w:sz w:val="28"/>
                <w:szCs w:val="28"/>
              </w:rPr>
              <w:t>Департамент финансов и казначейства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622C26" w:rsidRPr="00112174" w:rsidRDefault="00630996" w:rsidP="005E0A9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ДКС</w:t>
            </w:r>
          </w:p>
        </w:tc>
        <w:tc>
          <w:tcPr>
            <w:tcW w:w="5670" w:type="dxa"/>
            <w:shd w:val="clear" w:color="auto" w:fill="auto"/>
          </w:tcPr>
          <w:p w:rsidR="00622C26" w:rsidRPr="00112174" w:rsidRDefault="00630996" w:rsidP="005E0A9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622C26">
              <w:rPr>
                <w:sz w:val="28"/>
                <w:szCs w:val="28"/>
              </w:rPr>
              <w:t>Департамент</w:t>
            </w:r>
            <w:r>
              <w:rPr>
                <w:sz w:val="28"/>
                <w:szCs w:val="28"/>
              </w:rPr>
              <w:t xml:space="preserve"> капитального строительства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8F4B6C" w:rsidRPr="007E774A" w:rsidRDefault="00630996" w:rsidP="008F4B6C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112174">
              <w:rPr>
                <w:sz w:val="28"/>
                <w:szCs w:val="28"/>
              </w:rPr>
              <w:t xml:space="preserve">Департамент ПБ, ОТиПК </w:t>
            </w:r>
          </w:p>
        </w:tc>
        <w:tc>
          <w:tcPr>
            <w:tcW w:w="5670" w:type="dxa"/>
            <w:shd w:val="clear" w:color="auto" w:fill="auto"/>
          </w:tcPr>
          <w:p w:rsidR="008F4B6C" w:rsidRPr="007E774A" w:rsidRDefault="00630996" w:rsidP="008F4B6C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112174">
              <w:rPr>
                <w:sz w:val="28"/>
                <w:szCs w:val="28"/>
              </w:rPr>
              <w:t xml:space="preserve">Департамент ПБ, ОТиПК 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710A6C" w:rsidRDefault="00630996" w:rsidP="00C572DE">
            <w:pPr>
              <w:keepNext/>
              <w:keepLines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ИА </w:t>
            </w:r>
          </w:p>
        </w:tc>
        <w:tc>
          <w:tcPr>
            <w:tcW w:w="5670" w:type="dxa"/>
            <w:shd w:val="clear" w:color="auto" w:fill="auto"/>
          </w:tcPr>
          <w:p w:rsidR="00C572DE" w:rsidRPr="00710A6C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Исполнительный аппарат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5A73A4" w:rsidRDefault="00630996" w:rsidP="00C572DE">
            <w:pPr>
              <w:keepNext/>
              <w:keepLines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Комиссия </w:t>
            </w:r>
          </w:p>
          <w:p w:rsidR="00C572DE" w:rsidRPr="007E774A" w:rsidRDefault="00C572DE" w:rsidP="00C572DE">
            <w:pPr>
              <w:widowControl w:val="0"/>
              <w:spacing w:line="276" w:lineRule="auto"/>
              <w:ind w:firstLine="171"/>
              <w:jc w:val="both"/>
              <w:rPr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</w:tcPr>
          <w:p w:rsidR="00C572DE" w:rsidRPr="007E774A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Комиссия филиала по участию в торгово-закупочных процедурах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710A6C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ЛСР </w:t>
            </w:r>
          </w:p>
        </w:tc>
        <w:tc>
          <w:tcPr>
            <w:tcW w:w="5670" w:type="dxa"/>
            <w:shd w:val="clear" w:color="auto" w:fill="auto"/>
          </w:tcPr>
          <w:p w:rsidR="00C572DE" w:rsidRPr="00710A6C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Локальный сметный расчет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5A73A4" w:rsidRDefault="00630996" w:rsidP="00C572DE">
            <w:pPr>
              <w:keepNext/>
              <w:keepLines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lastRenderedPageBreak/>
              <w:t xml:space="preserve">НМЦ </w:t>
            </w:r>
          </w:p>
          <w:p w:rsidR="00C572DE" w:rsidRPr="007E774A" w:rsidRDefault="00C572DE" w:rsidP="00C572DE">
            <w:pPr>
              <w:widowControl w:val="0"/>
              <w:spacing w:line="276" w:lineRule="auto"/>
              <w:ind w:firstLine="171"/>
              <w:jc w:val="both"/>
              <w:rPr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</w:tcPr>
          <w:p w:rsidR="00C572DE" w:rsidRPr="007E774A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color w:val="000000"/>
                <w:sz w:val="28"/>
                <w:szCs w:val="28"/>
                <w:shd w:val="clear" w:color="auto" w:fill="FFFFFF"/>
              </w:rPr>
              <w:t>Начальная (максимальная) цена контракта/договора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611803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Общество</w:t>
            </w:r>
          </w:p>
        </w:tc>
        <w:tc>
          <w:tcPr>
            <w:tcW w:w="5670" w:type="dxa"/>
            <w:shd w:val="clear" w:color="auto" w:fill="auto"/>
          </w:tcPr>
          <w:p w:rsidR="00C572DE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79575A">
              <w:rPr>
                <w:sz w:val="28"/>
                <w:szCs w:val="28"/>
              </w:rPr>
              <w:t>ПАО «Россети Юг»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5A73A4" w:rsidRDefault="00630996" w:rsidP="00C572DE">
            <w:pPr>
              <w:keepNext/>
              <w:keepLines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ОДУ </w:t>
            </w:r>
            <w:r>
              <w:rPr>
                <w:sz w:val="28"/>
                <w:szCs w:val="28"/>
              </w:rPr>
              <w:t>ИА</w:t>
            </w:r>
          </w:p>
          <w:p w:rsidR="00C572DE" w:rsidRPr="00611803" w:rsidRDefault="00C572DE" w:rsidP="00C572DE">
            <w:pPr>
              <w:widowControl w:val="0"/>
              <w:spacing w:line="276" w:lineRule="auto"/>
              <w:ind w:firstLine="171"/>
              <w:jc w:val="both"/>
              <w:rPr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</w:tcPr>
          <w:p w:rsidR="00C572DE" w:rsidRPr="00611803" w:rsidRDefault="00630996" w:rsidP="00452A1D">
            <w:pPr>
              <w:widowControl w:val="0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Отдел дополнительных (нетарифных) </w:t>
            </w:r>
            <w:r w:rsidRPr="005A73A4">
              <w:rPr>
                <w:sz w:val="28"/>
                <w:szCs w:val="28"/>
              </w:rPr>
              <w:t>услуг Исполнительного аппарата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611803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ОДУ Филиала</w:t>
            </w:r>
          </w:p>
        </w:tc>
        <w:tc>
          <w:tcPr>
            <w:tcW w:w="5670" w:type="dxa"/>
            <w:shd w:val="clear" w:color="auto" w:fill="auto"/>
          </w:tcPr>
          <w:p w:rsidR="00C572DE" w:rsidRPr="00611803" w:rsidRDefault="00630996" w:rsidP="00452A1D">
            <w:pPr>
              <w:widowControl w:val="0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Отдел дополнительных (нетарифных) услуг</w:t>
            </w:r>
            <w:r w:rsidRPr="005A73A4">
              <w:t xml:space="preserve"> </w:t>
            </w:r>
            <w:r w:rsidRPr="005A73A4">
              <w:rPr>
                <w:sz w:val="28"/>
                <w:szCs w:val="28"/>
              </w:rPr>
              <w:t>Филиала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710A6C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ПО </w:t>
            </w:r>
          </w:p>
        </w:tc>
        <w:tc>
          <w:tcPr>
            <w:tcW w:w="5670" w:type="dxa"/>
            <w:shd w:val="clear" w:color="auto" w:fill="auto"/>
          </w:tcPr>
          <w:p w:rsidR="00C572DE" w:rsidRPr="00710A6C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Производственное отделение</w:t>
            </w:r>
          </w:p>
        </w:tc>
      </w:tr>
      <w:tr w:rsidR="00D06627" w:rsidTr="000C7323">
        <w:tc>
          <w:tcPr>
            <w:tcW w:w="3681" w:type="dxa"/>
            <w:shd w:val="clear" w:color="auto" w:fill="auto"/>
          </w:tcPr>
          <w:p w:rsidR="00C572DE" w:rsidRPr="00611803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112174">
              <w:rPr>
                <w:sz w:val="28"/>
                <w:szCs w:val="28"/>
              </w:rPr>
              <w:t xml:space="preserve">РЭС </w:t>
            </w:r>
          </w:p>
        </w:tc>
        <w:tc>
          <w:tcPr>
            <w:tcW w:w="5670" w:type="dxa"/>
            <w:shd w:val="clear" w:color="auto" w:fill="auto"/>
          </w:tcPr>
          <w:p w:rsidR="00C572DE" w:rsidRPr="00555637" w:rsidRDefault="00630996" w:rsidP="00C572DE">
            <w:pPr>
              <w:widowControl w:val="0"/>
              <w:spacing w:line="276" w:lineRule="auto"/>
              <w:rPr>
                <w:sz w:val="28"/>
                <w:szCs w:val="28"/>
                <w:highlight w:val="yellow"/>
              </w:rPr>
            </w:pPr>
            <w:r w:rsidRPr="00112174">
              <w:rPr>
                <w:sz w:val="28"/>
                <w:szCs w:val="28"/>
              </w:rPr>
              <w:t>Район электрических сетей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C572DE" w:rsidRPr="00710A6C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5E0A9F">
              <w:rPr>
                <w:sz w:val="28"/>
                <w:szCs w:val="28"/>
              </w:rPr>
              <w:t xml:space="preserve">СЗ </w:t>
            </w:r>
          </w:p>
        </w:tc>
        <w:tc>
          <w:tcPr>
            <w:tcW w:w="5670" w:type="dxa"/>
            <w:shd w:val="clear" w:color="auto" w:fill="auto"/>
          </w:tcPr>
          <w:p w:rsidR="00C572DE" w:rsidRPr="00710A6C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E0A9F">
              <w:rPr>
                <w:sz w:val="28"/>
                <w:szCs w:val="28"/>
              </w:rPr>
              <w:t>Служебная записка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C572DE" w:rsidRPr="00611803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СЭДО</w:t>
            </w:r>
          </w:p>
        </w:tc>
        <w:tc>
          <w:tcPr>
            <w:tcW w:w="5670" w:type="dxa"/>
            <w:shd w:val="clear" w:color="auto" w:fill="auto"/>
          </w:tcPr>
          <w:p w:rsidR="00C572DE" w:rsidRPr="00611803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Система электронного документооборота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C572DE" w:rsidRPr="000D54F2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ТЗП </w:t>
            </w:r>
          </w:p>
        </w:tc>
        <w:tc>
          <w:tcPr>
            <w:tcW w:w="5670" w:type="dxa"/>
            <w:shd w:val="clear" w:color="auto" w:fill="auto"/>
          </w:tcPr>
          <w:p w:rsidR="00C572DE" w:rsidRPr="000D54F2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Торго</w:t>
            </w:r>
            <w:r w:rsidR="00C814A8">
              <w:rPr>
                <w:sz w:val="28"/>
                <w:szCs w:val="28"/>
              </w:rPr>
              <w:t>во-закупочная процедура (</w:t>
            </w:r>
            <w:r w:rsidRPr="005A73A4">
              <w:rPr>
                <w:sz w:val="28"/>
                <w:szCs w:val="28"/>
              </w:rPr>
              <w:t>конкурс, аукцион</w:t>
            </w:r>
            <w:r w:rsidR="00C814A8">
              <w:rPr>
                <w:sz w:val="28"/>
                <w:szCs w:val="28"/>
              </w:rPr>
              <w:t>, запрос предложений</w:t>
            </w:r>
            <w:r w:rsidRPr="005A73A4">
              <w:rPr>
                <w:sz w:val="28"/>
                <w:szCs w:val="28"/>
              </w:rPr>
              <w:t xml:space="preserve"> и т.п.)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C572DE" w:rsidRPr="00611803" w:rsidRDefault="00630996" w:rsidP="00C572D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УРС </w:t>
            </w:r>
          </w:p>
        </w:tc>
        <w:tc>
          <w:tcPr>
            <w:tcW w:w="5670" w:type="dxa"/>
            <w:shd w:val="clear" w:color="auto" w:fill="auto"/>
          </w:tcPr>
          <w:p w:rsidR="00C572DE" w:rsidRPr="00555637" w:rsidRDefault="00630996" w:rsidP="00C572DE">
            <w:pPr>
              <w:widowControl w:val="0"/>
              <w:spacing w:line="276" w:lineRule="auto"/>
              <w:rPr>
                <w:sz w:val="28"/>
                <w:szCs w:val="28"/>
                <w:highlight w:val="yellow"/>
              </w:rPr>
            </w:pPr>
            <w:r w:rsidRPr="005A73A4">
              <w:rPr>
                <w:sz w:val="28"/>
                <w:szCs w:val="28"/>
              </w:rPr>
              <w:t>Укрупненный расчет стоимости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C572DE" w:rsidRPr="000D54F2" w:rsidRDefault="00630996" w:rsidP="000F362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 w:rsidRPr="00C572DE">
              <w:rPr>
                <w:sz w:val="28"/>
                <w:szCs w:val="28"/>
              </w:rPr>
              <w:t>УЭи</w:t>
            </w:r>
            <w:r w:rsidR="000F362F">
              <w:rPr>
                <w:sz w:val="28"/>
                <w:szCs w:val="28"/>
              </w:rPr>
              <w:t>Т</w:t>
            </w:r>
            <w:r w:rsidRPr="00C572DE">
              <w:rPr>
                <w:sz w:val="28"/>
                <w:szCs w:val="28"/>
              </w:rPr>
              <w:t xml:space="preserve"> филиала</w:t>
            </w:r>
          </w:p>
        </w:tc>
        <w:tc>
          <w:tcPr>
            <w:tcW w:w="5670" w:type="dxa"/>
            <w:shd w:val="clear" w:color="auto" w:fill="auto"/>
          </w:tcPr>
          <w:p w:rsidR="00C572DE" w:rsidRPr="000D54F2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D54BCA">
              <w:rPr>
                <w:sz w:val="28"/>
                <w:szCs w:val="28"/>
              </w:rPr>
              <w:t>Управление экономики и тарифообразования филиала (по филиалу «Ростовэнерго» - департамент экономики ИА)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C572DE" w:rsidRPr="005A73A4" w:rsidRDefault="00630996" w:rsidP="00C572DE">
            <w:pPr>
              <w:keepNext/>
              <w:keepLines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Филиал </w:t>
            </w:r>
          </w:p>
          <w:p w:rsidR="00C572DE" w:rsidRPr="000D54F2" w:rsidRDefault="00C572DE" w:rsidP="00C572DE">
            <w:pPr>
              <w:widowControl w:val="0"/>
              <w:spacing w:line="276" w:lineRule="auto"/>
              <w:ind w:firstLine="171"/>
              <w:jc w:val="both"/>
              <w:rPr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</w:tcPr>
          <w:p w:rsidR="00C572DE" w:rsidRPr="000D54F2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Филиалы ПАО «Россети Юг»: </w:t>
            </w:r>
            <w:r w:rsidRPr="005A73A4">
              <w:rPr>
                <w:sz w:val="28"/>
                <w:szCs w:val="28"/>
              </w:rPr>
              <w:t>«Астраханьэнерго», «Волгоградэнерго», «Ростовэнерго», «Калмэнерго»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C572DE" w:rsidRPr="007E774A" w:rsidRDefault="00630996" w:rsidP="00C572DE">
            <w:pPr>
              <w:keepNext/>
              <w:keepLines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ФПЭ</w:t>
            </w:r>
          </w:p>
        </w:tc>
        <w:tc>
          <w:tcPr>
            <w:tcW w:w="5670" w:type="dxa"/>
            <w:shd w:val="clear" w:color="auto" w:fill="auto"/>
          </w:tcPr>
          <w:p w:rsidR="00C572DE" w:rsidRPr="007E774A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Финансово-правовая экспертиза</w:t>
            </w:r>
            <w:r w:rsidR="005A02E7">
              <w:t xml:space="preserve"> </w:t>
            </w:r>
            <w:r w:rsidR="005A02E7" w:rsidRPr="005A02E7">
              <w:rPr>
                <w:sz w:val="28"/>
                <w:szCs w:val="28"/>
              </w:rPr>
              <w:t>проекта контракта/договора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C572DE" w:rsidRPr="005A73A4" w:rsidRDefault="00630996" w:rsidP="00C572DE">
            <w:pPr>
              <w:keepNext/>
              <w:keepLines/>
              <w:spacing w:line="276" w:lineRule="auto"/>
              <w:jc w:val="both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 xml:space="preserve">ЦФО филиала </w:t>
            </w:r>
          </w:p>
          <w:p w:rsidR="00C572DE" w:rsidRPr="007E774A" w:rsidRDefault="00C572DE" w:rsidP="00C572DE">
            <w:pPr>
              <w:widowControl w:val="0"/>
              <w:spacing w:line="276" w:lineRule="auto"/>
              <w:ind w:firstLine="171"/>
              <w:jc w:val="both"/>
              <w:rPr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</w:tcPr>
          <w:p w:rsidR="00C572DE" w:rsidRPr="007E774A" w:rsidRDefault="00630996" w:rsidP="00C572DE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5A73A4">
              <w:rPr>
                <w:sz w:val="28"/>
                <w:szCs w:val="28"/>
              </w:rPr>
              <w:t>Центр финансовой ответственности (структурное подразделение филиала</w:t>
            </w:r>
            <w:r>
              <w:rPr>
                <w:sz w:val="28"/>
                <w:szCs w:val="28"/>
              </w:rPr>
              <w:t>)</w:t>
            </w:r>
          </w:p>
        </w:tc>
      </w:tr>
    </w:tbl>
    <w:p w:rsidR="000C7323" w:rsidRPr="00F925BE" w:rsidRDefault="000C7323" w:rsidP="00112174">
      <w:pPr>
        <w:keepNext/>
        <w:keepLines/>
        <w:spacing w:line="276" w:lineRule="auto"/>
        <w:jc w:val="both"/>
        <w:rPr>
          <w:sz w:val="28"/>
          <w:szCs w:val="28"/>
        </w:rPr>
      </w:pPr>
    </w:p>
    <w:p w:rsidR="00AE2291" w:rsidRDefault="00630996" w:rsidP="002E0B31">
      <w:pPr>
        <w:pStyle w:val="1"/>
        <w:keepLines/>
        <w:spacing w:before="0" w:after="0"/>
        <w:jc w:val="center"/>
        <w:rPr>
          <w:rFonts w:cs="Times New Roman"/>
          <w:b w:val="0"/>
          <w:sz w:val="28"/>
          <w:szCs w:val="28"/>
        </w:rPr>
      </w:pPr>
      <w:bookmarkStart w:id="5" w:name="_Toc148521120"/>
      <w:r>
        <w:rPr>
          <w:rFonts w:cs="Times New Roman"/>
          <w:b w:val="0"/>
          <w:sz w:val="28"/>
          <w:szCs w:val="28"/>
        </w:rPr>
        <w:t>4</w:t>
      </w:r>
      <w:r w:rsidR="00EE67ED" w:rsidRPr="00F925BE">
        <w:rPr>
          <w:rFonts w:cs="Times New Roman"/>
          <w:b w:val="0"/>
          <w:sz w:val="28"/>
          <w:szCs w:val="28"/>
        </w:rPr>
        <w:t>. ТЕРМИНЫ, ОПРЕДЕЛЕНИЯ</w:t>
      </w:r>
      <w:bookmarkEnd w:id="5"/>
    </w:p>
    <w:p w:rsidR="002E0B31" w:rsidRPr="002E0B31" w:rsidRDefault="002E0B31" w:rsidP="002E0B31"/>
    <w:p w:rsidR="00A9734D" w:rsidRPr="00611803" w:rsidRDefault="00630996" w:rsidP="002E0B31">
      <w:pPr>
        <w:keepNext/>
        <w:keepLines/>
        <w:ind w:firstLine="709"/>
        <w:jc w:val="both"/>
        <w:rPr>
          <w:sz w:val="28"/>
          <w:szCs w:val="28"/>
        </w:rPr>
      </w:pPr>
      <w:r w:rsidRPr="00F925BE">
        <w:rPr>
          <w:sz w:val="28"/>
          <w:szCs w:val="28"/>
        </w:rPr>
        <w:t>В настоящ</w:t>
      </w:r>
      <w:r w:rsidR="00C5086D" w:rsidRPr="00F925BE">
        <w:rPr>
          <w:sz w:val="28"/>
          <w:szCs w:val="28"/>
        </w:rPr>
        <w:t>е</w:t>
      </w:r>
      <w:r w:rsidR="006B79EE" w:rsidRPr="00F925BE">
        <w:rPr>
          <w:sz w:val="28"/>
          <w:szCs w:val="28"/>
        </w:rPr>
        <w:t>м</w:t>
      </w:r>
      <w:r w:rsidRPr="00F925BE">
        <w:rPr>
          <w:sz w:val="28"/>
          <w:szCs w:val="28"/>
        </w:rPr>
        <w:t xml:space="preserve"> </w:t>
      </w:r>
      <w:r w:rsidR="006B79EE" w:rsidRPr="00F925BE">
        <w:rPr>
          <w:sz w:val="28"/>
          <w:szCs w:val="28"/>
        </w:rPr>
        <w:t>Порядке</w:t>
      </w:r>
      <w:r w:rsidR="0018226E">
        <w:rPr>
          <w:sz w:val="28"/>
          <w:szCs w:val="28"/>
        </w:rPr>
        <w:t xml:space="preserve"> </w:t>
      </w:r>
      <w:r w:rsidR="00263D27">
        <w:rPr>
          <w:sz w:val="28"/>
          <w:szCs w:val="28"/>
        </w:rPr>
        <w:t>используются</w:t>
      </w:r>
      <w:r w:rsidRPr="00611803">
        <w:rPr>
          <w:sz w:val="28"/>
          <w:szCs w:val="28"/>
        </w:rPr>
        <w:t xml:space="preserve"> следующие термины </w:t>
      </w:r>
      <w:r w:rsidR="00D50DE5" w:rsidRPr="00611803">
        <w:rPr>
          <w:sz w:val="28"/>
          <w:szCs w:val="28"/>
        </w:rPr>
        <w:t xml:space="preserve">с соответствующими </w:t>
      </w:r>
      <w:r w:rsidRPr="00611803">
        <w:rPr>
          <w:sz w:val="28"/>
          <w:szCs w:val="28"/>
        </w:rPr>
        <w:t>определения</w:t>
      </w:r>
      <w:r w:rsidR="00D50DE5" w:rsidRPr="00611803">
        <w:rPr>
          <w:sz w:val="28"/>
          <w:szCs w:val="28"/>
        </w:rPr>
        <w:t>ми</w:t>
      </w:r>
      <w:r w:rsidRPr="00611803">
        <w:rPr>
          <w:sz w:val="28"/>
          <w:szCs w:val="28"/>
        </w:rPr>
        <w:t>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670"/>
      </w:tblGrid>
      <w:tr w:rsidR="00D06627" w:rsidTr="003F25E2">
        <w:tc>
          <w:tcPr>
            <w:tcW w:w="3681" w:type="dxa"/>
            <w:shd w:val="clear" w:color="auto" w:fill="auto"/>
          </w:tcPr>
          <w:p w:rsidR="00077DE9" w:rsidRPr="00611803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611803">
              <w:rPr>
                <w:sz w:val="28"/>
                <w:szCs w:val="28"/>
              </w:rPr>
              <w:t>223-ФЗ</w:t>
            </w:r>
          </w:p>
        </w:tc>
        <w:tc>
          <w:tcPr>
            <w:tcW w:w="5670" w:type="dxa"/>
            <w:shd w:val="clear" w:color="auto" w:fill="auto"/>
          </w:tcPr>
          <w:p w:rsidR="00077DE9" w:rsidRPr="00611803" w:rsidRDefault="00630996" w:rsidP="002E0B31">
            <w:pPr>
              <w:widowControl w:val="0"/>
              <w:rPr>
                <w:sz w:val="28"/>
                <w:szCs w:val="28"/>
              </w:rPr>
            </w:pPr>
            <w:r w:rsidRPr="00611803">
              <w:rPr>
                <w:sz w:val="28"/>
                <w:szCs w:val="28"/>
              </w:rPr>
              <w:t xml:space="preserve">Федеральный закон от 18 июля 2011 года № 223-ФЗ «О закупках товаров, работ, услуг отдельными видами юридических лиц» — федеральный закон Российской Федерации, регламентирующий </w:t>
            </w:r>
            <w:r w:rsidRPr="00611803">
              <w:rPr>
                <w:sz w:val="28"/>
                <w:szCs w:val="28"/>
              </w:rPr>
              <w:t>порядок осуществления закупок отдельными видами юридических лиц.</w:t>
            </w:r>
          </w:p>
        </w:tc>
      </w:tr>
      <w:tr w:rsidR="00D06627" w:rsidTr="003F25E2">
        <w:tc>
          <w:tcPr>
            <w:tcW w:w="3681" w:type="dxa"/>
            <w:shd w:val="clear" w:color="auto" w:fill="auto"/>
          </w:tcPr>
          <w:p w:rsidR="00077DE9" w:rsidRPr="00611803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611803">
              <w:rPr>
                <w:sz w:val="28"/>
                <w:szCs w:val="28"/>
              </w:rPr>
              <w:t>44-ФЗ</w:t>
            </w:r>
          </w:p>
        </w:tc>
        <w:tc>
          <w:tcPr>
            <w:tcW w:w="5670" w:type="dxa"/>
            <w:shd w:val="clear" w:color="auto" w:fill="auto"/>
          </w:tcPr>
          <w:p w:rsidR="00077DE9" w:rsidRPr="00611803" w:rsidRDefault="00630996" w:rsidP="002E0B31">
            <w:pPr>
              <w:widowControl w:val="0"/>
              <w:rPr>
                <w:sz w:val="28"/>
                <w:szCs w:val="28"/>
              </w:rPr>
            </w:pPr>
            <w:r w:rsidRPr="00611803">
              <w:rPr>
                <w:sz w:val="28"/>
                <w:szCs w:val="28"/>
              </w:rPr>
              <w:t xml:space="preserve">Федеральный закон № 44-ФЗ от 5 апреля 2013 года «О контрактной системе в сфере закупок товаров, работ, услуг для </w:t>
            </w:r>
            <w:r w:rsidRPr="00611803">
              <w:rPr>
                <w:sz w:val="28"/>
                <w:szCs w:val="28"/>
              </w:rPr>
              <w:lastRenderedPageBreak/>
              <w:t>обеспечения государственных и муниципальных нужд» — Федеральный закон Р</w:t>
            </w:r>
            <w:r w:rsidRPr="00611803">
              <w:rPr>
                <w:sz w:val="28"/>
                <w:szCs w:val="28"/>
              </w:rPr>
              <w:t xml:space="preserve">оссийской Федерации, регламентирующий порядок осуществления закупок товаров, работ и услуг для обеспечения государственных и муниципальных нужд, заключение контрактов и их исполнение. </w:t>
            </w:r>
          </w:p>
        </w:tc>
      </w:tr>
      <w:tr w:rsidR="00D06627" w:rsidTr="003F25E2">
        <w:tc>
          <w:tcPr>
            <w:tcW w:w="3681" w:type="dxa"/>
            <w:shd w:val="clear" w:color="auto" w:fill="auto"/>
          </w:tcPr>
          <w:p w:rsidR="00E70997" w:rsidRPr="007E774A" w:rsidRDefault="00630996" w:rsidP="002E0B31">
            <w:pPr>
              <w:keepNext/>
              <w:widowControl w:val="0"/>
              <w:ind w:firstLine="17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Агрегатор «Тендерплан»</w:t>
            </w:r>
          </w:p>
        </w:tc>
        <w:tc>
          <w:tcPr>
            <w:tcW w:w="5670" w:type="dxa"/>
            <w:shd w:val="clear" w:color="auto" w:fill="auto"/>
          </w:tcPr>
          <w:p w:rsidR="00E70997" w:rsidRPr="007E774A" w:rsidRDefault="00630996" w:rsidP="002E0B31">
            <w:pPr>
              <w:keepNext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Программа для ЭВМ </w:t>
            </w:r>
            <w:r w:rsidRPr="00D81F88">
              <w:rPr>
                <w:sz w:val="28"/>
                <w:szCs w:val="28"/>
              </w:rPr>
              <w:t>«Тендерплан»</w:t>
            </w:r>
            <w:r>
              <w:rPr>
                <w:sz w:val="28"/>
                <w:szCs w:val="28"/>
              </w:rPr>
              <w:t>. С</w:t>
            </w:r>
            <w:r w:rsidRPr="00D81F88">
              <w:rPr>
                <w:sz w:val="28"/>
                <w:szCs w:val="28"/>
              </w:rPr>
              <w:t xml:space="preserve">истема поиска </w:t>
            </w:r>
            <w:r w:rsidRPr="00D81F88">
              <w:rPr>
                <w:sz w:val="28"/>
                <w:szCs w:val="28"/>
              </w:rPr>
              <w:t>тендеров, торгов и гос</w:t>
            </w:r>
            <w:r>
              <w:rPr>
                <w:sz w:val="28"/>
                <w:szCs w:val="28"/>
              </w:rPr>
              <w:t xml:space="preserve">ударственных </w:t>
            </w:r>
            <w:r w:rsidRPr="00D81F88">
              <w:rPr>
                <w:sz w:val="28"/>
                <w:szCs w:val="28"/>
              </w:rPr>
              <w:t>закупок.</w:t>
            </w:r>
          </w:p>
        </w:tc>
      </w:tr>
      <w:tr w:rsidR="00D06627" w:rsidTr="003F25E2">
        <w:tc>
          <w:tcPr>
            <w:tcW w:w="3681" w:type="dxa"/>
            <w:shd w:val="clear" w:color="auto" w:fill="auto"/>
          </w:tcPr>
          <w:p w:rsidR="00E70997" w:rsidRPr="00611803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611803">
              <w:rPr>
                <w:sz w:val="28"/>
                <w:szCs w:val="28"/>
              </w:rPr>
              <w:t>Единая информационная система в сфере закупок (ЕИС)</w:t>
            </w:r>
          </w:p>
        </w:tc>
        <w:tc>
          <w:tcPr>
            <w:tcW w:w="5670" w:type="dxa"/>
            <w:shd w:val="clear" w:color="auto" w:fill="auto"/>
          </w:tcPr>
          <w:p w:rsidR="00E70997" w:rsidRPr="00611803" w:rsidRDefault="00630996" w:rsidP="002E0B31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Pr="00611803">
              <w:rPr>
                <w:sz w:val="28"/>
                <w:szCs w:val="28"/>
              </w:rPr>
              <w:t>диное информационное пространство всей сферы закупок в России. В системе размещаются сведения о закупках в соответствии с федеральными законами № 44-ФЗ и № 22</w:t>
            </w:r>
            <w:r w:rsidRPr="00611803">
              <w:rPr>
                <w:sz w:val="28"/>
                <w:szCs w:val="28"/>
              </w:rPr>
              <w:t>3-ФЗ.</w:t>
            </w:r>
          </w:p>
        </w:tc>
      </w:tr>
      <w:tr w:rsidR="00D06627" w:rsidTr="003F25E2">
        <w:tc>
          <w:tcPr>
            <w:tcW w:w="3681" w:type="dxa"/>
            <w:shd w:val="clear" w:color="auto" w:fill="auto"/>
          </w:tcPr>
          <w:p w:rsidR="00E70997" w:rsidRPr="00710A6C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710A6C">
              <w:rPr>
                <w:sz w:val="28"/>
                <w:szCs w:val="28"/>
              </w:rPr>
              <w:t>Лицевой счёт ЭТП (счёт ЭТП)</w:t>
            </w:r>
          </w:p>
        </w:tc>
        <w:tc>
          <w:tcPr>
            <w:tcW w:w="5670" w:type="dxa"/>
            <w:shd w:val="clear" w:color="auto" w:fill="auto"/>
          </w:tcPr>
          <w:p w:rsidR="00E70997" w:rsidRPr="00710A6C" w:rsidRDefault="00630996" w:rsidP="002E0B31">
            <w:pPr>
              <w:widowControl w:val="0"/>
              <w:rPr>
                <w:sz w:val="28"/>
                <w:szCs w:val="28"/>
              </w:rPr>
            </w:pPr>
            <w:r w:rsidRPr="00710A6C">
              <w:rPr>
                <w:sz w:val="28"/>
                <w:szCs w:val="28"/>
              </w:rPr>
              <w:t>Счёт, который автоматически формируется на ЭТП при регистрации нового пользователя «Поставщика» и используется для внесения обеспечительных платежей по 223-ФЗ и оплаты за участие в ТЗП.</w:t>
            </w:r>
          </w:p>
        </w:tc>
      </w:tr>
      <w:tr w:rsidR="00D06627" w:rsidTr="003F25E2">
        <w:tc>
          <w:tcPr>
            <w:tcW w:w="3681" w:type="dxa"/>
            <w:shd w:val="clear" w:color="auto" w:fill="auto"/>
          </w:tcPr>
          <w:p w:rsidR="00E70997" w:rsidRPr="00710A6C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710A6C">
              <w:rPr>
                <w:sz w:val="28"/>
                <w:szCs w:val="28"/>
              </w:rPr>
              <w:t>Основной расчётный счёт</w:t>
            </w:r>
          </w:p>
        </w:tc>
        <w:tc>
          <w:tcPr>
            <w:tcW w:w="5670" w:type="dxa"/>
            <w:shd w:val="clear" w:color="auto" w:fill="auto"/>
          </w:tcPr>
          <w:p w:rsidR="00E70997" w:rsidRPr="00710A6C" w:rsidRDefault="00630996" w:rsidP="002E0B31">
            <w:pPr>
              <w:widowControl w:val="0"/>
              <w:rPr>
                <w:sz w:val="28"/>
                <w:szCs w:val="28"/>
              </w:rPr>
            </w:pPr>
            <w:r w:rsidRPr="00710A6C">
              <w:rPr>
                <w:sz w:val="28"/>
                <w:szCs w:val="28"/>
              </w:rPr>
              <w:t>Банковский</w:t>
            </w:r>
            <w:r w:rsidRPr="00710A6C">
              <w:rPr>
                <w:sz w:val="28"/>
                <w:szCs w:val="28"/>
              </w:rPr>
              <w:t xml:space="preserve"> счёт, который открывается юридическому лицу для проведения финансовых операций.</w:t>
            </w:r>
          </w:p>
        </w:tc>
      </w:tr>
      <w:tr w:rsidR="00D06627" w:rsidTr="003F25E2">
        <w:tc>
          <w:tcPr>
            <w:tcW w:w="3681" w:type="dxa"/>
            <w:shd w:val="clear" w:color="auto" w:fill="auto"/>
          </w:tcPr>
          <w:p w:rsidR="00E70997" w:rsidRPr="006B2A69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6B2A69">
              <w:rPr>
                <w:sz w:val="28"/>
                <w:szCs w:val="28"/>
              </w:rPr>
              <w:t>Порядок</w:t>
            </w:r>
          </w:p>
        </w:tc>
        <w:tc>
          <w:tcPr>
            <w:tcW w:w="5670" w:type="dxa"/>
            <w:shd w:val="clear" w:color="auto" w:fill="auto"/>
          </w:tcPr>
          <w:p w:rsidR="00E70997" w:rsidRPr="006B2A69" w:rsidRDefault="00630996" w:rsidP="002E0B31">
            <w:pPr>
              <w:widowControl w:val="0"/>
              <w:rPr>
                <w:sz w:val="28"/>
                <w:szCs w:val="28"/>
              </w:rPr>
            </w:pPr>
            <w:r w:rsidRPr="00F925BE">
              <w:rPr>
                <w:sz w:val="28"/>
                <w:szCs w:val="28"/>
              </w:rPr>
              <w:t xml:space="preserve">Порядок </w:t>
            </w:r>
            <w:r w:rsidRPr="006B2A69">
              <w:rPr>
                <w:sz w:val="28"/>
                <w:szCs w:val="28"/>
              </w:rPr>
              <w:t>участия ПАО «Россети Юг» в торгово-закупочных процедурах на электронных торговых площадках в рамках реализации дополнительной (нетарифной) деятельности</w:t>
            </w:r>
            <w:r w:rsidRPr="00F925BE">
              <w:rPr>
                <w:sz w:val="28"/>
                <w:szCs w:val="28"/>
              </w:rPr>
              <w:t>.</w:t>
            </w:r>
          </w:p>
        </w:tc>
      </w:tr>
      <w:tr w:rsidR="00D06627" w:rsidTr="003F25E2">
        <w:tc>
          <w:tcPr>
            <w:tcW w:w="3681" w:type="dxa"/>
            <w:shd w:val="clear" w:color="auto" w:fill="auto"/>
          </w:tcPr>
          <w:p w:rsidR="00E70997" w:rsidRPr="007E774A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7E774A">
              <w:rPr>
                <w:sz w:val="28"/>
                <w:szCs w:val="28"/>
              </w:rPr>
              <w:t>Регламент НГ</w:t>
            </w:r>
          </w:p>
        </w:tc>
        <w:tc>
          <w:tcPr>
            <w:tcW w:w="5670" w:type="dxa"/>
            <w:shd w:val="clear" w:color="auto" w:fill="auto"/>
          </w:tcPr>
          <w:p w:rsidR="00E70997" w:rsidRPr="007E774A" w:rsidRDefault="00630996" w:rsidP="002E0B31">
            <w:pPr>
              <w:widowControl w:val="0"/>
              <w:rPr>
                <w:sz w:val="28"/>
                <w:szCs w:val="28"/>
              </w:rPr>
            </w:pPr>
            <w:r w:rsidRPr="007E774A">
              <w:rPr>
                <w:sz w:val="28"/>
                <w:szCs w:val="28"/>
              </w:rPr>
              <w:t>Регламент организации работы ПАО «Россети Юг» с независимыми гарантиями (с изменениями).</w:t>
            </w:r>
          </w:p>
        </w:tc>
      </w:tr>
      <w:tr w:rsidR="00D06627" w:rsidTr="003F25E2">
        <w:tc>
          <w:tcPr>
            <w:tcW w:w="3681" w:type="dxa"/>
            <w:shd w:val="clear" w:color="auto" w:fill="auto"/>
          </w:tcPr>
          <w:p w:rsidR="00E70997" w:rsidRPr="00611803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611803">
              <w:rPr>
                <w:sz w:val="28"/>
                <w:szCs w:val="28"/>
              </w:rPr>
              <w:t>Специальный счёт (Счёт)</w:t>
            </w:r>
          </w:p>
        </w:tc>
        <w:tc>
          <w:tcPr>
            <w:tcW w:w="5670" w:type="dxa"/>
            <w:shd w:val="clear" w:color="auto" w:fill="auto"/>
          </w:tcPr>
          <w:p w:rsidR="00E70997" w:rsidRPr="00555637" w:rsidRDefault="00630996" w:rsidP="002E0B31">
            <w:pPr>
              <w:widowControl w:val="0"/>
              <w:rPr>
                <w:sz w:val="28"/>
                <w:szCs w:val="28"/>
                <w:highlight w:val="yellow"/>
              </w:rPr>
            </w:pPr>
            <w:r w:rsidRPr="00262078">
              <w:rPr>
                <w:sz w:val="28"/>
                <w:szCs w:val="28"/>
              </w:rPr>
              <w:t>Банковский счёт, на котором блокируется обеспечение заявки на участие в закупках по 44-ФЗ.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E70997" w:rsidRPr="000D54F2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0D54F2">
              <w:rPr>
                <w:sz w:val="28"/>
                <w:szCs w:val="28"/>
              </w:rPr>
              <w:t>Тариф ЭТП</w:t>
            </w:r>
          </w:p>
        </w:tc>
        <w:tc>
          <w:tcPr>
            <w:tcW w:w="5670" w:type="dxa"/>
            <w:shd w:val="clear" w:color="auto" w:fill="auto"/>
          </w:tcPr>
          <w:p w:rsidR="00E70997" w:rsidRPr="000D54F2" w:rsidRDefault="00630996" w:rsidP="002E0B31">
            <w:pPr>
              <w:widowControl w:val="0"/>
              <w:rPr>
                <w:sz w:val="28"/>
                <w:szCs w:val="28"/>
              </w:rPr>
            </w:pPr>
            <w:r w:rsidRPr="000D54F2">
              <w:rPr>
                <w:sz w:val="28"/>
                <w:szCs w:val="28"/>
              </w:rPr>
              <w:t xml:space="preserve">Плата за услуги Оператора </w:t>
            </w:r>
            <w:r w:rsidRPr="000D54F2">
              <w:rPr>
                <w:sz w:val="28"/>
                <w:szCs w:val="28"/>
              </w:rPr>
              <w:t>ЭТП в размере установленного тарифа взимается с участника, которого организатор процедуры указал в качестве победителя по лоту в соответствии со сведениями о завершении процедуры.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E70997" w:rsidRPr="00611803" w:rsidRDefault="00630996" w:rsidP="002E0B31">
            <w:pPr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112174">
              <w:rPr>
                <w:sz w:val="28"/>
                <w:szCs w:val="28"/>
              </w:rPr>
              <w:t>Торгово-закупочные процедуры</w:t>
            </w:r>
          </w:p>
        </w:tc>
        <w:tc>
          <w:tcPr>
            <w:tcW w:w="5670" w:type="dxa"/>
            <w:shd w:val="clear" w:color="auto" w:fill="auto"/>
          </w:tcPr>
          <w:p w:rsidR="00E70997" w:rsidRPr="00611803" w:rsidRDefault="00630996" w:rsidP="002E0B31">
            <w:pPr>
              <w:widowControl w:val="0"/>
              <w:rPr>
                <w:sz w:val="28"/>
                <w:szCs w:val="28"/>
              </w:rPr>
            </w:pPr>
            <w:r w:rsidRPr="00262078">
              <w:rPr>
                <w:sz w:val="28"/>
                <w:szCs w:val="28"/>
              </w:rPr>
              <w:t xml:space="preserve">Торгово-закупочные процедуры на право </w:t>
            </w:r>
            <w:r w:rsidRPr="00262078">
              <w:rPr>
                <w:sz w:val="28"/>
                <w:szCs w:val="28"/>
              </w:rPr>
              <w:t>заключения сделок, в которых</w:t>
            </w:r>
            <w:r w:rsidRPr="00611803">
              <w:rPr>
                <w:sz w:val="28"/>
                <w:szCs w:val="28"/>
              </w:rPr>
              <w:t xml:space="preserve"> Общество </w:t>
            </w:r>
            <w:r w:rsidRPr="00611803">
              <w:rPr>
                <w:sz w:val="28"/>
                <w:szCs w:val="28"/>
              </w:rPr>
              <w:lastRenderedPageBreak/>
              <w:t xml:space="preserve">участвует с целью </w:t>
            </w:r>
            <w:r w:rsidRPr="007E774A">
              <w:rPr>
                <w:sz w:val="28"/>
                <w:szCs w:val="28"/>
              </w:rPr>
              <w:t>получения доходов от дополнительных (нетарифных) от услуг.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E70997" w:rsidRPr="00611803" w:rsidRDefault="00630996" w:rsidP="002E0B31">
            <w:pPr>
              <w:keepNext/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611803">
              <w:rPr>
                <w:sz w:val="28"/>
                <w:szCs w:val="28"/>
              </w:rPr>
              <w:t>Электронная подпись (ЭП)</w:t>
            </w:r>
          </w:p>
        </w:tc>
        <w:tc>
          <w:tcPr>
            <w:tcW w:w="5670" w:type="dxa"/>
            <w:shd w:val="clear" w:color="auto" w:fill="auto"/>
          </w:tcPr>
          <w:p w:rsidR="00E70997" w:rsidRPr="00611803" w:rsidRDefault="00630996" w:rsidP="002E0B31">
            <w:pPr>
              <w:keepNext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611803">
              <w:rPr>
                <w:sz w:val="28"/>
                <w:szCs w:val="28"/>
              </w:rPr>
              <w:t>нформация в электронной форме, которая присоединена к другой информации в электронной форме (подписываемой информа</w:t>
            </w:r>
            <w:r w:rsidRPr="00611803">
              <w:rPr>
                <w:sz w:val="28"/>
                <w:szCs w:val="28"/>
              </w:rPr>
              <w:t>ции) или иным образом связана с такой информацией и которая используется для определения лица, подписывающего информацию (определение установлено Федеральным законом № 63-ФЗ).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E70997" w:rsidRPr="007E774A" w:rsidRDefault="00630996" w:rsidP="002E0B31">
            <w:pPr>
              <w:keepNext/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7E774A">
              <w:rPr>
                <w:sz w:val="28"/>
                <w:szCs w:val="28"/>
              </w:rPr>
              <w:t>Электронная торговая площадка (ЭТП)</w:t>
            </w:r>
          </w:p>
        </w:tc>
        <w:tc>
          <w:tcPr>
            <w:tcW w:w="5670" w:type="dxa"/>
            <w:shd w:val="clear" w:color="auto" w:fill="auto"/>
          </w:tcPr>
          <w:p w:rsidR="00E70997" w:rsidRPr="007E774A" w:rsidRDefault="00630996" w:rsidP="002E0B31">
            <w:pPr>
              <w:keepNext/>
              <w:widowControl w:val="0"/>
              <w:rPr>
                <w:sz w:val="28"/>
                <w:szCs w:val="28"/>
              </w:rPr>
            </w:pPr>
            <w:r w:rsidRPr="007E774A">
              <w:rPr>
                <w:sz w:val="28"/>
                <w:szCs w:val="28"/>
              </w:rPr>
              <w:t>Программно-аппаратный комплекс информационн</w:t>
            </w:r>
            <w:r w:rsidRPr="007E774A">
              <w:rPr>
                <w:sz w:val="28"/>
                <w:szCs w:val="28"/>
              </w:rPr>
              <w:t>ых, организационных и технических решений, которые обеспечивают взаимодействие между поставщиком – продавцом товаров (работ, услуг) и заказчиком – покупателем, осуществляющим закупки, через электронные каналы связи.</w:t>
            </w:r>
          </w:p>
        </w:tc>
      </w:tr>
      <w:tr w:rsidR="00D06627" w:rsidTr="006F6AA2">
        <w:tc>
          <w:tcPr>
            <w:tcW w:w="3681" w:type="dxa"/>
            <w:shd w:val="clear" w:color="auto" w:fill="auto"/>
          </w:tcPr>
          <w:p w:rsidR="00BD5BD6" w:rsidRPr="007E774A" w:rsidRDefault="00630996" w:rsidP="002E0B31">
            <w:pPr>
              <w:keepNext/>
              <w:widowControl w:val="0"/>
              <w:ind w:firstLine="171"/>
              <w:jc w:val="both"/>
              <w:rPr>
                <w:sz w:val="28"/>
                <w:szCs w:val="28"/>
              </w:rPr>
            </w:pPr>
            <w:r w:rsidRPr="00BD5BD6">
              <w:rPr>
                <w:sz w:val="28"/>
                <w:szCs w:val="28"/>
              </w:rPr>
              <w:t>Профильные блоки</w:t>
            </w:r>
          </w:p>
        </w:tc>
        <w:tc>
          <w:tcPr>
            <w:tcW w:w="5670" w:type="dxa"/>
            <w:shd w:val="clear" w:color="auto" w:fill="auto"/>
          </w:tcPr>
          <w:p w:rsidR="00BD5BD6" w:rsidRPr="007E774A" w:rsidRDefault="00630996" w:rsidP="00BD5BD6">
            <w:pPr>
              <w:keepNext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BD5BD6">
              <w:rPr>
                <w:sz w:val="28"/>
                <w:szCs w:val="28"/>
              </w:rPr>
              <w:t xml:space="preserve">труктурные подразделения Общества в зоне ответственности Заместителя Генерального директора по направлению деятельности. Применение данного </w:t>
            </w:r>
            <w:r>
              <w:rPr>
                <w:sz w:val="28"/>
                <w:szCs w:val="28"/>
              </w:rPr>
              <w:t>определения</w:t>
            </w:r>
            <w:r w:rsidRPr="00BD5BD6">
              <w:rPr>
                <w:sz w:val="28"/>
                <w:szCs w:val="28"/>
              </w:rPr>
              <w:t xml:space="preserve"> в «Порядке участия Общества в ТЗП…» и интерпретируется с учетом контекста определенного раздела или конк</w:t>
            </w:r>
            <w:r w:rsidRPr="00BD5BD6">
              <w:rPr>
                <w:sz w:val="28"/>
                <w:szCs w:val="28"/>
              </w:rPr>
              <w:t>ретного пункта документа.</w:t>
            </w:r>
          </w:p>
        </w:tc>
      </w:tr>
    </w:tbl>
    <w:p w:rsidR="0057408E" w:rsidRPr="00611803" w:rsidRDefault="0057408E" w:rsidP="00A56947">
      <w:pPr>
        <w:keepNext/>
        <w:keepLines/>
        <w:spacing w:line="276" w:lineRule="auto"/>
        <w:jc w:val="both"/>
        <w:rPr>
          <w:sz w:val="28"/>
          <w:szCs w:val="28"/>
        </w:rPr>
      </w:pPr>
    </w:p>
    <w:p w:rsidR="00D201BF" w:rsidRDefault="00630996" w:rsidP="002E0B31">
      <w:pPr>
        <w:pStyle w:val="1"/>
        <w:spacing w:before="0" w:after="0"/>
        <w:jc w:val="center"/>
        <w:rPr>
          <w:rFonts w:cs="Times New Roman"/>
          <w:b w:val="0"/>
          <w:sz w:val="28"/>
          <w:szCs w:val="28"/>
        </w:rPr>
      </w:pPr>
      <w:bookmarkStart w:id="6" w:name="_Toc148521121"/>
      <w:r>
        <w:rPr>
          <w:rFonts w:cs="Times New Roman"/>
          <w:b w:val="0"/>
          <w:sz w:val="28"/>
          <w:szCs w:val="28"/>
        </w:rPr>
        <w:t>5</w:t>
      </w:r>
      <w:r w:rsidR="00674283" w:rsidRPr="00297630">
        <w:rPr>
          <w:rFonts w:cs="Times New Roman"/>
          <w:b w:val="0"/>
          <w:sz w:val="28"/>
          <w:szCs w:val="28"/>
        </w:rPr>
        <w:t xml:space="preserve">. </w:t>
      </w:r>
      <w:r w:rsidR="00297630" w:rsidRPr="00297630">
        <w:rPr>
          <w:rFonts w:cs="Times New Roman"/>
          <w:b w:val="0"/>
          <w:sz w:val="28"/>
          <w:szCs w:val="28"/>
        </w:rPr>
        <w:t>ЭТАПЫ УЧАСТИЯ В Т</w:t>
      </w:r>
      <w:r w:rsidR="008F73E1">
        <w:rPr>
          <w:rFonts w:cs="Times New Roman"/>
          <w:b w:val="0"/>
          <w:sz w:val="28"/>
          <w:szCs w:val="28"/>
        </w:rPr>
        <w:t>ЗП</w:t>
      </w:r>
      <w:bookmarkEnd w:id="6"/>
    </w:p>
    <w:p w:rsidR="002E0B31" w:rsidRPr="002E0B31" w:rsidRDefault="002E0B31" w:rsidP="002E0B31"/>
    <w:p w:rsidR="001804DE" w:rsidRPr="0082653D" w:rsidRDefault="00630996" w:rsidP="002E0B31">
      <w:pPr>
        <w:pStyle w:val="aff"/>
        <w:numPr>
          <w:ilvl w:val="0"/>
          <w:numId w:val="34"/>
        </w:numPr>
        <w:ind w:left="0" w:firstLine="709"/>
        <w:jc w:val="both"/>
        <w:rPr>
          <w:sz w:val="28"/>
          <w:szCs w:val="28"/>
        </w:rPr>
      </w:pPr>
      <w:bookmarkStart w:id="7" w:name="_Toc116317694"/>
      <w:bookmarkStart w:id="8" w:name="_Toc116373262"/>
      <w:bookmarkStart w:id="9" w:name="_Toc116039011"/>
      <w:bookmarkStart w:id="10" w:name="_Toc115167392"/>
      <w:bookmarkStart w:id="11" w:name="_Toc115170667"/>
      <w:bookmarkStart w:id="12" w:name="_Toc115173507"/>
      <w:r w:rsidRPr="0082653D">
        <w:rPr>
          <w:sz w:val="28"/>
          <w:szCs w:val="28"/>
        </w:rPr>
        <w:t xml:space="preserve">Порядок по </w:t>
      </w:r>
      <w:r w:rsidR="00D83A96">
        <w:rPr>
          <w:sz w:val="28"/>
          <w:szCs w:val="28"/>
        </w:rPr>
        <w:t>реализации</w:t>
      </w:r>
      <w:r w:rsidR="00D83A96" w:rsidRPr="0082653D">
        <w:rPr>
          <w:sz w:val="28"/>
          <w:szCs w:val="28"/>
        </w:rPr>
        <w:t xml:space="preserve"> </w:t>
      </w:r>
      <w:r w:rsidR="00710A6C" w:rsidRPr="0082653D">
        <w:rPr>
          <w:sz w:val="28"/>
          <w:szCs w:val="28"/>
        </w:rPr>
        <w:t xml:space="preserve">дополнительных (нетарифных) </w:t>
      </w:r>
      <w:r w:rsidRPr="0082653D">
        <w:rPr>
          <w:sz w:val="28"/>
          <w:szCs w:val="28"/>
        </w:rPr>
        <w:t>услуг посредством участия в торгах на ЭТП состоит из следующих этапов:</w:t>
      </w:r>
      <w:bookmarkEnd w:id="7"/>
      <w:bookmarkEnd w:id="8"/>
      <w:bookmarkEnd w:id="9"/>
    </w:p>
    <w:p w:rsidR="001804DE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>Поиск ТЗП на официальном сайте Единой информационной системы в сфере закупок;</w:t>
      </w:r>
    </w:p>
    <w:p w:rsidR="001804DE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>Детальный анализ ТЗП;</w:t>
      </w:r>
    </w:p>
    <w:p w:rsidR="00147A47" w:rsidRPr="00F85AEE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85AEE">
        <w:rPr>
          <w:rFonts w:ascii="Times New Roman" w:hAnsi="Times New Roman"/>
          <w:sz w:val="28"/>
          <w:szCs w:val="28"/>
        </w:rPr>
        <w:t>Определение возможности участия в ТЗП;</w:t>
      </w:r>
    </w:p>
    <w:p w:rsidR="001804DE" w:rsidRPr="00F85AEE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85AEE">
        <w:rPr>
          <w:rFonts w:ascii="Times New Roman" w:hAnsi="Times New Roman"/>
          <w:sz w:val="28"/>
          <w:szCs w:val="28"/>
        </w:rPr>
        <w:t>Подготовка пакета документов для участия в ТЗП;</w:t>
      </w:r>
    </w:p>
    <w:p w:rsidR="00674283" w:rsidRPr="0014565C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565C">
        <w:rPr>
          <w:rFonts w:ascii="Times New Roman" w:hAnsi="Times New Roman"/>
          <w:sz w:val="28"/>
          <w:szCs w:val="28"/>
        </w:rPr>
        <w:t xml:space="preserve">Внесение платы </w:t>
      </w:r>
      <w:r w:rsidR="0014565C" w:rsidRPr="0014565C">
        <w:rPr>
          <w:rFonts w:ascii="Times New Roman" w:hAnsi="Times New Roman"/>
          <w:sz w:val="28"/>
          <w:szCs w:val="28"/>
        </w:rPr>
        <w:t xml:space="preserve">по тарифу </w:t>
      </w:r>
      <w:r w:rsidR="00FE327D" w:rsidRPr="0014565C">
        <w:rPr>
          <w:rFonts w:ascii="Times New Roman" w:hAnsi="Times New Roman"/>
          <w:sz w:val="28"/>
          <w:szCs w:val="28"/>
        </w:rPr>
        <w:t xml:space="preserve">за услуги </w:t>
      </w:r>
      <w:r w:rsidR="00BA45A7" w:rsidRPr="0014565C">
        <w:rPr>
          <w:rFonts w:ascii="Times New Roman" w:hAnsi="Times New Roman"/>
          <w:sz w:val="28"/>
          <w:szCs w:val="28"/>
        </w:rPr>
        <w:t>ЭТП</w:t>
      </w:r>
      <w:r w:rsidR="00F925BE" w:rsidRPr="0014565C">
        <w:rPr>
          <w:rFonts w:ascii="Times New Roman" w:hAnsi="Times New Roman"/>
          <w:sz w:val="28"/>
          <w:szCs w:val="28"/>
        </w:rPr>
        <w:t xml:space="preserve"> (</w:t>
      </w:r>
      <w:r w:rsidR="00FE327D" w:rsidRPr="0014565C">
        <w:rPr>
          <w:rFonts w:ascii="Times New Roman" w:hAnsi="Times New Roman"/>
          <w:sz w:val="28"/>
          <w:szCs w:val="28"/>
        </w:rPr>
        <w:t>при необходимости</w:t>
      </w:r>
      <w:r w:rsidR="00F925BE" w:rsidRPr="0014565C">
        <w:rPr>
          <w:rFonts w:ascii="Times New Roman" w:hAnsi="Times New Roman"/>
          <w:sz w:val="28"/>
          <w:szCs w:val="28"/>
        </w:rPr>
        <w:t>)</w:t>
      </w:r>
      <w:r w:rsidRPr="0014565C">
        <w:rPr>
          <w:rFonts w:ascii="Times New Roman" w:hAnsi="Times New Roman"/>
          <w:sz w:val="28"/>
          <w:szCs w:val="28"/>
        </w:rPr>
        <w:t xml:space="preserve">; </w:t>
      </w:r>
    </w:p>
    <w:p w:rsidR="001804DE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>Внесение обеспечительного платежа по заявке</w:t>
      </w:r>
      <w:r w:rsidR="00EC78CC">
        <w:rPr>
          <w:rFonts w:ascii="Times New Roman" w:hAnsi="Times New Roman"/>
          <w:sz w:val="28"/>
          <w:szCs w:val="28"/>
        </w:rPr>
        <w:t>,</w:t>
      </w:r>
      <w:r w:rsidR="00EC78CC" w:rsidRPr="00EC78CC">
        <w:rPr>
          <w:rFonts w:ascii="Times New Roman" w:hAnsi="Times New Roman"/>
          <w:sz w:val="28"/>
          <w:szCs w:val="28"/>
        </w:rPr>
        <w:t xml:space="preserve"> </w:t>
      </w:r>
      <w:r w:rsidR="00EC78CC" w:rsidRPr="0082653D">
        <w:rPr>
          <w:rFonts w:ascii="Times New Roman" w:hAnsi="Times New Roman"/>
          <w:sz w:val="28"/>
          <w:szCs w:val="28"/>
        </w:rPr>
        <w:t>если это предусмотрено в документации по ТЗП;</w:t>
      </w:r>
    </w:p>
    <w:p w:rsidR="001804DE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>Принятие участия в ТЗП на ЭТП, размещение готового комплекта документов и подписание их ЭП.</w:t>
      </w:r>
    </w:p>
    <w:p w:rsidR="001804DE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 xml:space="preserve">После </w:t>
      </w:r>
      <w:r w:rsidR="007A1B2E" w:rsidRPr="0082653D">
        <w:rPr>
          <w:rFonts w:ascii="Times New Roman" w:hAnsi="Times New Roman"/>
          <w:sz w:val="28"/>
          <w:szCs w:val="28"/>
        </w:rPr>
        <w:t>под</w:t>
      </w:r>
      <w:r w:rsidRPr="0082653D">
        <w:rPr>
          <w:rFonts w:ascii="Times New Roman" w:hAnsi="Times New Roman"/>
          <w:sz w:val="28"/>
          <w:szCs w:val="28"/>
        </w:rPr>
        <w:t>ведения итогов по ТЗП, в случае победы:</w:t>
      </w:r>
    </w:p>
    <w:p w:rsidR="001804DE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>Внесение обеспечения исполнения доходного договора</w:t>
      </w:r>
      <w:r w:rsidR="007605AA">
        <w:rPr>
          <w:rFonts w:ascii="Times New Roman" w:hAnsi="Times New Roman"/>
          <w:sz w:val="28"/>
          <w:szCs w:val="28"/>
        </w:rPr>
        <w:t xml:space="preserve">, либо </w:t>
      </w:r>
      <w:r w:rsidR="007605AA">
        <w:rPr>
          <w:rFonts w:ascii="Times New Roman" w:hAnsi="Times New Roman"/>
          <w:sz w:val="28"/>
          <w:szCs w:val="28"/>
        </w:rPr>
        <w:lastRenderedPageBreak/>
        <w:t>оформление независимой гарантии</w:t>
      </w:r>
      <w:r w:rsidR="00EC78CC">
        <w:rPr>
          <w:rFonts w:ascii="Times New Roman" w:hAnsi="Times New Roman"/>
          <w:sz w:val="28"/>
          <w:szCs w:val="28"/>
        </w:rPr>
        <w:t>,</w:t>
      </w:r>
      <w:r w:rsidR="00EC78CC" w:rsidRPr="00EC78CC">
        <w:rPr>
          <w:rFonts w:ascii="Times New Roman" w:hAnsi="Times New Roman"/>
          <w:sz w:val="28"/>
          <w:szCs w:val="28"/>
        </w:rPr>
        <w:t xml:space="preserve"> </w:t>
      </w:r>
      <w:r w:rsidR="00EC78CC" w:rsidRPr="0082653D">
        <w:rPr>
          <w:rFonts w:ascii="Times New Roman" w:hAnsi="Times New Roman"/>
          <w:sz w:val="28"/>
          <w:szCs w:val="28"/>
        </w:rPr>
        <w:t>если это предусмотрено в документации по ТЗП;</w:t>
      </w:r>
    </w:p>
    <w:p w:rsidR="001804DE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>Подписание доходного договора на ЭТП;</w:t>
      </w:r>
    </w:p>
    <w:p w:rsidR="001804DE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>Заключение Договора Страхования, в рамках заключения доходного договора по итогам ТЗП, если это предусмотрено в документации по ТЗП</w:t>
      </w:r>
      <w:r w:rsidR="001133AD" w:rsidRPr="0082653D">
        <w:rPr>
          <w:rFonts w:ascii="Times New Roman" w:hAnsi="Times New Roman"/>
          <w:sz w:val="28"/>
          <w:szCs w:val="28"/>
        </w:rPr>
        <w:t>;</w:t>
      </w:r>
    </w:p>
    <w:p w:rsidR="00D21996" w:rsidRPr="0082653D" w:rsidRDefault="00630996" w:rsidP="002E0B31">
      <w:pPr>
        <w:pStyle w:val="ab"/>
        <w:keepLines w:val="0"/>
        <w:widowControl w:val="0"/>
        <w:numPr>
          <w:ilvl w:val="0"/>
          <w:numId w:val="36"/>
        </w:numPr>
        <w:tabs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653D">
        <w:rPr>
          <w:rFonts w:ascii="Times New Roman" w:hAnsi="Times New Roman"/>
          <w:sz w:val="28"/>
          <w:szCs w:val="28"/>
        </w:rPr>
        <w:t>Исполнение</w:t>
      </w:r>
      <w:r w:rsidR="00E42653" w:rsidRPr="0082653D">
        <w:rPr>
          <w:rFonts w:ascii="Times New Roman" w:hAnsi="Times New Roman"/>
          <w:sz w:val="28"/>
          <w:szCs w:val="28"/>
        </w:rPr>
        <w:t xml:space="preserve"> договора</w:t>
      </w:r>
      <w:r w:rsidR="00495BB8" w:rsidRPr="0082653D">
        <w:rPr>
          <w:rFonts w:ascii="Times New Roman" w:hAnsi="Times New Roman"/>
          <w:sz w:val="28"/>
          <w:szCs w:val="28"/>
        </w:rPr>
        <w:t>.</w:t>
      </w:r>
    </w:p>
    <w:p w:rsidR="00297630" w:rsidRDefault="00630996" w:rsidP="002E0B31">
      <w:pPr>
        <w:pStyle w:val="ab"/>
        <w:numPr>
          <w:ilvl w:val="0"/>
          <w:numId w:val="34"/>
        </w:numPr>
        <w:spacing w:before="0" w:after="0"/>
        <w:ind w:left="0" w:firstLine="709"/>
        <w:jc w:val="both"/>
        <w:rPr>
          <w:rFonts w:ascii="Times New Roman" w:hAnsi="Times New Roman" w:cs="Arial"/>
          <w:bCs/>
          <w:kern w:val="32"/>
          <w:sz w:val="28"/>
          <w:szCs w:val="28"/>
        </w:rPr>
      </w:pPr>
      <w:bookmarkStart w:id="13" w:name="_Toc115167393"/>
      <w:bookmarkStart w:id="14" w:name="_Toc115170668"/>
      <w:bookmarkStart w:id="15" w:name="_Toc115173508"/>
      <w:bookmarkStart w:id="16" w:name="_Toc116317695"/>
      <w:bookmarkStart w:id="17" w:name="_Toc116373263"/>
      <w:bookmarkEnd w:id="10"/>
      <w:bookmarkEnd w:id="11"/>
      <w:bookmarkEnd w:id="12"/>
      <w:r w:rsidRPr="0082653D">
        <w:rPr>
          <w:rFonts w:ascii="Times New Roman" w:hAnsi="Times New Roman" w:cs="Arial"/>
          <w:bCs/>
          <w:kern w:val="32"/>
          <w:sz w:val="28"/>
          <w:szCs w:val="28"/>
        </w:rPr>
        <w:t xml:space="preserve">Для работы </w:t>
      </w:r>
      <w:r w:rsidR="00456CD3">
        <w:rPr>
          <w:rFonts w:ascii="Times New Roman" w:hAnsi="Times New Roman" w:cs="Arial"/>
          <w:bCs/>
          <w:kern w:val="32"/>
          <w:sz w:val="28"/>
          <w:szCs w:val="28"/>
        </w:rPr>
        <w:t>на ЭТП</w:t>
      </w:r>
      <w:r w:rsidRPr="0082653D">
        <w:rPr>
          <w:rFonts w:ascii="Times New Roman" w:hAnsi="Times New Roman" w:cs="Arial"/>
          <w:bCs/>
          <w:kern w:val="32"/>
          <w:sz w:val="28"/>
          <w:szCs w:val="28"/>
        </w:rPr>
        <w:t xml:space="preserve"> необходимо выполнение аппаратных и программных требований, установленных в регламентах по работе на </w:t>
      </w:r>
      <w:r w:rsidR="00A542CB">
        <w:rPr>
          <w:rFonts w:ascii="Times New Roman" w:hAnsi="Times New Roman" w:cs="Arial"/>
          <w:bCs/>
          <w:kern w:val="32"/>
          <w:sz w:val="28"/>
          <w:szCs w:val="28"/>
        </w:rPr>
        <w:t>электронных площадках</w:t>
      </w:r>
      <w:r w:rsidRPr="0082653D">
        <w:rPr>
          <w:rFonts w:ascii="Times New Roman" w:hAnsi="Times New Roman" w:cs="Arial"/>
          <w:bCs/>
          <w:kern w:val="32"/>
          <w:sz w:val="28"/>
          <w:szCs w:val="28"/>
        </w:rPr>
        <w:t>.</w:t>
      </w:r>
    </w:p>
    <w:p w:rsidR="007531A0" w:rsidRPr="00744475" w:rsidRDefault="00630996" w:rsidP="002E0B31">
      <w:pPr>
        <w:pStyle w:val="ab"/>
        <w:numPr>
          <w:ilvl w:val="0"/>
          <w:numId w:val="34"/>
        </w:numPr>
        <w:spacing w:before="0" w:after="0"/>
        <w:ind w:left="0" w:firstLine="709"/>
        <w:jc w:val="both"/>
        <w:rPr>
          <w:rFonts w:ascii="Times New Roman" w:hAnsi="Times New Roman"/>
          <w:bCs/>
          <w:kern w:val="32"/>
          <w:sz w:val="28"/>
          <w:szCs w:val="28"/>
        </w:rPr>
      </w:pPr>
      <w:r w:rsidRPr="00744475">
        <w:rPr>
          <w:rFonts w:ascii="Times New Roman" w:hAnsi="Times New Roman"/>
          <w:sz w:val="28"/>
          <w:szCs w:val="28"/>
        </w:rPr>
        <w:t>Для доступа к полному фун</w:t>
      </w:r>
      <w:r w:rsidR="004061F6" w:rsidRPr="00744475">
        <w:rPr>
          <w:rFonts w:ascii="Times New Roman" w:hAnsi="Times New Roman"/>
          <w:sz w:val="28"/>
          <w:szCs w:val="28"/>
        </w:rPr>
        <w:t>к</w:t>
      </w:r>
      <w:r w:rsidRPr="00744475">
        <w:rPr>
          <w:rFonts w:ascii="Times New Roman" w:hAnsi="Times New Roman"/>
          <w:sz w:val="28"/>
          <w:szCs w:val="28"/>
        </w:rPr>
        <w:t xml:space="preserve">ционалу </w:t>
      </w:r>
      <w:r w:rsidR="00456CD3">
        <w:rPr>
          <w:rFonts w:ascii="Times New Roman" w:hAnsi="Times New Roman"/>
          <w:sz w:val="28"/>
          <w:szCs w:val="28"/>
        </w:rPr>
        <w:t xml:space="preserve">ЭТП </w:t>
      </w:r>
      <w:r w:rsidRPr="00744475">
        <w:rPr>
          <w:rFonts w:ascii="Times New Roman" w:hAnsi="Times New Roman"/>
          <w:sz w:val="28"/>
          <w:szCs w:val="28"/>
        </w:rPr>
        <w:t xml:space="preserve">необходимо пройти </w:t>
      </w:r>
      <w:r w:rsidR="00456CD3">
        <w:rPr>
          <w:rFonts w:ascii="Times New Roman" w:hAnsi="Times New Roman"/>
          <w:sz w:val="28"/>
          <w:szCs w:val="28"/>
        </w:rPr>
        <w:t>регистрацию.</w:t>
      </w:r>
      <w:r w:rsidRPr="00744475">
        <w:rPr>
          <w:rFonts w:ascii="Times New Roman" w:hAnsi="Times New Roman"/>
          <w:sz w:val="28"/>
          <w:szCs w:val="28"/>
        </w:rPr>
        <w:t xml:space="preserve"> </w:t>
      </w:r>
      <w:r w:rsidR="00A4560A" w:rsidRPr="00744475">
        <w:rPr>
          <w:rFonts w:ascii="Times New Roman" w:hAnsi="Times New Roman"/>
          <w:sz w:val="28"/>
          <w:szCs w:val="28"/>
        </w:rPr>
        <w:t xml:space="preserve">После осуществления регистрации на ЭТП, автоматически открываются лицевые счета на ЭТП для дальнейшего осуществления переводов на них платежей за участие в процедурах электронных торгов. </w:t>
      </w:r>
      <w:bookmarkEnd w:id="13"/>
      <w:bookmarkEnd w:id="14"/>
      <w:bookmarkEnd w:id="15"/>
      <w:bookmarkEnd w:id="16"/>
      <w:bookmarkEnd w:id="17"/>
    </w:p>
    <w:p w:rsidR="007531A0" w:rsidRPr="00744475" w:rsidRDefault="00630996" w:rsidP="002E0B31">
      <w:pPr>
        <w:pStyle w:val="ab"/>
        <w:numPr>
          <w:ilvl w:val="0"/>
          <w:numId w:val="34"/>
        </w:numPr>
        <w:spacing w:before="0" w:after="0"/>
        <w:ind w:left="0" w:firstLine="709"/>
        <w:jc w:val="both"/>
        <w:rPr>
          <w:rFonts w:ascii="Times New Roman" w:hAnsi="Times New Roman"/>
          <w:bCs/>
          <w:kern w:val="32"/>
          <w:sz w:val="28"/>
          <w:szCs w:val="28"/>
        </w:rPr>
      </w:pPr>
      <w:bookmarkStart w:id="18" w:name="_Toc115167394"/>
      <w:bookmarkStart w:id="19" w:name="_Toc115170669"/>
      <w:bookmarkStart w:id="20" w:name="_Toc115173509"/>
      <w:bookmarkStart w:id="21" w:name="_Toc116317696"/>
      <w:bookmarkStart w:id="22" w:name="_Toc116373264"/>
      <w:r w:rsidRPr="00744475">
        <w:rPr>
          <w:rFonts w:ascii="Times New Roman" w:hAnsi="Times New Roman"/>
          <w:sz w:val="28"/>
          <w:szCs w:val="28"/>
        </w:rPr>
        <w:t>Участие в торгах реализуется посредством использования ЭП. Порядок оформления</w:t>
      </w:r>
      <w:r w:rsidR="001133AD" w:rsidRPr="00744475">
        <w:rPr>
          <w:rFonts w:ascii="Times New Roman" w:hAnsi="Times New Roman"/>
          <w:sz w:val="28"/>
          <w:szCs w:val="28"/>
        </w:rPr>
        <w:t xml:space="preserve"> и использования</w:t>
      </w:r>
      <w:r w:rsidRPr="00744475">
        <w:rPr>
          <w:rFonts w:ascii="Times New Roman" w:hAnsi="Times New Roman"/>
          <w:sz w:val="28"/>
          <w:szCs w:val="28"/>
        </w:rPr>
        <w:t xml:space="preserve"> ЭП установлен </w:t>
      </w:r>
      <w:r w:rsidR="00710A6C" w:rsidRPr="00744475">
        <w:rPr>
          <w:rFonts w:ascii="Times New Roman" w:hAnsi="Times New Roman"/>
          <w:sz w:val="28"/>
          <w:szCs w:val="28"/>
        </w:rPr>
        <w:t>Положением о порядке использования средств криптографической защиты информации и электронной подписи в ПАО «МРСК Юга» от 09.04.2018 № 246</w:t>
      </w:r>
      <w:r w:rsidRPr="00744475">
        <w:rPr>
          <w:rFonts w:ascii="Times New Roman" w:hAnsi="Times New Roman"/>
          <w:sz w:val="28"/>
          <w:szCs w:val="28"/>
        </w:rPr>
        <w:t>.</w:t>
      </w:r>
      <w:bookmarkEnd w:id="18"/>
      <w:bookmarkEnd w:id="19"/>
      <w:bookmarkEnd w:id="20"/>
      <w:bookmarkEnd w:id="21"/>
      <w:bookmarkEnd w:id="22"/>
    </w:p>
    <w:p w:rsidR="007531A0" w:rsidRPr="002E0B31" w:rsidRDefault="00630996" w:rsidP="002E0B31">
      <w:pPr>
        <w:pStyle w:val="ab"/>
        <w:numPr>
          <w:ilvl w:val="0"/>
          <w:numId w:val="34"/>
        </w:numPr>
        <w:spacing w:before="0" w:after="0"/>
        <w:ind w:left="0" w:firstLine="709"/>
        <w:jc w:val="both"/>
        <w:rPr>
          <w:rFonts w:ascii="Times New Roman" w:hAnsi="Times New Roman"/>
          <w:bCs/>
          <w:kern w:val="32"/>
          <w:sz w:val="28"/>
          <w:szCs w:val="28"/>
        </w:rPr>
      </w:pPr>
      <w:bookmarkStart w:id="23" w:name="_Toc115170670"/>
      <w:bookmarkStart w:id="24" w:name="_Toc115173510"/>
      <w:bookmarkStart w:id="25" w:name="_Toc116317697"/>
      <w:bookmarkStart w:id="26" w:name="_Toc116373265"/>
      <w:r w:rsidRPr="00744475">
        <w:rPr>
          <w:rFonts w:ascii="Times New Roman" w:hAnsi="Times New Roman"/>
          <w:sz w:val="28"/>
          <w:szCs w:val="28"/>
        </w:rPr>
        <w:t>Плата за участие в процедуре электронных торгов определяется регламентом ЭТП и закупочной документацией по торгам.</w:t>
      </w:r>
      <w:bookmarkEnd w:id="23"/>
      <w:bookmarkEnd w:id="24"/>
      <w:bookmarkEnd w:id="25"/>
      <w:bookmarkEnd w:id="26"/>
    </w:p>
    <w:p w:rsidR="002E0B31" w:rsidRDefault="002E0B31" w:rsidP="002E0B31">
      <w:pPr>
        <w:pStyle w:val="ab"/>
        <w:spacing w:before="0" w:after="0"/>
        <w:ind w:left="709"/>
        <w:jc w:val="both"/>
        <w:rPr>
          <w:rFonts w:ascii="Times New Roman" w:hAnsi="Times New Roman"/>
          <w:bCs/>
          <w:kern w:val="32"/>
          <w:sz w:val="28"/>
          <w:szCs w:val="28"/>
        </w:rPr>
      </w:pPr>
    </w:p>
    <w:p w:rsidR="00744475" w:rsidRDefault="00630996" w:rsidP="002E0B31">
      <w:pPr>
        <w:pStyle w:val="1"/>
        <w:widowControl w:val="0"/>
        <w:spacing w:before="0" w:after="0"/>
        <w:jc w:val="center"/>
        <w:rPr>
          <w:rFonts w:cs="Times New Roman"/>
          <w:b w:val="0"/>
          <w:sz w:val="28"/>
          <w:szCs w:val="28"/>
        </w:rPr>
      </w:pPr>
      <w:bookmarkStart w:id="27" w:name="_Toc148521122"/>
      <w:r>
        <w:rPr>
          <w:rFonts w:cs="Times New Roman"/>
          <w:b w:val="0"/>
          <w:sz w:val="28"/>
          <w:szCs w:val="28"/>
        </w:rPr>
        <w:t>6</w:t>
      </w:r>
      <w:r w:rsidR="00362ABD">
        <w:rPr>
          <w:rFonts w:cs="Times New Roman"/>
          <w:b w:val="0"/>
          <w:sz w:val="28"/>
          <w:szCs w:val="28"/>
        </w:rPr>
        <w:t xml:space="preserve">. </w:t>
      </w:r>
      <w:r w:rsidR="0007503B" w:rsidRPr="0007503B">
        <w:rPr>
          <w:rFonts w:cs="Times New Roman"/>
          <w:b w:val="0"/>
          <w:sz w:val="28"/>
          <w:szCs w:val="28"/>
        </w:rPr>
        <w:t>ПОИСК</w:t>
      </w:r>
      <w:r w:rsidR="001307BB">
        <w:rPr>
          <w:rFonts w:cs="Times New Roman"/>
          <w:b w:val="0"/>
          <w:sz w:val="28"/>
          <w:szCs w:val="28"/>
        </w:rPr>
        <w:t>,</w:t>
      </w:r>
      <w:r w:rsidR="0007503B" w:rsidRPr="0007503B">
        <w:rPr>
          <w:rFonts w:cs="Times New Roman"/>
          <w:b w:val="0"/>
          <w:sz w:val="28"/>
          <w:szCs w:val="28"/>
        </w:rPr>
        <w:t xml:space="preserve"> ОТБОР</w:t>
      </w:r>
      <w:r w:rsidR="001307BB">
        <w:rPr>
          <w:rFonts w:cs="Times New Roman"/>
          <w:b w:val="0"/>
          <w:sz w:val="28"/>
          <w:szCs w:val="28"/>
        </w:rPr>
        <w:t xml:space="preserve"> И АНАЛИЗ</w:t>
      </w:r>
      <w:bookmarkStart w:id="28" w:name="_Toc115167397"/>
      <w:bookmarkStart w:id="29" w:name="_Toc115170672"/>
      <w:bookmarkStart w:id="30" w:name="_Toc115173512"/>
      <w:bookmarkStart w:id="31" w:name="_Toc116317699"/>
      <w:bookmarkStart w:id="32" w:name="_Toc116373267"/>
      <w:r w:rsidR="001307BB">
        <w:rPr>
          <w:rFonts w:cs="Times New Roman"/>
          <w:b w:val="0"/>
          <w:sz w:val="28"/>
          <w:szCs w:val="28"/>
        </w:rPr>
        <w:t xml:space="preserve"> ТЗП</w:t>
      </w:r>
      <w:bookmarkEnd w:id="27"/>
    </w:p>
    <w:p w:rsidR="002E0B31" w:rsidRPr="002E0B31" w:rsidRDefault="002E0B31" w:rsidP="002E0B31"/>
    <w:p w:rsidR="00D20FC9" w:rsidRPr="00721460" w:rsidRDefault="00630996" w:rsidP="00D20FC9">
      <w:pPr>
        <w:pStyle w:val="a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744475" w:rsidRPr="00744475">
        <w:rPr>
          <w:sz w:val="28"/>
          <w:szCs w:val="28"/>
        </w:rPr>
        <w:t xml:space="preserve">.1. </w:t>
      </w:r>
      <w:r w:rsidR="002C57DF" w:rsidRPr="00744475">
        <w:rPr>
          <w:sz w:val="28"/>
          <w:szCs w:val="28"/>
        </w:rPr>
        <w:t>Поиск (мониторинг) и отбор ТЗП осуществляет</w:t>
      </w:r>
      <w:r w:rsidR="00A22F94" w:rsidRPr="00744475">
        <w:rPr>
          <w:sz w:val="28"/>
          <w:szCs w:val="28"/>
        </w:rPr>
        <w:t>ся</w:t>
      </w:r>
      <w:r w:rsidR="002C57DF" w:rsidRPr="00744475">
        <w:rPr>
          <w:sz w:val="28"/>
          <w:szCs w:val="28"/>
        </w:rPr>
        <w:t xml:space="preserve"> </w:t>
      </w:r>
      <w:r w:rsidR="00456CD3" w:rsidRPr="00456CD3">
        <w:rPr>
          <w:sz w:val="28"/>
          <w:szCs w:val="28"/>
        </w:rPr>
        <w:t>ответственны</w:t>
      </w:r>
      <w:r w:rsidR="00456CD3">
        <w:rPr>
          <w:sz w:val="28"/>
          <w:szCs w:val="28"/>
        </w:rPr>
        <w:t>м</w:t>
      </w:r>
      <w:r w:rsidR="00456CD3" w:rsidRPr="00456CD3">
        <w:rPr>
          <w:sz w:val="28"/>
          <w:szCs w:val="28"/>
        </w:rPr>
        <w:t xml:space="preserve"> </w:t>
      </w:r>
      <w:r w:rsidR="00456CD3">
        <w:rPr>
          <w:sz w:val="28"/>
          <w:szCs w:val="28"/>
        </w:rPr>
        <w:t xml:space="preserve">сотрудником </w:t>
      </w:r>
      <w:r w:rsidR="00AC4BFA" w:rsidRPr="00744475">
        <w:rPr>
          <w:sz w:val="28"/>
          <w:szCs w:val="28"/>
        </w:rPr>
        <w:t>ОДУ Филиала</w:t>
      </w:r>
      <w:r w:rsidR="00F437C3" w:rsidRPr="00744475">
        <w:rPr>
          <w:sz w:val="28"/>
          <w:szCs w:val="28"/>
        </w:rPr>
        <w:t xml:space="preserve"> </w:t>
      </w:r>
      <w:r w:rsidR="00A22F94" w:rsidRPr="00744475">
        <w:rPr>
          <w:sz w:val="28"/>
          <w:szCs w:val="28"/>
        </w:rPr>
        <w:t>на ежедневной основе посредством</w:t>
      </w:r>
      <w:r w:rsidR="002C57DF" w:rsidRPr="00744475">
        <w:rPr>
          <w:sz w:val="28"/>
          <w:szCs w:val="28"/>
        </w:rPr>
        <w:t xml:space="preserve"> </w:t>
      </w:r>
      <w:r w:rsidR="00E91F27" w:rsidRPr="00744475">
        <w:rPr>
          <w:sz w:val="28"/>
          <w:szCs w:val="28"/>
        </w:rPr>
        <w:t>ЕИС</w:t>
      </w:r>
      <w:r w:rsidR="00A22F94" w:rsidRPr="00744475">
        <w:rPr>
          <w:sz w:val="28"/>
          <w:szCs w:val="28"/>
        </w:rPr>
        <w:t xml:space="preserve"> </w:t>
      </w:r>
      <w:r w:rsidR="003C247E">
        <w:rPr>
          <w:sz w:val="28"/>
          <w:szCs w:val="28"/>
        </w:rPr>
        <w:t xml:space="preserve"> </w:t>
      </w:r>
      <w:r w:rsidR="00A22F94" w:rsidRPr="00744475">
        <w:rPr>
          <w:sz w:val="28"/>
          <w:szCs w:val="28"/>
        </w:rPr>
        <w:t xml:space="preserve">в сфере закупок </w:t>
      </w:r>
      <w:hyperlink r:id="rId14" w:history="1">
        <w:r w:rsidR="00A22F94" w:rsidRPr="00744475">
          <w:rPr>
            <w:sz w:val="28"/>
            <w:szCs w:val="28"/>
          </w:rPr>
          <w:t>www.zakupki.gov.ru</w:t>
        </w:r>
      </w:hyperlink>
      <w:r w:rsidR="00334332" w:rsidRPr="00744475">
        <w:rPr>
          <w:sz w:val="28"/>
          <w:szCs w:val="28"/>
        </w:rPr>
        <w:t xml:space="preserve">, </w:t>
      </w:r>
      <w:r w:rsidR="00D81F88" w:rsidRPr="00D81F88">
        <w:rPr>
          <w:sz w:val="28"/>
          <w:szCs w:val="28"/>
        </w:rPr>
        <w:t>а</w:t>
      </w:r>
      <w:r w:rsidR="00857E2F" w:rsidRPr="00D81F88">
        <w:rPr>
          <w:sz w:val="28"/>
          <w:szCs w:val="28"/>
        </w:rPr>
        <w:t>грегатор</w:t>
      </w:r>
      <w:r w:rsidR="00D81F88" w:rsidRPr="00D81F88">
        <w:rPr>
          <w:sz w:val="28"/>
          <w:szCs w:val="28"/>
        </w:rPr>
        <w:t>а «Тендерплан</w:t>
      </w:r>
      <w:r w:rsidR="00D81F88">
        <w:rPr>
          <w:sz w:val="28"/>
          <w:szCs w:val="28"/>
        </w:rPr>
        <w:t>»,</w:t>
      </w:r>
      <w:r w:rsidR="00857E2F" w:rsidRPr="00744475">
        <w:rPr>
          <w:sz w:val="28"/>
          <w:szCs w:val="28"/>
        </w:rPr>
        <w:t xml:space="preserve"> </w:t>
      </w:r>
      <w:r w:rsidR="00334332" w:rsidRPr="00744475">
        <w:rPr>
          <w:sz w:val="28"/>
          <w:szCs w:val="28"/>
        </w:rPr>
        <w:t xml:space="preserve">а также </w:t>
      </w:r>
      <w:r w:rsidR="00456CD3">
        <w:rPr>
          <w:sz w:val="28"/>
          <w:szCs w:val="28"/>
        </w:rPr>
        <w:t xml:space="preserve">на </w:t>
      </w:r>
      <w:r w:rsidR="00334332" w:rsidRPr="00744475">
        <w:rPr>
          <w:sz w:val="28"/>
          <w:szCs w:val="28"/>
        </w:rPr>
        <w:t xml:space="preserve">иных </w:t>
      </w:r>
      <w:r w:rsidR="0008411F">
        <w:rPr>
          <w:sz w:val="28"/>
          <w:szCs w:val="28"/>
        </w:rPr>
        <w:t>ЭТП</w:t>
      </w:r>
      <w:r w:rsidR="00DC6738" w:rsidRPr="00744475">
        <w:rPr>
          <w:sz w:val="28"/>
          <w:szCs w:val="28"/>
        </w:rPr>
        <w:t xml:space="preserve">. </w:t>
      </w:r>
      <w:r w:rsidR="00A22F94" w:rsidRPr="00744475">
        <w:rPr>
          <w:sz w:val="28"/>
          <w:szCs w:val="28"/>
        </w:rPr>
        <w:t>Р</w:t>
      </w:r>
      <w:r w:rsidR="00656DAF" w:rsidRPr="00744475">
        <w:rPr>
          <w:sz w:val="28"/>
          <w:szCs w:val="28"/>
        </w:rPr>
        <w:t>абота</w:t>
      </w:r>
      <w:r w:rsidR="00A22F94" w:rsidRPr="00744475">
        <w:rPr>
          <w:sz w:val="28"/>
          <w:szCs w:val="28"/>
        </w:rPr>
        <w:t xml:space="preserve"> осуществляется </w:t>
      </w:r>
      <w:r w:rsidR="00656DAF" w:rsidRPr="00744475">
        <w:rPr>
          <w:sz w:val="28"/>
          <w:szCs w:val="28"/>
        </w:rPr>
        <w:t xml:space="preserve">в соответствии с Правилами, </w:t>
      </w:r>
      <w:r w:rsidR="00656DAF" w:rsidRPr="00721460">
        <w:rPr>
          <w:sz w:val="28"/>
          <w:szCs w:val="28"/>
        </w:rPr>
        <w:t xml:space="preserve">установленными в </w:t>
      </w:r>
      <w:r w:rsidR="00E91F27" w:rsidRPr="00721460">
        <w:rPr>
          <w:sz w:val="28"/>
          <w:szCs w:val="28"/>
        </w:rPr>
        <w:t>П</w:t>
      </w:r>
      <w:r w:rsidR="00656DAF" w:rsidRPr="00721460">
        <w:rPr>
          <w:sz w:val="28"/>
          <w:szCs w:val="28"/>
        </w:rPr>
        <w:t xml:space="preserve">риложении </w:t>
      </w:r>
      <w:r w:rsidR="00231948" w:rsidRPr="00721460">
        <w:rPr>
          <w:sz w:val="28"/>
          <w:szCs w:val="28"/>
        </w:rPr>
        <w:t>1</w:t>
      </w:r>
      <w:r w:rsidR="00656DAF" w:rsidRPr="00721460">
        <w:rPr>
          <w:sz w:val="28"/>
          <w:szCs w:val="28"/>
        </w:rPr>
        <w:t xml:space="preserve"> к настояще</w:t>
      </w:r>
      <w:r w:rsidR="00456CD3" w:rsidRPr="00721460">
        <w:rPr>
          <w:sz w:val="28"/>
          <w:szCs w:val="28"/>
        </w:rPr>
        <w:t>му</w:t>
      </w:r>
      <w:r w:rsidR="006B79EE" w:rsidRPr="00721460">
        <w:rPr>
          <w:sz w:val="28"/>
          <w:szCs w:val="28"/>
        </w:rPr>
        <w:t xml:space="preserve"> Порядк</w:t>
      </w:r>
      <w:r w:rsidR="00456CD3" w:rsidRPr="00721460">
        <w:rPr>
          <w:sz w:val="28"/>
          <w:szCs w:val="28"/>
        </w:rPr>
        <w:t>у</w:t>
      </w:r>
      <w:r w:rsidR="00A22F94" w:rsidRPr="00721460">
        <w:rPr>
          <w:sz w:val="28"/>
          <w:szCs w:val="28"/>
        </w:rPr>
        <w:t>.</w:t>
      </w:r>
      <w:bookmarkEnd w:id="28"/>
      <w:bookmarkEnd w:id="29"/>
      <w:bookmarkEnd w:id="30"/>
      <w:bookmarkEnd w:id="31"/>
      <w:bookmarkEnd w:id="32"/>
    </w:p>
    <w:p w:rsidR="001B74F2" w:rsidRPr="00721460" w:rsidRDefault="00630996" w:rsidP="00721460">
      <w:pPr>
        <w:pStyle w:val="a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3C247E" w:rsidRPr="00721460">
        <w:rPr>
          <w:sz w:val="28"/>
          <w:szCs w:val="28"/>
        </w:rPr>
        <w:t xml:space="preserve">.2. </w:t>
      </w:r>
      <w:r w:rsidR="00FE327D" w:rsidRPr="00721460">
        <w:rPr>
          <w:sz w:val="28"/>
          <w:szCs w:val="28"/>
        </w:rPr>
        <w:t>Ответственные сотрудники ОДУ Филиала инициируют и координируют работу Комиссии по анализу конкурсной</w:t>
      </w:r>
      <w:r w:rsidR="005B2ECD">
        <w:rPr>
          <w:sz w:val="28"/>
          <w:szCs w:val="28"/>
        </w:rPr>
        <w:t xml:space="preserve"> (закупочной)</w:t>
      </w:r>
      <w:r w:rsidR="00FE327D" w:rsidRPr="00721460">
        <w:rPr>
          <w:sz w:val="28"/>
          <w:szCs w:val="28"/>
        </w:rPr>
        <w:t xml:space="preserve"> документации, принятию решения</w:t>
      </w:r>
      <w:r w:rsidR="00FE327D" w:rsidRPr="005D3F5D">
        <w:rPr>
          <w:sz w:val="28"/>
          <w:szCs w:val="28"/>
        </w:rPr>
        <w:t xml:space="preserve"> </w:t>
      </w:r>
      <w:r w:rsidR="00FE327D">
        <w:rPr>
          <w:sz w:val="28"/>
          <w:szCs w:val="28"/>
        </w:rPr>
        <w:t xml:space="preserve">о целесообразности </w:t>
      </w:r>
      <w:r w:rsidR="00FE327D" w:rsidRPr="000F24F7">
        <w:rPr>
          <w:sz w:val="28"/>
          <w:szCs w:val="28"/>
        </w:rPr>
        <w:t>участи</w:t>
      </w:r>
      <w:r w:rsidR="00FE327D">
        <w:rPr>
          <w:sz w:val="28"/>
          <w:szCs w:val="28"/>
        </w:rPr>
        <w:t>я</w:t>
      </w:r>
      <w:r w:rsidR="00FE327D" w:rsidRPr="000F24F7">
        <w:rPr>
          <w:sz w:val="28"/>
          <w:szCs w:val="28"/>
        </w:rPr>
        <w:t xml:space="preserve"> в торгово-закупочных процедурах</w:t>
      </w:r>
      <w:r w:rsidR="00FE327D">
        <w:rPr>
          <w:sz w:val="28"/>
          <w:szCs w:val="28"/>
        </w:rPr>
        <w:t xml:space="preserve"> и </w:t>
      </w:r>
      <w:r w:rsidR="00FE327D" w:rsidRPr="005D3F5D">
        <w:rPr>
          <w:sz w:val="28"/>
          <w:szCs w:val="28"/>
        </w:rPr>
        <w:t xml:space="preserve">подготовки документации </w:t>
      </w:r>
      <w:r w:rsidR="00FE327D" w:rsidRPr="00696EBB">
        <w:rPr>
          <w:sz w:val="28"/>
          <w:szCs w:val="28"/>
        </w:rPr>
        <w:t>(при положительном принятии решения об участии) для размещения на</w:t>
      </w:r>
      <w:r w:rsidR="00FE327D" w:rsidRPr="005D3F5D">
        <w:rPr>
          <w:sz w:val="28"/>
          <w:szCs w:val="28"/>
        </w:rPr>
        <w:t xml:space="preserve"> ЭТП.</w:t>
      </w:r>
      <w:bookmarkStart w:id="33" w:name="_Toc115167400"/>
      <w:bookmarkStart w:id="34" w:name="_Toc115170675"/>
      <w:bookmarkStart w:id="35" w:name="_Toc115173515"/>
      <w:bookmarkStart w:id="36" w:name="_Toc116317702"/>
      <w:bookmarkStart w:id="37" w:name="_Toc116373270"/>
    </w:p>
    <w:p w:rsidR="001B74F2" w:rsidRPr="001307BB" w:rsidRDefault="00630996" w:rsidP="00FE1FB3">
      <w:pPr>
        <w:pStyle w:val="afe"/>
        <w:ind w:firstLine="709"/>
        <w:rPr>
          <w:color w:val="FF0000"/>
          <w:sz w:val="28"/>
          <w:szCs w:val="28"/>
        </w:rPr>
      </w:pPr>
      <w:r>
        <w:rPr>
          <w:color w:val="000000" w:themeColor="text1"/>
          <w:sz w:val="28"/>
          <w:szCs w:val="28"/>
        </w:rPr>
        <w:t>6</w:t>
      </w:r>
      <w:r w:rsidR="00362ABD">
        <w:rPr>
          <w:color w:val="000000" w:themeColor="text1"/>
          <w:sz w:val="28"/>
          <w:szCs w:val="28"/>
        </w:rPr>
        <w:t>.</w:t>
      </w:r>
      <w:r w:rsidR="00721460">
        <w:rPr>
          <w:color w:val="000000" w:themeColor="text1"/>
          <w:sz w:val="28"/>
          <w:szCs w:val="28"/>
        </w:rPr>
        <w:t>3</w:t>
      </w:r>
      <w:r w:rsidR="00362ABD">
        <w:rPr>
          <w:color w:val="000000" w:themeColor="text1"/>
          <w:sz w:val="28"/>
          <w:szCs w:val="28"/>
        </w:rPr>
        <w:t xml:space="preserve">. </w:t>
      </w:r>
      <w:r w:rsidRPr="00230790">
        <w:rPr>
          <w:color w:val="000000" w:themeColor="text1"/>
          <w:sz w:val="28"/>
          <w:szCs w:val="28"/>
        </w:rPr>
        <w:t xml:space="preserve">Работу, в части заключения и ведения контрактов/договоров по итогам участия филиала в процедуре электронных торгов осуществляют ответственные </w:t>
      </w:r>
      <w:r w:rsidRPr="00CE5C0E">
        <w:rPr>
          <w:sz w:val="28"/>
          <w:szCs w:val="28"/>
        </w:rPr>
        <w:t xml:space="preserve">сотрудники </w:t>
      </w:r>
      <w:r w:rsidR="005D3F5D" w:rsidRPr="00CE5C0E">
        <w:rPr>
          <w:sz w:val="28"/>
          <w:szCs w:val="28"/>
        </w:rPr>
        <w:t>ОДУ Филиала</w:t>
      </w:r>
      <w:r w:rsidR="001307BB">
        <w:rPr>
          <w:sz w:val="28"/>
          <w:szCs w:val="28"/>
        </w:rPr>
        <w:t xml:space="preserve"> и </w:t>
      </w:r>
      <w:r w:rsidRPr="00CE5C0E">
        <w:rPr>
          <w:sz w:val="28"/>
          <w:szCs w:val="28"/>
        </w:rPr>
        <w:t>Ц</w:t>
      </w:r>
      <w:r w:rsidR="00E75E2C" w:rsidRPr="00CE5C0E">
        <w:rPr>
          <w:sz w:val="28"/>
          <w:szCs w:val="28"/>
        </w:rPr>
        <w:t>Ф</w:t>
      </w:r>
      <w:r w:rsidRPr="00CE5C0E">
        <w:rPr>
          <w:sz w:val="28"/>
          <w:szCs w:val="28"/>
        </w:rPr>
        <w:t xml:space="preserve">О </w:t>
      </w:r>
      <w:r w:rsidRPr="00CE5C0E">
        <w:rPr>
          <w:color w:val="000000" w:themeColor="text1"/>
          <w:sz w:val="28"/>
          <w:szCs w:val="28"/>
        </w:rPr>
        <w:t>филиала</w:t>
      </w:r>
      <w:r w:rsidR="0009284E">
        <w:rPr>
          <w:color w:val="000000" w:themeColor="text1"/>
          <w:sz w:val="28"/>
          <w:szCs w:val="28"/>
        </w:rPr>
        <w:t xml:space="preserve"> в соответствии с </w:t>
      </w:r>
      <w:r w:rsidR="0009284E" w:rsidRPr="001307BB">
        <w:rPr>
          <w:color w:val="000000" w:themeColor="text1"/>
          <w:sz w:val="28"/>
          <w:szCs w:val="28"/>
        </w:rPr>
        <w:t>Положением об организации договорной работы в ПАО «Россети Юг».</w:t>
      </w:r>
    </w:p>
    <w:p w:rsidR="00CC68CE" w:rsidRDefault="00630996" w:rsidP="00FE1FB3">
      <w:pPr>
        <w:pStyle w:val="afe"/>
        <w:rPr>
          <w:b/>
          <w:sz w:val="28"/>
          <w:szCs w:val="28"/>
        </w:rPr>
      </w:pPr>
      <w:r>
        <w:rPr>
          <w:sz w:val="28"/>
          <w:szCs w:val="28"/>
        </w:rPr>
        <w:t>6</w:t>
      </w:r>
      <w:r w:rsidR="00362ABD" w:rsidRPr="001307BB">
        <w:rPr>
          <w:sz w:val="28"/>
          <w:szCs w:val="28"/>
        </w:rPr>
        <w:t>.</w:t>
      </w:r>
      <w:r w:rsidR="00721460">
        <w:rPr>
          <w:sz w:val="28"/>
          <w:szCs w:val="28"/>
        </w:rPr>
        <w:t>4</w:t>
      </w:r>
      <w:r w:rsidR="00362ABD" w:rsidRPr="001307BB">
        <w:rPr>
          <w:sz w:val="28"/>
          <w:szCs w:val="28"/>
        </w:rPr>
        <w:t xml:space="preserve">. </w:t>
      </w:r>
      <w:r w:rsidRPr="00721460">
        <w:rPr>
          <w:sz w:val="28"/>
          <w:szCs w:val="28"/>
        </w:rPr>
        <w:t xml:space="preserve">ОДУ Филиала самостоятельно определяет контрольные сроки </w:t>
      </w:r>
      <w:r w:rsidR="001307BB" w:rsidRPr="00721460">
        <w:rPr>
          <w:sz w:val="28"/>
          <w:szCs w:val="28"/>
        </w:rPr>
        <w:t xml:space="preserve">работы Комиссии и </w:t>
      </w:r>
      <w:r w:rsidRPr="00721460">
        <w:rPr>
          <w:sz w:val="28"/>
          <w:szCs w:val="28"/>
        </w:rPr>
        <w:t>ответственных ЦФО филиала</w:t>
      </w:r>
      <w:r w:rsidR="00573F5F" w:rsidRPr="00721460">
        <w:rPr>
          <w:sz w:val="28"/>
          <w:szCs w:val="28"/>
        </w:rPr>
        <w:t xml:space="preserve"> </w:t>
      </w:r>
      <w:r w:rsidR="00CE3EFA" w:rsidRPr="00721460">
        <w:rPr>
          <w:sz w:val="28"/>
          <w:szCs w:val="28"/>
        </w:rPr>
        <w:t xml:space="preserve">в </w:t>
      </w:r>
      <w:r w:rsidR="001307BB" w:rsidRPr="00721460">
        <w:rPr>
          <w:sz w:val="28"/>
          <w:szCs w:val="28"/>
        </w:rPr>
        <w:t>соответствии</w:t>
      </w:r>
      <w:r w:rsidR="00CE3EFA" w:rsidRPr="00721460">
        <w:rPr>
          <w:sz w:val="28"/>
          <w:szCs w:val="28"/>
        </w:rPr>
        <w:t xml:space="preserve"> </w:t>
      </w:r>
      <w:r w:rsidR="00573F5F" w:rsidRPr="00721460">
        <w:rPr>
          <w:sz w:val="28"/>
          <w:szCs w:val="28"/>
        </w:rPr>
        <w:t>условиям</w:t>
      </w:r>
      <w:r w:rsidR="001307BB" w:rsidRPr="00721460">
        <w:rPr>
          <w:sz w:val="28"/>
          <w:szCs w:val="28"/>
        </w:rPr>
        <w:t>и</w:t>
      </w:r>
      <w:r w:rsidR="00F621AA" w:rsidRPr="00721460">
        <w:rPr>
          <w:sz w:val="28"/>
          <w:szCs w:val="28"/>
        </w:rPr>
        <w:t xml:space="preserve"> </w:t>
      </w:r>
      <w:r w:rsidR="00B425E6" w:rsidRPr="00721460">
        <w:rPr>
          <w:sz w:val="28"/>
          <w:szCs w:val="28"/>
        </w:rPr>
        <w:t>рассматриваемой ТЗП.</w:t>
      </w:r>
    </w:p>
    <w:p w:rsidR="00E1427A" w:rsidRPr="00DC37F6" w:rsidRDefault="00E1427A" w:rsidP="00070491">
      <w:pPr>
        <w:pStyle w:val="afe"/>
        <w:rPr>
          <w:b/>
          <w:sz w:val="28"/>
          <w:szCs w:val="28"/>
        </w:rPr>
      </w:pPr>
    </w:p>
    <w:p w:rsidR="001B74F2" w:rsidRPr="002E0B31" w:rsidRDefault="00630996" w:rsidP="002E0B31">
      <w:pPr>
        <w:pStyle w:val="1"/>
        <w:widowControl w:val="0"/>
        <w:spacing w:before="0" w:after="0"/>
        <w:jc w:val="center"/>
        <w:rPr>
          <w:rFonts w:cs="Times New Roman"/>
          <w:b w:val="0"/>
          <w:sz w:val="28"/>
          <w:szCs w:val="28"/>
        </w:rPr>
      </w:pPr>
      <w:bookmarkStart w:id="38" w:name="_Toc148521123"/>
      <w:r w:rsidRPr="002E0B31">
        <w:rPr>
          <w:rFonts w:cs="Times New Roman"/>
          <w:b w:val="0"/>
          <w:sz w:val="28"/>
          <w:szCs w:val="28"/>
        </w:rPr>
        <w:t>7</w:t>
      </w:r>
      <w:r w:rsidR="00BF22DF" w:rsidRPr="002E0B31">
        <w:rPr>
          <w:rFonts w:cs="Times New Roman"/>
          <w:b w:val="0"/>
          <w:sz w:val="28"/>
          <w:szCs w:val="28"/>
        </w:rPr>
        <w:t xml:space="preserve">.  ПОРЯДОК ДЕЙСТВИЙ ПРИ УЧАСТИИ В </w:t>
      </w:r>
      <w:r w:rsidR="00A86EDF" w:rsidRPr="002E0B31">
        <w:rPr>
          <w:rFonts w:cs="Times New Roman"/>
          <w:b w:val="0"/>
          <w:sz w:val="28"/>
          <w:szCs w:val="28"/>
        </w:rPr>
        <w:t>ТЗП</w:t>
      </w:r>
      <w:r w:rsidR="00BF22DF" w:rsidRPr="002E0B31">
        <w:rPr>
          <w:rFonts w:cs="Times New Roman"/>
          <w:b w:val="0"/>
          <w:sz w:val="28"/>
          <w:szCs w:val="28"/>
        </w:rPr>
        <w:t xml:space="preserve"> ПО РЕАЛИЗАЦИИ ДОПОЛНИТЕЛЬНЫХ (НЕТАРИФНЫХ) УСЛУГ</w:t>
      </w:r>
      <w:bookmarkEnd w:id="38"/>
    </w:p>
    <w:p w:rsidR="001B74F2" w:rsidRPr="00E777CE" w:rsidRDefault="001B74F2" w:rsidP="001B74F2">
      <w:pPr>
        <w:pStyle w:val="afe"/>
        <w:ind w:firstLine="0"/>
        <w:rPr>
          <w:color w:val="FF0000"/>
          <w:sz w:val="28"/>
          <w:szCs w:val="28"/>
        </w:rPr>
      </w:pPr>
    </w:p>
    <w:p w:rsidR="001B74F2" w:rsidRPr="00721460" w:rsidRDefault="00630996" w:rsidP="00FD4B74">
      <w:pPr>
        <w:pStyle w:val="afe"/>
        <w:tabs>
          <w:tab w:val="left" w:pos="0"/>
        </w:tabs>
        <w:ind w:firstLine="709"/>
        <w:rPr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="00362ABD" w:rsidRPr="00721460">
        <w:rPr>
          <w:sz w:val="28"/>
          <w:szCs w:val="28"/>
        </w:rPr>
        <w:t xml:space="preserve">.1. </w:t>
      </w:r>
      <w:r w:rsidRPr="00721460">
        <w:rPr>
          <w:sz w:val="28"/>
          <w:szCs w:val="28"/>
        </w:rPr>
        <w:t xml:space="preserve">Ответственный сотрудник </w:t>
      </w:r>
      <w:r w:rsidR="002533BD" w:rsidRPr="00721460">
        <w:rPr>
          <w:sz w:val="28"/>
          <w:szCs w:val="28"/>
        </w:rPr>
        <w:t>ОДУ</w:t>
      </w:r>
      <w:r w:rsidRPr="00721460">
        <w:rPr>
          <w:sz w:val="28"/>
          <w:szCs w:val="28"/>
        </w:rPr>
        <w:t xml:space="preserve"> филиала: </w:t>
      </w:r>
    </w:p>
    <w:p w:rsidR="001B74F2" w:rsidRPr="002533BD" w:rsidRDefault="00630996" w:rsidP="002E0B31">
      <w:pPr>
        <w:pStyle w:val="afe"/>
        <w:numPr>
          <w:ilvl w:val="0"/>
          <w:numId w:val="37"/>
        </w:numPr>
        <w:tabs>
          <w:tab w:val="left" w:pos="709"/>
        </w:tabs>
        <w:ind w:left="0" w:firstLine="709"/>
        <w:rPr>
          <w:rFonts w:eastAsiaTheme="minorHAnsi"/>
          <w:sz w:val="28"/>
          <w:szCs w:val="28"/>
          <w:lang w:eastAsia="en-US"/>
        </w:rPr>
      </w:pPr>
      <w:r w:rsidRPr="00721460">
        <w:rPr>
          <w:sz w:val="28"/>
          <w:szCs w:val="28"/>
        </w:rPr>
        <w:t>на ежедневной основе проводит</w:t>
      </w:r>
      <w:r w:rsidRPr="002533BD">
        <w:rPr>
          <w:sz w:val="28"/>
          <w:szCs w:val="28"/>
        </w:rPr>
        <w:t xml:space="preserve"> мониторинг ЭТП, </w:t>
      </w:r>
      <w:r w:rsidRPr="002533BD">
        <w:rPr>
          <w:rFonts w:eastAsiaTheme="minorHAnsi"/>
          <w:sz w:val="28"/>
          <w:szCs w:val="28"/>
          <w:lang w:eastAsia="en-US"/>
        </w:rPr>
        <w:t xml:space="preserve">поиск и подбор </w:t>
      </w:r>
      <w:r w:rsidR="00570EB2">
        <w:rPr>
          <w:rFonts w:eastAsiaTheme="minorHAnsi"/>
          <w:sz w:val="28"/>
          <w:szCs w:val="28"/>
          <w:lang w:eastAsia="en-US"/>
        </w:rPr>
        <w:t>ТЗП</w:t>
      </w:r>
      <w:r w:rsidRPr="002533BD">
        <w:rPr>
          <w:rFonts w:eastAsiaTheme="minorHAnsi"/>
          <w:sz w:val="28"/>
          <w:szCs w:val="28"/>
          <w:lang w:eastAsia="en-US"/>
        </w:rPr>
        <w:t xml:space="preserve"> в соответстви</w:t>
      </w:r>
      <w:r w:rsidR="00A542CB">
        <w:rPr>
          <w:rFonts w:eastAsiaTheme="minorHAnsi"/>
          <w:sz w:val="28"/>
          <w:szCs w:val="28"/>
          <w:lang w:eastAsia="en-US"/>
        </w:rPr>
        <w:t>и</w:t>
      </w:r>
      <w:r w:rsidRPr="002533BD">
        <w:rPr>
          <w:rFonts w:eastAsiaTheme="minorHAnsi"/>
          <w:sz w:val="28"/>
          <w:szCs w:val="28"/>
          <w:lang w:eastAsia="en-US"/>
        </w:rPr>
        <w:t xml:space="preserve"> с направлениями деятельности Общества;</w:t>
      </w:r>
    </w:p>
    <w:p w:rsidR="001B74F2" w:rsidRPr="002533BD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567"/>
          <w:tab w:val="left" w:pos="709"/>
        </w:tabs>
        <w:spacing w:before="0" w:after="0"/>
        <w:ind w:left="0"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2533BD">
        <w:rPr>
          <w:rFonts w:ascii="Times New Roman" w:eastAsiaTheme="minorHAnsi" w:hAnsi="Times New Roman"/>
          <w:sz w:val="28"/>
          <w:szCs w:val="28"/>
          <w:lang w:eastAsia="en-US"/>
        </w:rPr>
        <w:t xml:space="preserve">проводит предварительный анализ </w:t>
      </w:r>
      <w:r w:rsidR="000F24F7" w:rsidRPr="002533BD">
        <w:rPr>
          <w:rFonts w:ascii="Times New Roman" w:eastAsiaTheme="minorHAnsi" w:hAnsi="Times New Roman"/>
          <w:sz w:val="28"/>
          <w:szCs w:val="28"/>
          <w:lang w:eastAsia="en-US"/>
        </w:rPr>
        <w:t>закупочной</w:t>
      </w:r>
      <w:r w:rsidRPr="002533BD">
        <w:rPr>
          <w:rFonts w:ascii="Times New Roman" w:eastAsiaTheme="minorHAnsi" w:hAnsi="Times New Roman"/>
          <w:sz w:val="28"/>
          <w:szCs w:val="28"/>
          <w:lang w:eastAsia="en-US"/>
        </w:rPr>
        <w:t xml:space="preserve"> документации, первичную оценку перспектив участия, требований Заказчика к Поставщику</w:t>
      </w:r>
      <w:r w:rsidR="005F2277">
        <w:rPr>
          <w:rFonts w:ascii="Times New Roman" w:eastAsiaTheme="minorHAnsi" w:hAnsi="Times New Roman"/>
          <w:sz w:val="28"/>
          <w:szCs w:val="28"/>
          <w:lang w:eastAsia="en-US"/>
        </w:rPr>
        <w:t xml:space="preserve"> (необходимые</w:t>
      </w:r>
      <w:r w:rsidR="005F2277">
        <w:rPr>
          <w:rFonts w:ascii="Times New Roman" w:hAnsi="Times New Roman"/>
          <w:sz w:val="28"/>
          <w:szCs w:val="28"/>
        </w:rPr>
        <w:t xml:space="preserve"> </w:t>
      </w:r>
      <w:r w:rsidR="005F2277" w:rsidRPr="005F2277">
        <w:rPr>
          <w:rFonts w:ascii="Times New Roman" w:eastAsiaTheme="minorHAnsi" w:hAnsi="Times New Roman"/>
          <w:sz w:val="28"/>
          <w:szCs w:val="28"/>
          <w:lang w:eastAsia="en-US"/>
        </w:rPr>
        <w:t>трудовы</w:t>
      </w:r>
      <w:r w:rsidR="005F2277">
        <w:rPr>
          <w:rFonts w:ascii="Times New Roman" w:eastAsiaTheme="minorHAnsi" w:hAnsi="Times New Roman"/>
          <w:sz w:val="28"/>
          <w:szCs w:val="28"/>
          <w:lang w:eastAsia="en-US"/>
        </w:rPr>
        <w:t>е</w:t>
      </w:r>
      <w:r w:rsidR="005F2277" w:rsidRPr="005F2277">
        <w:rPr>
          <w:rFonts w:ascii="Times New Roman" w:eastAsiaTheme="minorHAnsi" w:hAnsi="Times New Roman"/>
          <w:sz w:val="28"/>
          <w:szCs w:val="28"/>
          <w:lang w:eastAsia="en-US"/>
        </w:rPr>
        <w:t>, материальны</w:t>
      </w:r>
      <w:r w:rsidR="005F2277">
        <w:rPr>
          <w:rFonts w:ascii="Times New Roman" w:eastAsiaTheme="minorHAnsi" w:hAnsi="Times New Roman"/>
          <w:sz w:val="28"/>
          <w:szCs w:val="28"/>
          <w:lang w:eastAsia="en-US"/>
        </w:rPr>
        <w:t>е</w:t>
      </w:r>
      <w:r w:rsidR="005F2277" w:rsidRPr="005F2277">
        <w:rPr>
          <w:rFonts w:ascii="Times New Roman" w:eastAsiaTheme="minorHAnsi" w:hAnsi="Times New Roman"/>
          <w:sz w:val="28"/>
          <w:szCs w:val="28"/>
          <w:lang w:eastAsia="en-US"/>
        </w:rPr>
        <w:t>, технически</w:t>
      </w:r>
      <w:r w:rsidR="005F2277">
        <w:rPr>
          <w:rFonts w:ascii="Times New Roman" w:eastAsiaTheme="minorHAnsi" w:hAnsi="Times New Roman"/>
          <w:sz w:val="28"/>
          <w:szCs w:val="28"/>
          <w:lang w:eastAsia="en-US"/>
        </w:rPr>
        <w:t>е</w:t>
      </w:r>
      <w:r w:rsidR="005F2277" w:rsidRPr="005F2277">
        <w:rPr>
          <w:rFonts w:ascii="Times New Roman" w:eastAsiaTheme="minorHAnsi" w:hAnsi="Times New Roman"/>
          <w:sz w:val="28"/>
          <w:szCs w:val="28"/>
          <w:lang w:eastAsia="en-US"/>
        </w:rPr>
        <w:t xml:space="preserve"> и др.</w:t>
      </w:r>
      <w:r w:rsidR="005F2277">
        <w:rPr>
          <w:rFonts w:ascii="Times New Roman" w:eastAsiaTheme="minorHAnsi" w:hAnsi="Times New Roman"/>
          <w:sz w:val="28"/>
          <w:szCs w:val="28"/>
          <w:lang w:eastAsia="en-US"/>
        </w:rPr>
        <w:t xml:space="preserve"> ресурсы) </w:t>
      </w:r>
      <w:r w:rsidR="005F2277" w:rsidRPr="002533BD">
        <w:rPr>
          <w:rFonts w:ascii="Times New Roman" w:eastAsiaTheme="minorHAnsi" w:hAnsi="Times New Roman"/>
          <w:sz w:val="28"/>
          <w:szCs w:val="28"/>
          <w:lang w:eastAsia="en-US"/>
        </w:rPr>
        <w:t>и</w:t>
      </w:r>
      <w:r w:rsidRPr="002533BD">
        <w:rPr>
          <w:rFonts w:ascii="Times New Roman" w:eastAsiaTheme="minorHAnsi" w:hAnsi="Times New Roman"/>
          <w:sz w:val="28"/>
          <w:szCs w:val="28"/>
          <w:lang w:eastAsia="en-US"/>
        </w:rPr>
        <w:t xml:space="preserve"> к составу заяв</w:t>
      </w:r>
      <w:r w:rsidR="000F24F7" w:rsidRPr="002533BD">
        <w:rPr>
          <w:rFonts w:ascii="Times New Roman" w:eastAsiaTheme="minorHAnsi" w:hAnsi="Times New Roman"/>
          <w:sz w:val="28"/>
          <w:szCs w:val="28"/>
          <w:lang w:eastAsia="en-US"/>
        </w:rPr>
        <w:t>ки</w:t>
      </w:r>
      <w:r w:rsidRPr="002533BD">
        <w:rPr>
          <w:rFonts w:ascii="Times New Roman" w:eastAsiaTheme="minorHAnsi" w:hAnsi="Times New Roman"/>
          <w:sz w:val="28"/>
          <w:szCs w:val="28"/>
          <w:lang w:eastAsia="en-US"/>
        </w:rPr>
        <w:t>;</w:t>
      </w:r>
    </w:p>
    <w:p w:rsidR="001B74F2" w:rsidRPr="00F56D5D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sz w:val="28"/>
          <w:szCs w:val="28"/>
        </w:rPr>
      </w:pPr>
      <w:r w:rsidRPr="00F56D5D">
        <w:rPr>
          <w:rFonts w:ascii="Times New Roman" w:hAnsi="Times New Roman"/>
          <w:sz w:val="28"/>
          <w:szCs w:val="28"/>
        </w:rPr>
        <w:t xml:space="preserve">обеспечивает актуализацию информации </w:t>
      </w:r>
      <w:r w:rsidRPr="00F56D5D">
        <w:rPr>
          <w:rFonts w:ascii="Times New Roman" w:eastAsiaTheme="minorHAnsi" w:hAnsi="Times New Roman"/>
          <w:sz w:val="28"/>
          <w:szCs w:val="28"/>
          <w:lang w:eastAsia="en-US"/>
        </w:rPr>
        <w:t xml:space="preserve">на действующих </w:t>
      </w:r>
      <w:r w:rsidR="00E0132D" w:rsidRPr="00F56D5D">
        <w:rPr>
          <w:rFonts w:ascii="Times New Roman" w:eastAsiaTheme="minorHAnsi" w:hAnsi="Times New Roman"/>
          <w:sz w:val="28"/>
          <w:szCs w:val="28"/>
          <w:lang w:eastAsia="en-US"/>
        </w:rPr>
        <w:t xml:space="preserve">ЭТП </w:t>
      </w:r>
      <w:r w:rsidR="00F56D5D" w:rsidRPr="00F56D5D">
        <w:rPr>
          <w:rFonts w:ascii="Times New Roman" w:eastAsiaTheme="minorHAnsi" w:hAnsi="Times New Roman"/>
          <w:sz w:val="28"/>
          <w:szCs w:val="28"/>
          <w:lang w:eastAsia="en-US"/>
        </w:rPr>
        <w:t xml:space="preserve">(основные данные профиля (контактное лицо, телефон, </w:t>
      </w:r>
      <w:r w:rsidR="00F56D5D" w:rsidRPr="00F56D5D">
        <w:rPr>
          <w:rFonts w:ascii="Times New Roman" w:eastAsiaTheme="minorHAnsi" w:hAnsi="Times New Roman"/>
          <w:sz w:val="28"/>
          <w:szCs w:val="28"/>
          <w:lang w:val="en-US" w:eastAsia="en-US"/>
        </w:rPr>
        <w:t>e</w:t>
      </w:r>
      <w:r w:rsidR="00F56D5D" w:rsidRPr="00F56D5D">
        <w:rPr>
          <w:rFonts w:ascii="Times New Roman" w:eastAsiaTheme="minorHAnsi" w:hAnsi="Times New Roman"/>
          <w:sz w:val="28"/>
          <w:szCs w:val="28"/>
          <w:lang w:eastAsia="en-US"/>
        </w:rPr>
        <w:t>-</w:t>
      </w:r>
      <w:r w:rsidR="00F56D5D" w:rsidRPr="00F56D5D">
        <w:rPr>
          <w:rFonts w:ascii="Times New Roman" w:eastAsiaTheme="minorHAnsi" w:hAnsi="Times New Roman"/>
          <w:sz w:val="28"/>
          <w:szCs w:val="28"/>
          <w:lang w:val="en-US" w:eastAsia="en-US"/>
        </w:rPr>
        <w:t>mail</w:t>
      </w:r>
      <w:r w:rsidR="00F56D5D" w:rsidRPr="00F56D5D">
        <w:rPr>
          <w:rFonts w:ascii="Times New Roman" w:eastAsiaTheme="minorHAnsi" w:hAnsi="Times New Roman"/>
          <w:sz w:val="28"/>
          <w:szCs w:val="28"/>
          <w:lang w:eastAsia="en-US"/>
        </w:rPr>
        <w:t xml:space="preserve">), банковские реквизиты, копии </w:t>
      </w:r>
      <w:r w:rsidR="00F47D6D">
        <w:rPr>
          <w:rFonts w:ascii="Times New Roman" w:eastAsiaTheme="minorHAnsi" w:hAnsi="Times New Roman"/>
          <w:sz w:val="28"/>
          <w:szCs w:val="28"/>
          <w:lang w:eastAsia="en-US"/>
        </w:rPr>
        <w:t xml:space="preserve">учредительных документов, копии </w:t>
      </w:r>
      <w:r w:rsidR="005E55CA">
        <w:rPr>
          <w:rFonts w:ascii="Times New Roman" w:eastAsiaTheme="minorHAnsi" w:hAnsi="Times New Roman"/>
          <w:sz w:val="28"/>
          <w:szCs w:val="28"/>
          <w:lang w:eastAsia="en-US"/>
        </w:rPr>
        <w:t xml:space="preserve">документов </w:t>
      </w:r>
      <w:r w:rsidR="00F56D5D" w:rsidRPr="00F56D5D">
        <w:rPr>
          <w:rFonts w:ascii="Times New Roman" w:eastAsiaTheme="minorHAnsi" w:hAnsi="Times New Roman"/>
          <w:sz w:val="28"/>
          <w:szCs w:val="28"/>
          <w:lang w:eastAsia="en-US"/>
        </w:rPr>
        <w:t>подтверждающих полномочия руководителя и т.д.)</w:t>
      </w:r>
      <w:r w:rsidR="0081346C">
        <w:rPr>
          <w:rFonts w:ascii="Times New Roman" w:eastAsiaTheme="minorHAnsi" w:hAnsi="Times New Roman"/>
          <w:sz w:val="28"/>
          <w:szCs w:val="28"/>
          <w:lang w:eastAsia="en-US"/>
        </w:rPr>
        <w:t>;</w:t>
      </w:r>
    </w:p>
    <w:p w:rsidR="001B74F2" w:rsidRPr="00721460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E75E2C">
        <w:rPr>
          <w:rFonts w:ascii="Times New Roman" w:hAnsi="Times New Roman"/>
          <w:sz w:val="28"/>
          <w:szCs w:val="28"/>
        </w:rPr>
        <w:t xml:space="preserve">обеспечивает </w:t>
      </w:r>
      <w:r w:rsidRPr="00E75E2C">
        <w:rPr>
          <w:rFonts w:ascii="Times New Roman" w:eastAsiaTheme="minorHAnsi" w:hAnsi="Times New Roman"/>
          <w:sz w:val="28"/>
          <w:szCs w:val="28"/>
          <w:lang w:eastAsia="en-US"/>
        </w:rPr>
        <w:t>под</w:t>
      </w:r>
      <w:r w:rsidRPr="00721460">
        <w:rPr>
          <w:rFonts w:ascii="Times New Roman" w:eastAsiaTheme="minorHAnsi" w:hAnsi="Times New Roman"/>
          <w:sz w:val="28"/>
          <w:szCs w:val="28"/>
          <w:lang w:eastAsia="en-US"/>
        </w:rPr>
        <w:t>тверждение опыта работы</w:t>
      </w:r>
      <w:r w:rsidR="00A962EA">
        <w:rPr>
          <w:rFonts w:ascii="Times New Roman" w:eastAsiaTheme="minorHAnsi" w:hAnsi="Times New Roman"/>
          <w:sz w:val="28"/>
          <w:szCs w:val="28"/>
          <w:lang w:eastAsia="en-US"/>
        </w:rPr>
        <w:t xml:space="preserve"> Общества (дополнительные требования</w:t>
      </w:r>
      <w:r w:rsidR="00F56D5D">
        <w:rPr>
          <w:rFonts w:ascii="Times New Roman" w:eastAsiaTheme="minorHAnsi" w:hAnsi="Times New Roman"/>
          <w:sz w:val="28"/>
          <w:szCs w:val="28"/>
          <w:lang w:eastAsia="en-US"/>
        </w:rPr>
        <w:t xml:space="preserve"> к Участнику закупки</w:t>
      </w:r>
      <w:r w:rsidR="00A962EA">
        <w:rPr>
          <w:rFonts w:ascii="Times New Roman" w:eastAsiaTheme="minorHAnsi" w:hAnsi="Times New Roman"/>
          <w:sz w:val="28"/>
          <w:szCs w:val="28"/>
          <w:lang w:eastAsia="en-US"/>
        </w:rPr>
        <w:t>)</w:t>
      </w:r>
      <w:r w:rsidRPr="00721460">
        <w:rPr>
          <w:rFonts w:ascii="Times New Roman" w:eastAsiaTheme="minorHAnsi" w:hAnsi="Times New Roman"/>
          <w:sz w:val="28"/>
          <w:szCs w:val="28"/>
          <w:lang w:eastAsia="en-US"/>
        </w:rPr>
        <w:t xml:space="preserve"> на </w:t>
      </w:r>
      <w:r w:rsidR="002533BD" w:rsidRPr="00721460">
        <w:rPr>
          <w:rFonts w:ascii="Times New Roman" w:eastAsiaTheme="minorHAnsi" w:hAnsi="Times New Roman"/>
          <w:sz w:val="28"/>
          <w:szCs w:val="28"/>
          <w:lang w:eastAsia="en-US"/>
        </w:rPr>
        <w:t>ЭТП</w:t>
      </w:r>
      <w:r w:rsidRPr="00721460">
        <w:rPr>
          <w:rFonts w:ascii="Times New Roman" w:eastAsiaTheme="minorHAnsi" w:hAnsi="Times New Roman"/>
          <w:sz w:val="28"/>
          <w:szCs w:val="28"/>
          <w:lang w:eastAsia="en-US"/>
        </w:rPr>
        <w:t xml:space="preserve"> (при необходимости);</w:t>
      </w:r>
    </w:p>
    <w:p w:rsidR="00DD580F" w:rsidRPr="00DF3ED5" w:rsidRDefault="00630996" w:rsidP="002E0B31">
      <w:pPr>
        <w:pStyle w:val="afe"/>
        <w:numPr>
          <w:ilvl w:val="0"/>
          <w:numId w:val="37"/>
        </w:numPr>
        <w:tabs>
          <w:tab w:val="left" w:pos="0"/>
          <w:tab w:val="left" w:pos="993"/>
        </w:tabs>
        <w:ind w:left="0" w:firstLine="709"/>
        <w:rPr>
          <w:sz w:val="28"/>
          <w:szCs w:val="28"/>
        </w:rPr>
      </w:pPr>
      <w:r w:rsidRPr="00EC5878">
        <w:rPr>
          <w:color w:val="000000" w:themeColor="text1"/>
          <w:sz w:val="28"/>
          <w:szCs w:val="28"/>
        </w:rPr>
        <w:t xml:space="preserve">инициирует </w:t>
      </w:r>
      <w:r w:rsidR="00EC5878" w:rsidRPr="00EC5878">
        <w:rPr>
          <w:color w:val="000000" w:themeColor="text1"/>
          <w:sz w:val="28"/>
          <w:szCs w:val="28"/>
        </w:rPr>
        <w:t>проведение</w:t>
      </w:r>
      <w:r w:rsidRPr="00EC5878">
        <w:rPr>
          <w:color w:val="000000" w:themeColor="text1"/>
          <w:sz w:val="28"/>
          <w:szCs w:val="28"/>
        </w:rPr>
        <w:t xml:space="preserve"> профильными блоками</w:t>
      </w:r>
      <w:r w:rsidR="001B74F2" w:rsidRPr="00EC5878">
        <w:rPr>
          <w:color w:val="000000" w:themeColor="text1"/>
          <w:sz w:val="28"/>
          <w:szCs w:val="28"/>
        </w:rPr>
        <w:t xml:space="preserve"> </w:t>
      </w:r>
      <w:r w:rsidR="001B74F2" w:rsidRPr="00EC5878">
        <w:rPr>
          <w:sz w:val="28"/>
          <w:szCs w:val="28"/>
        </w:rPr>
        <w:t xml:space="preserve">ФПЭ проекта контракта/договора в соответствии с </w:t>
      </w:r>
      <w:r w:rsidR="00DF3ED5" w:rsidRPr="00DF3ED5">
        <w:rPr>
          <w:color w:val="000000" w:themeColor="text1"/>
          <w:sz w:val="28"/>
          <w:szCs w:val="28"/>
        </w:rPr>
        <w:t>Положением об организации договорной работы в ПАО «Россети Юг»</w:t>
      </w:r>
      <w:r w:rsidR="001B74F2" w:rsidRPr="00DF3ED5">
        <w:rPr>
          <w:sz w:val="28"/>
          <w:szCs w:val="28"/>
        </w:rPr>
        <w:t>;</w:t>
      </w:r>
    </w:p>
    <w:p w:rsidR="001B74F2" w:rsidRPr="005B1102" w:rsidRDefault="00630996" w:rsidP="002E0B31">
      <w:pPr>
        <w:pStyle w:val="afe"/>
        <w:numPr>
          <w:ilvl w:val="0"/>
          <w:numId w:val="37"/>
        </w:numPr>
        <w:tabs>
          <w:tab w:val="left" w:pos="0"/>
          <w:tab w:val="left" w:pos="993"/>
        </w:tabs>
        <w:ind w:left="0" w:firstLine="709"/>
        <w:rPr>
          <w:sz w:val="28"/>
          <w:szCs w:val="28"/>
        </w:rPr>
      </w:pPr>
      <w:r w:rsidRPr="00DF3ED5">
        <w:rPr>
          <w:sz w:val="28"/>
          <w:szCs w:val="28"/>
        </w:rPr>
        <w:t xml:space="preserve"> при необходимости, направляет</w:t>
      </w:r>
      <w:r w:rsidRPr="005B1102">
        <w:rPr>
          <w:sz w:val="28"/>
          <w:szCs w:val="28"/>
        </w:rPr>
        <w:t xml:space="preserve"> официальный запрос </w:t>
      </w:r>
      <w:r w:rsidR="00FE6ED5" w:rsidRPr="005B1102">
        <w:rPr>
          <w:sz w:val="28"/>
          <w:szCs w:val="28"/>
        </w:rPr>
        <w:t xml:space="preserve">на разъяснение </w:t>
      </w:r>
      <w:r w:rsidR="00DD580F" w:rsidRPr="005B1102">
        <w:rPr>
          <w:sz w:val="28"/>
          <w:szCs w:val="28"/>
        </w:rPr>
        <w:t xml:space="preserve">документации </w:t>
      </w:r>
      <w:r w:rsidRPr="005B1102">
        <w:rPr>
          <w:sz w:val="28"/>
          <w:szCs w:val="28"/>
        </w:rPr>
        <w:t>Заказчику</w:t>
      </w:r>
      <w:r w:rsidR="00DD580F" w:rsidRPr="005B1102">
        <w:rPr>
          <w:sz w:val="28"/>
          <w:szCs w:val="28"/>
        </w:rPr>
        <w:t>;</w:t>
      </w:r>
    </w:p>
    <w:p w:rsidR="001B74F2" w:rsidRPr="005B1102" w:rsidRDefault="00630996" w:rsidP="002E0B31">
      <w:pPr>
        <w:pStyle w:val="afe"/>
        <w:numPr>
          <w:ilvl w:val="0"/>
          <w:numId w:val="37"/>
        </w:numPr>
        <w:tabs>
          <w:tab w:val="left" w:pos="0"/>
          <w:tab w:val="left" w:pos="993"/>
        </w:tabs>
        <w:ind w:left="0" w:firstLine="709"/>
        <w:rPr>
          <w:sz w:val="28"/>
          <w:szCs w:val="28"/>
        </w:rPr>
      </w:pPr>
      <w:r w:rsidRPr="005B1102">
        <w:rPr>
          <w:sz w:val="28"/>
          <w:szCs w:val="28"/>
        </w:rPr>
        <w:t xml:space="preserve">формирует и направляет служебную записку </w:t>
      </w:r>
      <w:r w:rsidR="00A85333" w:rsidRPr="005B1102">
        <w:rPr>
          <w:sz w:val="28"/>
          <w:szCs w:val="28"/>
        </w:rPr>
        <w:t xml:space="preserve">с контрольным сроком </w:t>
      </w:r>
      <w:r w:rsidRPr="005B1102">
        <w:rPr>
          <w:sz w:val="28"/>
          <w:szCs w:val="28"/>
        </w:rPr>
        <w:t xml:space="preserve">(посредством СЭДО) </w:t>
      </w:r>
      <w:r w:rsidR="00A85333" w:rsidRPr="005B1102">
        <w:rPr>
          <w:sz w:val="28"/>
          <w:szCs w:val="28"/>
        </w:rPr>
        <w:t xml:space="preserve">в </w:t>
      </w:r>
      <w:r w:rsidR="00A85333" w:rsidRPr="00115635">
        <w:rPr>
          <w:sz w:val="28"/>
          <w:szCs w:val="28"/>
        </w:rPr>
        <w:t xml:space="preserve">адрес ЦФО </w:t>
      </w:r>
      <w:r w:rsidR="00445737" w:rsidRPr="00115635">
        <w:rPr>
          <w:sz w:val="28"/>
          <w:szCs w:val="28"/>
        </w:rPr>
        <w:t xml:space="preserve">филиала </w:t>
      </w:r>
      <w:r w:rsidR="006454A1" w:rsidRPr="00115635">
        <w:rPr>
          <w:sz w:val="28"/>
          <w:szCs w:val="28"/>
        </w:rPr>
        <w:t xml:space="preserve">и подразделение логистики и материально-технического обеспечения </w:t>
      </w:r>
      <w:r w:rsidR="000F6877" w:rsidRPr="00115635">
        <w:rPr>
          <w:sz w:val="28"/>
          <w:szCs w:val="28"/>
        </w:rPr>
        <w:t xml:space="preserve">филиала </w:t>
      </w:r>
      <w:r w:rsidR="006454A1" w:rsidRPr="00115635">
        <w:rPr>
          <w:sz w:val="28"/>
          <w:szCs w:val="28"/>
        </w:rPr>
        <w:t>для</w:t>
      </w:r>
      <w:r w:rsidR="006454A1" w:rsidRPr="005B1102">
        <w:rPr>
          <w:sz w:val="28"/>
          <w:szCs w:val="28"/>
        </w:rPr>
        <w:t xml:space="preserve"> формирования ЛСР в срок не позднее установленной даты исполнения</w:t>
      </w:r>
      <w:r w:rsidR="000F6877">
        <w:rPr>
          <w:sz w:val="28"/>
          <w:szCs w:val="28"/>
        </w:rPr>
        <w:t>, указанной</w:t>
      </w:r>
      <w:r w:rsidR="006454A1" w:rsidRPr="005B1102">
        <w:rPr>
          <w:sz w:val="28"/>
          <w:szCs w:val="28"/>
        </w:rPr>
        <w:t xml:space="preserve"> в запросе </w:t>
      </w:r>
      <w:r w:rsidR="005B1102">
        <w:rPr>
          <w:sz w:val="28"/>
          <w:szCs w:val="28"/>
        </w:rPr>
        <w:t>для подготовки</w:t>
      </w:r>
      <w:r w:rsidR="00A85333" w:rsidRPr="005B1102">
        <w:rPr>
          <w:sz w:val="28"/>
          <w:szCs w:val="28"/>
        </w:rPr>
        <w:t xml:space="preserve"> необходимой оценки, расчетов и прочих сведений в своей зоне ответственности</w:t>
      </w:r>
      <w:r w:rsidR="005B1102" w:rsidRPr="005B1102">
        <w:rPr>
          <w:sz w:val="28"/>
          <w:szCs w:val="28"/>
        </w:rPr>
        <w:t>,</w:t>
      </w:r>
      <w:r w:rsidR="00F47D6D">
        <w:rPr>
          <w:sz w:val="28"/>
          <w:szCs w:val="28"/>
        </w:rPr>
        <w:t xml:space="preserve"> для последующего приня</w:t>
      </w:r>
      <w:r w:rsidR="00A85333" w:rsidRPr="005B1102">
        <w:rPr>
          <w:sz w:val="28"/>
          <w:szCs w:val="28"/>
        </w:rPr>
        <w:t xml:space="preserve">тия решения Комиссией о </w:t>
      </w:r>
      <w:r w:rsidRPr="005B1102">
        <w:rPr>
          <w:sz w:val="28"/>
          <w:szCs w:val="28"/>
        </w:rPr>
        <w:t xml:space="preserve">целесообразности участия в </w:t>
      </w:r>
      <w:r w:rsidR="00A85333" w:rsidRPr="005B1102">
        <w:rPr>
          <w:sz w:val="28"/>
          <w:szCs w:val="28"/>
        </w:rPr>
        <w:t>ТЗП</w:t>
      </w:r>
      <w:r w:rsidRPr="005B1102">
        <w:rPr>
          <w:sz w:val="28"/>
          <w:szCs w:val="28"/>
        </w:rPr>
        <w:t>.</w:t>
      </w:r>
    </w:p>
    <w:p w:rsidR="001B74F2" w:rsidRPr="00037C4D" w:rsidRDefault="00630996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362ABD" w:rsidRPr="00362ABD">
        <w:rPr>
          <w:sz w:val="28"/>
          <w:szCs w:val="28"/>
        </w:rPr>
        <w:t xml:space="preserve">.2. </w:t>
      </w:r>
      <w:r w:rsidRPr="00362ABD">
        <w:rPr>
          <w:sz w:val="28"/>
          <w:szCs w:val="28"/>
        </w:rPr>
        <w:t xml:space="preserve">Сотрудники </w:t>
      </w:r>
      <w:r w:rsidRPr="00037C4D">
        <w:rPr>
          <w:sz w:val="28"/>
          <w:szCs w:val="28"/>
        </w:rPr>
        <w:t>Ц</w:t>
      </w:r>
      <w:r w:rsidR="00E75E2C" w:rsidRPr="00037C4D">
        <w:rPr>
          <w:sz w:val="28"/>
          <w:szCs w:val="28"/>
        </w:rPr>
        <w:t>Ф</w:t>
      </w:r>
      <w:r w:rsidRPr="00037C4D">
        <w:rPr>
          <w:sz w:val="28"/>
          <w:szCs w:val="28"/>
        </w:rPr>
        <w:t>О филиала: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>рассматривают материалы по участию в закупке;</w:t>
      </w:r>
    </w:p>
    <w:p w:rsidR="00CD1827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формируют письменные заключения (за подписью руководителя) о возможности </w:t>
      </w:r>
      <w:r w:rsidR="005B1102" w:rsidRPr="002E0B31">
        <w:rPr>
          <w:rFonts w:ascii="Times New Roman" w:hAnsi="Times New Roman"/>
          <w:sz w:val="28"/>
          <w:szCs w:val="28"/>
        </w:rPr>
        <w:t xml:space="preserve">оказания услуг / </w:t>
      </w:r>
      <w:r w:rsidR="00A85333" w:rsidRPr="002E0B31">
        <w:rPr>
          <w:rFonts w:ascii="Times New Roman" w:hAnsi="Times New Roman"/>
          <w:sz w:val="28"/>
          <w:szCs w:val="28"/>
        </w:rPr>
        <w:t xml:space="preserve">выполнения работ в рамках ТЗП, </w:t>
      </w:r>
      <w:r w:rsidRPr="002E0B31">
        <w:rPr>
          <w:rFonts w:ascii="Times New Roman" w:hAnsi="Times New Roman"/>
          <w:sz w:val="28"/>
          <w:szCs w:val="28"/>
        </w:rPr>
        <w:t>мотивированные замечания</w:t>
      </w:r>
      <w:r w:rsidR="00D3315F" w:rsidRPr="002E0B31">
        <w:rPr>
          <w:rFonts w:ascii="Times New Roman" w:hAnsi="Times New Roman"/>
          <w:sz w:val="28"/>
          <w:szCs w:val="28"/>
        </w:rPr>
        <w:t>,</w:t>
      </w:r>
      <w:r w:rsidRPr="002E0B31">
        <w:rPr>
          <w:rFonts w:ascii="Times New Roman" w:hAnsi="Times New Roman"/>
          <w:sz w:val="28"/>
          <w:szCs w:val="28"/>
        </w:rPr>
        <w:t xml:space="preserve"> предложения</w:t>
      </w:r>
      <w:r w:rsidR="00D81F88" w:rsidRPr="002E0B31">
        <w:rPr>
          <w:rFonts w:ascii="Times New Roman" w:hAnsi="Times New Roman"/>
          <w:sz w:val="28"/>
          <w:szCs w:val="28"/>
        </w:rPr>
        <w:t xml:space="preserve"> и </w:t>
      </w:r>
      <w:r w:rsidRPr="002E0B31">
        <w:rPr>
          <w:rFonts w:ascii="Times New Roman" w:hAnsi="Times New Roman"/>
          <w:sz w:val="28"/>
          <w:szCs w:val="28"/>
        </w:rPr>
        <w:t xml:space="preserve">направляют в </w:t>
      </w:r>
      <w:r w:rsidR="00037C4D" w:rsidRPr="002E0B31">
        <w:rPr>
          <w:rFonts w:ascii="Times New Roman" w:hAnsi="Times New Roman"/>
          <w:sz w:val="28"/>
          <w:szCs w:val="28"/>
        </w:rPr>
        <w:t>ОДУ</w:t>
      </w:r>
      <w:r w:rsidRPr="002E0B31">
        <w:rPr>
          <w:rFonts w:ascii="Times New Roman" w:hAnsi="Times New Roman"/>
          <w:sz w:val="28"/>
          <w:szCs w:val="28"/>
        </w:rPr>
        <w:t xml:space="preserve"> филиала, в срок не позднее установленной даты исполнения в запросе. </w:t>
      </w:r>
      <w:r w:rsidR="00F46148" w:rsidRPr="002E0B31">
        <w:rPr>
          <w:rFonts w:ascii="Times New Roman" w:hAnsi="Times New Roman"/>
          <w:sz w:val="28"/>
          <w:szCs w:val="28"/>
        </w:rPr>
        <w:t xml:space="preserve">ЦФО </w:t>
      </w:r>
      <w:r w:rsidR="00696EBB" w:rsidRPr="002E0B31">
        <w:rPr>
          <w:rFonts w:ascii="Times New Roman" w:hAnsi="Times New Roman"/>
          <w:sz w:val="28"/>
          <w:szCs w:val="28"/>
        </w:rPr>
        <w:t xml:space="preserve">филиала </w:t>
      </w:r>
      <w:r w:rsidRPr="002E0B31">
        <w:rPr>
          <w:rFonts w:ascii="Times New Roman" w:hAnsi="Times New Roman"/>
          <w:sz w:val="28"/>
          <w:szCs w:val="28"/>
        </w:rPr>
        <w:t xml:space="preserve">направляет локально-сметный расчет в развернутом виде (например, выгрузка из ПО «Гранд-смета» в формате Excel)/укрупненный расчет стоимости (в формате Excel). </w:t>
      </w:r>
    </w:p>
    <w:p w:rsidR="001B74F2" w:rsidRPr="00037C4D" w:rsidRDefault="00630996" w:rsidP="001B74F2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876CD1">
        <w:rPr>
          <w:sz w:val="28"/>
          <w:szCs w:val="28"/>
        </w:rPr>
        <w:t>.</w:t>
      </w:r>
      <w:r w:rsidR="005F2277">
        <w:rPr>
          <w:sz w:val="28"/>
          <w:szCs w:val="28"/>
        </w:rPr>
        <w:t>3</w:t>
      </w:r>
      <w:r w:rsidR="00876CD1">
        <w:rPr>
          <w:sz w:val="28"/>
          <w:szCs w:val="28"/>
        </w:rPr>
        <w:t xml:space="preserve">. </w:t>
      </w:r>
      <w:r w:rsidRPr="00037C4D">
        <w:rPr>
          <w:sz w:val="28"/>
          <w:szCs w:val="28"/>
        </w:rPr>
        <w:t xml:space="preserve">Ответственность за информацию, расчеты (произведенные на уровне филиала) для участия в электронных торгах несут </w:t>
      </w:r>
      <w:r w:rsidRPr="002E4AF9">
        <w:rPr>
          <w:sz w:val="28"/>
          <w:szCs w:val="28"/>
        </w:rPr>
        <w:t>Ц</w:t>
      </w:r>
      <w:r w:rsidR="00E75E2C" w:rsidRPr="002E4AF9">
        <w:rPr>
          <w:sz w:val="28"/>
          <w:szCs w:val="28"/>
        </w:rPr>
        <w:t>Ф</w:t>
      </w:r>
      <w:r w:rsidRPr="002E4AF9">
        <w:rPr>
          <w:sz w:val="28"/>
          <w:szCs w:val="28"/>
        </w:rPr>
        <w:t>О филиала,</w:t>
      </w:r>
      <w:r w:rsidRPr="00037C4D">
        <w:rPr>
          <w:sz w:val="28"/>
          <w:szCs w:val="28"/>
        </w:rPr>
        <w:t xml:space="preserve"> предоставившие данную информацию в </w:t>
      </w:r>
      <w:r w:rsidR="00037C4D" w:rsidRPr="00037C4D">
        <w:rPr>
          <w:sz w:val="28"/>
          <w:szCs w:val="28"/>
        </w:rPr>
        <w:t>ОДУ</w:t>
      </w:r>
      <w:r w:rsidRPr="00037C4D">
        <w:rPr>
          <w:sz w:val="28"/>
          <w:szCs w:val="28"/>
        </w:rPr>
        <w:t xml:space="preserve"> филиала.</w:t>
      </w:r>
    </w:p>
    <w:p w:rsidR="001B74F2" w:rsidRPr="00115635" w:rsidRDefault="00630996" w:rsidP="00FD4B74">
      <w:pPr>
        <w:pStyle w:val="afe"/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876CD1">
        <w:rPr>
          <w:sz w:val="28"/>
          <w:szCs w:val="28"/>
        </w:rPr>
        <w:t>.</w:t>
      </w:r>
      <w:r w:rsidR="005F2277">
        <w:rPr>
          <w:sz w:val="28"/>
          <w:szCs w:val="28"/>
        </w:rPr>
        <w:t>4</w:t>
      </w:r>
      <w:r w:rsidR="00876CD1">
        <w:rPr>
          <w:sz w:val="28"/>
          <w:szCs w:val="28"/>
        </w:rPr>
        <w:t xml:space="preserve">. </w:t>
      </w:r>
      <w:r w:rsidRPr="00037C4D">
        <w:rPr>
          <w:sz w:val="28"/>
          <w:szCs w:val="28"/>
        </w:rPr>
        <w:t xml:space="preserve">Ответственный </w:t>
      </w:r>
      <w:r w:rsidRPr="002E4AF9">
        <w:rPr>
          <w:sz w:val="28"/>
          <w:szCs w:val="28"/>
        </w:rPr>
        <w:t xml:space="preserve">сотрудник </w:t>
      </w:r>
      <w:r w:rsidR="00037C4D" w:rsidRPr="002E4AF9">
        <w:rPr>
          <w:sz w:val="28"/>
          <w:szCs w:val="28"/>
        </w:rPr>
        <w:t>ОДУ</w:t>
      </w:r>
      <w:r w:rsidRPr="002E4AF9">
        <w:rPr>
          <w:sz w:val="28"/>
          <w:szCs w:val="28"/>
        </w:rPr>
        <w:t xml:space="preserve"> </w:t>
      </w:r>
      <w:r w:rsidRPr="00115635">
        <w:rPr>
          <w:sz w:val="28"/>
          <w:szCs w:val="28"/>
        </w:rPr>
        <w:t>филиала</w:t>
      </w:r>
      <w:r w:rsidR="009B38EA" w:rsidRPr="00115635">
        <w:rPr>
          <w:sz w:val="28"/>
          <w:szCs w:val="28"/>
        </w:rPr>
        <w:t xml:space="preserve"> (Секретарь Комиссии)</w:t>
      </w:r>
      <w:r w:rsidRPr="00115635">
        <w:rPr>
          <w:sz w:val="28"/>
          <w:szCs w:val="28"/>
        </w:rPr>
        <w:t>: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на основании </w:t>
      </w:r>
      <w:r w:rsidR="000F24F7" w:rsidRPr="002E0B31">
        <w:rPr>
          <w:rFonts w:ascii="Times New Roman" w:hAnsi="Times New Roman"/>
          <w:sz w:val="28"/>
          <w:szCs w:val="28"/>
        </w:rPr>
        <w:t>закупочной</w:t>
      </w:r>
      <w:r w:rsidRPr="002E0B31">
        <w:rPr>
          <w:rFonts w:ascii="Times New Roman" w:hAnsi="Times New Roman"/>
          <w:sz w:val="28"/>
          <w:szCs w:val="28"/>
        </w:rPr>
        <w:t xml:space="preserve"> документации, а также полученных экспертных заключений от Ц</w:t>
      </w:r>
      <w:r w:rsidR="00E75E2C" w:rsidRPr="002E0B31">
        <w:rPr>
          <w:rFonts w:ascii="Times New Roman" w:hAnsi="Times New Roman"/>
          <w:sz w:val="28"/>
          <w:szCs w:val="28"/>
        </w:rPr>
        <w:t>Ф</w:t>
      </w:r>
      <w:r w:rsidRPr="002E0B31">
        <w:rPr>
          <w:rFonts w:ascii="Times New Roman" w:hAnsi="Times New Roman"/>
          <w:sz w:val="28"/>
          <w:szCs w:val="28"/>
        </w:rPr>
        <w:t xml:space="preserve">О </w:t>
      </w:r>
      <w:r w:rsidR="002E4AF9" w:rsidRPr="002E0B31">
        <w:rPr>
          <w:rFonts w:ascii="Times New Roman" w:hAnsi="Times New Roman"/>
          <w:sz w:val="28"/>
          <w:szCs w:val="28"/>
        </w:rPr>
        <w:t xml:space="preserve">филиала </w:t>
      </w:r>
      <w:r w:rsidRPr="002E0B31">
        <w:rPr>
          <w:rFonts w:ascii="Times New Roman" w:hAnsi="Times New Roman"/>
          <w:sz w:val="28"/>
          <w:szCs w:val="28"/>
        </w:rPr>
        <w:t xml:space="preserve">(локально-сметный расчет, укрупненный расчет </w:t>
      </w:r>
      <w:r w:rsidR="005F2277" w:rsidRPr="002E0B31">
        <w:rPr>
          <w:rFonts w:ascii="Times New Roman" w:hAnsi="Times New Roman"/>
          <w:sz w:val="28"/>
          <w:szCs w:val="28"/>
        </w:rPr>
        <w:t>стоимости, смета затрат и т.д.)</w:t>
      </w:r>
      <w:r w:rsidRPr="002E0B31">
        <w:rPr>
          <w:rFonts w:ascii="Times New Roman" w:hAnsi="Times New Roman"/>
          <w:sz w:val="28"/>
          <w:szCs w:val="28"/>
        </w:rPr>
        <w:t xml:space="preserve"> </w:t>
      </w:r>
      <w:r w:rsidR="005F2277" w:rsidRPr="002E0B31">
        <w:rPr>
          <w:rFonts w:ascii="Times New Roman" w:hAnsi="Times New Roman"/>
          <w:sz w:val="28"/>
          <w:szCs w:val="28"/>
        </w:rPr>
        <w:t xml:space="preserve">и других профильных </w:t>
      </w:r>
      <w:r w:rsidR="005F2277" w:rsidRPr="002E0B31">
        <w:rPr>
          <w:rFonts w:ascii="Times New Roman" w:hAnsi="Times New Roman"/>
          <w:sz w:val="28"/>
          <w:szCs w:val="28"/>
        </w:rPr>
        <w:lastRenderedPageBreak/>
        <w:t xml:space="preserve">блоков </w:t>
      </w:r>
      <w:r w:rsidRPr="002E0B31">
        <w:rPr>
          <w:rFonts w:ascii="Times New Roman" w:hAnsi="Times New Roman"/>
          <w:sz w:val="28"/>
          <w:szCs w:val="28"/>
        </w:rPr>
        <w:t>в течени</w:t>
      </w:r>
      <w:r w:rsidR="00CD1827" w:rsidRPr="002E0B31">
        <w:rPr>
          <w:rFonts w:ascii="Times New Roman" w:hAnsi="Times New Roman"/>
          <w:sz w:val="28"/>
          <w:szCs w:val="28"/>
        </w:rPr>
        <w:t>е</w:t>
      </w:r>
      <w:r w:rsidRPr="002E0B31">
        <w:rPr>
          <w:rFonts w:ascii="Times New Roman" w:hAnsi="Times New Roman"/>
          <w:sz w:val="28"/>
          <w:szCs w:val="28"/>
        </w:rPr>
        <w:t xml:space="preserve"> рабочего дня подготавливает расчет рекомендованной цены для обоснования целесообразности учас</w:t>
      </w:r>
      <w:r w:rsidR="00037C4D" w:rsidRPr="002E0B31">
        <w:rPr>
          <w:rFonts w:ascii="Times New Roman" w:hAnsi="Times New Roman"/>
          <w:sz w:val="28"/>
          <w:szCs w:val="28"/>
        </w:rPr>
        <w:t xml:space="preserve">тия в </w:t>
      </w:r>
      <w:r w:rsidR="005F2277" w:rsidRPr="002E0B31">
        <w:rPr>
          <w:rFonts w:ascii="Times New Roman" w:hAnsi="Times New Roman"/>
          <w:sz w:val="28"/>
          <w:szCs w:val="28"/>
        </w:rPr>
        <w:t>ТЗП</w:t>
      </w:r>
      <w:r w:rsidR="00F46148" w:rsidRPr="002E0B31">
        <w:rPr>
          <w:rFonts w:ascii="Times New Roman" w:hAnsi="Times New Roman"/>
          <w:sz w:val="28"/>
          <w:szCs w:val="28"/>
        </w:rPr>
        <w:t>;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организовывает заседание Комиссии по участию в </w:t>
      </w:r>
      <w:r w:rsidR="005F2277" w:rsidRPr="002E0B31">
        <w:rPr>
          <w:rFonts w:ascii="Times New Roman" w:hAnsi="Times New Roman"/>
          <w:sz w:val="28"/>
          <w:szCs w:val="28"/>
        </w:rPr>
        <w:t>ТЗП</w:t>
      </w:r>
      <w:r w:rsidRPr="002E0B31">
        <w:rPr>
          <w:rFonts w:ascii="Times New Roman" w:hAnsi="Times New Roman"/>
          <w:sz w:val="28"/>
          <w:szCs w:val="28"/>
        </w:rPr>
        <w:t>;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направляет членам Комиссии уведомление о проведении заседания Комиссии, а также </w:t>
      </w:r>
      <w:r w:rsidRPr="00115635">
        <w:rPr>
          <w:rFonts w:ascii="Times New Roman" w:hAnsi="Times New Roman"/>
          <w:sz w:val="28"/>
          <w:szCs w:val="28"/>
        </w:rPr>
        <w:t>материалы по участи</w:t>
      </w:r>
      <w:r w:rsidRPr="00115635">
        <w:rPr>
          <w:rFonts w:ascii="Times New Roman" w:hAnsi="Times New Roman"/>
          <w:sz w:val="28"/>
          <w:szCs w:val="28"/>
        </w:rPr>
        <w:t>ю в закупке (документация</w:t>
      </w:r>
      <w:r w:rsidR="00570EB2" w:rsidRPr="00115635">
        <w:rPr>
          <w:rFonts w:ascii="Times New Roman" w:hAnsi="Times New Roman"/>
          <w:sz w:val="28"/>
          <w:szCs w:val="28"/>
        </w:rPr>
        <w:t xml:space="preserve"> закупки</w:t>
      </w:r>
      <w:r w:rsidRPr="00115635">
        <w:rPr>
          <w:rFonts w:ascii="Times New Roman" w:hAnsi="Times New Roman"/>
          <w:sz w:val="28"/>
          <w:szCs w:val="28"/>
        </w:rPr>
        <w:t>, заключения Ц</w:t>
      </w:r>
      <w:r w:rsidR="00E75E2C" w:rsidRPr="00115635">
        <w:rPr>
          <w:rFonts w:ascii="Times New Roman" w:hAnsi="Times New Roman"/>
          <w:sz w:val="28"/>
          <w:szCs w:val="28"/>
        </w:rPr>
        <w:t>Ф</w:t>
      </w:r>
      <w:r w:rsidRPr="00115635">
        <w:rPr>
          <w:rFonts w:ascii="Times New Roman" w:hAnsi="Times New Roman"/>
          <w:sz w:val="28"/>
          <w:szCs w:val="28"/>
        </w:rPr>
        <w:t>О</w:t>
      </w:r>
      <w:r w:rsidR="009B38EA" w:rsidRPr="00115635">
        <w:rPr>
          <w:rFonts w:ascii="Times New Roman" w:hAnsi="Times New Roman"/>
          <w:sz w:val="28"/>
          <w:szCs w:val="28"/>
        </w:rPr>
        <w:t xml:space="preserve"> филиала</w:t>
      </w:r>
      <w:r w:rsidRPr="005D441C">
        <w:rPr>
          <w:rFonts w:ascii="Times New Roman" w:hAnsi="Times New Roman"/>
          <w:sz w:val="28"/>
          <w:szCs w:val="28"/>
        </w:rPr>
        <w:t xml:space="preserve">, </w:t>
      </w:r>
      <w:r w:rsidR="005D441C" w:rsidRPr="005D441C">
        <w:rPr>
          <w:rFonts w:ascii="Times New Roman" w:hAnsi="Times New Roman"/>
          <w:sz w:val="28"/>
          <w:szCs w:val="28"/>
        </w:rPr>
        <w:t>результаты предварительного согласования профильными блоками проекта контракта/договора (экспертные заключения от ЦФО филиала, лист согласования к проекту контракта/договора, подписанный по результатам проведения ФПЭ),</w:t>
      </w:r>
      <w:r w:rsidRPr="005D441C">
        <w:rPr>
          <w:rFonts w:ascii="Times New Roman" w:hAnsi="Times New Roman"/>
          <w:sz w:val="28"/>
          <w:szCs w:val="28"/>
        </w:rPr>
        <w:t xml:space="preserve"> расчет</w:t>
      </w:r>
      <w:r w:rsidRPr="002E0B31">
        <w:rPr>
          <w:rFonts w:ascii="Times New Roman" w:hAnsi="Times New Roman"/>
          <w:sz w:val="28"/>
          <w:szCs w:val="28"/>
        </w:rPr>
        <w:t xml:space="preserve"> рекомендованной цены (в случае отсутствия утвержденных калькуляций на определенный вид услуги) посредством электронной почты</w:t>
      </w:r>
      <w:r w:rsidR="005F2277" w:rsidRPr="002E0B31">
        <w:rPr>
          <w:rFonts w:ascii="Times New Roman" w:hAnsi="Times New Roman"/>
          <w:sz w:val="28"/>
          <w:szCs w:val="28"/>
        </w:rPr>
        <w:t>.</w:t>
      </w:r>
    </w:p>
    <w:p w:rsidR="001B74F2" w:rsidRPr="00836B4E" w:rsidRDefault="00630996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73532F">
        <w:rPr>
          <w:sz w:val="28"/>
          <w:szCs w:val="28"/>
        </w:rPr>
        <w:t>.</w:t>
      </w:r>
      <w:r w:rsidR="00AF5767">
        <w:rPr>
          <w:sz w:val="28"/>
          <w:szCs w:val="28"/>
        </w:rPr>
        <w:t>5</w:t>
      </w:r>
      <w:r w:rsidR="0073532F">
        <w:rPr>
          <w:sz w:val="28"/>
          <w:szCs w:val="28"/>
        </w:rPr>
        <w:t xml:space="preserve">. </w:t>
      </w:r>
      <w:r w:rsidRPr="00037C4D">
        <w:rPr>
          <w:sz w:val="28"/>
          <w:szCs w:val="28"/>
        </w:rPr>
        <w:t xml:space="preserve">В дату проведения заседания Комиссией рассматриваются все заявки на участие в </w:t>
      </w:r>
      <w:r w:rsidRPr="00836B4E">
        <w:rPr>
          <w:sz w:val="28"/>
          <w:szCs w:val="28"/>
        </w:rPr>
        <w:t xml:space="preserve">торгах (заявленные к рассмотрению). </w:t>
      </w:r>
    </w:p>
    <w:p w:rsidR="001B74F2" w:rsidRPr="00836B4E" w:rsidRDefault="00630996" w:rsidP="001B74F2">
      <w:pPr>
        <w:pStyle w:val="afe"/>
        <w:tabs>
          <w:tab w:val="left" w:pos="0"/>
        </w:tabs>
        <w:ind w:firstLine="709"/>
        <w:rPr>
          <w:sz w:val="28"/>
          <w:szCs w:val="28"/>
        </w:rPr>
      </w:pPr>
      <w:r w:rsidRPr="00836B4E">
        <w:rPr>
          <w:sz w:val="28"/>
          <w:szCs w:val="28"/>
        </w:rPr>
        <w:t>По результатам рассмотрения материалов Комиссия:</w:t>
      </w:r>
    </w:p>
    <w:p w:rsidR="001B74F2" w:rsidRPr="00836B4E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36B4E">
        <w:rPr>
          <w:rFonts w:ascii="Times New Roman" w:hAnsi="Times New Roman"/>
          <w:sz w:val="28"/>
          <w:szCs w:val="28"/>
        </w:rPr>
        <w:t>принимает решение о целесообразности/нецелесообразности участия в закупке;</w:t>
      </w:r>
    </w:p>
    <w:p w:rsidR="007F0B22" w:rsidRPr="005D441C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36B4E">
        <w:rPr>
          <w:rFonts w:ascii="Times New Roman" w:hAnsi="Times New Roman"/>
          <w:sz w:val="28"/>
          <w:szCs w:val="28"/>
        </w:rPr>
        <w:t xml:space="preserve">определяет </w:t>
      </w:r>
      <w:r w:rsidRPr="005D441C">
        <w:rPr>
          <w:rFonts w:ascii="Times New Roman" w:hAnsi="Times New Roman"/>
          <w:sz w:val="28"/>
          <w:szCs w:val="28"/>
        </w:rPr>
        <w:t>условия участия в закупке</w:t>
      </w:r>
      <w:r w:rsidR="00767B5F" w:rsidRPr="005D441C">
        <w:rPr>
          <w:rFonts w:ascii="Times New Roman" w:hAnsi="Times New Roman"/>
          <w:sz w:val="28"/>
          <w:szCs w:val="28"/>
        </w:rPr>
        <w:t xml:space="preserve">, </w:t>
      </w:r>
      <w:r w:rsidRPr="005D441C">
        <w:rPr>
          <w:rFonts w:ascii="Times New Roman" w:hAnsi="Times New Roman"/>
          <w:sz w:val="28"/>
          <w:szCs w:val="28"/>
        </w:rPr>
        <w:t>минимальный уровень стоимости, при котором оказание услуг</w:t>
      </w:r>
      <w:r w:rsidRPr="005D441C">
        <w:rPr>
          <w:rFonts w:ascii="Times New Roman" w:hAnsi="Times New Roman"/>
          <w:sz w:val="28"/>
          <w:szCs w:val="28"/>
        </w:rPr>
        <w:t xml:space="preserve"> филиалом</w:t>
      </w:r>
      <w:r w:rsidRPr="005D441C">
        <w:rPr>
          <w:rFonts w:ascii="Times New Roman" w:hAnsi="Times New Roman"/>
          <w:color w:val="000000" w:themeColor="text1"/>
          <w:sz w:val="28"/>
          <w:szCs w:val="28"/>
        </w:rPr>
        <w:t xml:space="preserve"> рентабельно</w:t>
      </w:r>
      <w:r w:rsidR="00CE579C" w:rsidRPr="005D441C">
        <w:rPr>
          <w:rFonts w:ascii="Times New Roman" w:hAnsi="Times New Roman"/>
          <w:color w:val="000000" w:themeColor="text1"/>
          <w:sz w:val="28"/>
          <w:szCs w:val="28"/>
        </w:rPr>
        <w:t>;</w:t>
      </w:r>
      <w:r w:rsidR="00836B4E" w:rsidRPr="005D441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1B74F2" w:rsidRPr="005D441C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D441C">
        <w:rPr>
          <w:rFonts w:ascii="Times New Roman" w:hAnsi="Times New Roman"/>
          <w:color w:val="000000" w:themeColor="text1"/>
          <w:sz w:val="28"/>
          <w:szCs w:val="28"/>
        </w:rPr>
        <w:t xml:space="preserve">принимает решение о приемлемости/неприемлемости </w:t>
      </w:r>
      <w:r w:rsidR="00836B4E" w:rsidRPr="005D441C">
        <w:rPr>
          <w:rFonts w:ascii="Times New Roman" w:hAnsi="Times New Roman"/>
          <w:color w:val="000000" w:themeColor="text1"/>
          <w:sz w:val="28"/>
          <w:szCs w:val="28"/>
        </w:rPr>
        <w:t>услови</w:t>
      </w:r>
      <w:r w:rsidR="00F60718" w:rsidRPr="005D441C">
        <w:rPr>
          <w:rFonts w:ascii="Times New Roman" w:hAnsi="Times New Roman"/>
          <w:color w:val="000000" w:themeColor="text1"/>
          <w:sz w:val="28"/>
          <w:szCs w:val="28"/>
        </w:rPr>
        <w:t>й</w:t>
      </w:r>
      <w:r w:rsidR="00836B4E" w:rsidRPr="005D441C">
        <w:rPr>
          <w:rFonts w:ascii="Times New Roman" w:hAnsi="Times New Roman"/>
          <w:color w:val="000000" w:themeColor="text1"/>
          <w:sz w:val="28"/>
          <w:szCs w:val="28"/>
        </w:rPr>
        <w:t xml:space="preserve"> оплаты</w:t>
      </w:r>
      <w:r w:rsidR="00F60718" w:rsidRPr="005D441C">
        <w:rPr>
          <w:rFonts w:ascii="Times New Roman" w:hAnsi="Times New Roman"/>
          <w:color w:val="000000" w:themeColor="text1"/>
          <w:sz w:val="28"/>
          <w:szCs w:val="28"/>
        </w:rPr>
        <w:t xml:space="preserve"> Заказчик</w:t>
      </w:r>
      <w:r w:rsidR="00CE579C" w:rsidRPr="005D441C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="00482D36" w:rsidRPr="005D441C">
        <w:rPr>
          <w:rFonts w:ascii="Times New Roman" w:hAnsi="Times New Roman"/>
          <w:color w:val="000000" w:themeColor="text1"/>
          <w:sz w:val="28"/>
          <w:szCs w:val="28"/>
        </w:rPr>
        <w:t>,</w:t>
      </w:r>
      <w:r w:rsidR="00836B4E" w:rsidRPr="005D441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482D36" w:rsidRPr="005D441C">
        <w:rPr>
          <w:rFonts w:ascii="Times New Roman" w:hAnsi="Times New Roman"/>
          <w:sz w:val="28"/>
          <w:szCs w:val="28"/>
        </w:rPr>
        <w:t>указанны</w:t>
      </w:r>
      <w:r w:rsidR="00F60718" w:rsidRPr="005D441C">
        <w:rPr>
          <w:rFonts w:ascii="Times New Roman" w:hAnsi="Times New Roman"/>
          <w:sz w:val="28"/>
          <w:szCs w:val="28"/>
        </w:rPr>
        <w:t>х</w:t>
      </w:r>
      <w:r w:rsidR="00482D36" w:rsidRPr="005D441C">
        <w:rPr>
          <w:rFonts w:ascii="Times New Roman" w:hAnsi="Times New Roman"/>
          <w:sz w:val="28"/>
          <w:szCs w:val="28"/>
        </w:rPr>
        <w:t xml:space="preserve"> в </w:t>
      </w:r>
      <w:r w:rsidR="00482D36" w:rsidRPr="005D441C">
        <w:rPr>
          <w:rFonts w:ascii="Times New Roman" w:hAnsi="Times New Roman"/>
          <w:color w:val="000000" w:themeColor="text1"/>
          <w:sz w:val="28"/>
          <w:szCs w:val="28"/>
        </w:rPr>
        <w:t>проекте</w:t>
      </w:r>
      <w:r w:rsidR="00836B4E" w:rsidRPr="005D441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36B4E" w:rsidRPr="005D441C">
        <w:rPr>
          <w:rFonts w:ascii="Times New Roman" w:hAnsi="Times New Roman"/>
          <w:sz w:val="28"/>
          <w:szCs w:val="28"/>
        </w:rPr>
        <w:t>контракт</w:t>
      </w:r>
      <w:r w:rsidR="00482D36" w:rsidRPr="005D441C">
        <w:rPr>
          <w:rFonts w:ascii="Times New Roman" w:hAnsi="Times New Roman"/>
          <w:sz w:val="28"/>
          <w:szCs w:val="28"/>
        </w:rPr>
        <w:t>а</w:t>
      </w:r>
      <w:r w:rsidR="00836B4E" w:rsidRPr="005D441C">
        <w:rPr>
          <w:rFonts w:ascii="Times New Roman" w:hAnsi="Times New Roman"/>
          <w:sz w:val="28"/>
          <w:szCs w:val="28"/>
        </w:rPr>
        <w:t>/договор</w:t>
      </w:r>
      <w:r w:rsidR="00482D36" w:rsidRPr="005D441C">
        <w:rPr>
          <w:rFonts w:ascii="Times New Roman" w:hAnsi="Times New Roman"/>
          <w:sz w:val="28"/>
          <w:szCs w:val="28"/>
        </w:rPr>
        <w:t>а</w:t>
      </w:r>
      <w:r w:rsidRPr="005D441C">
        <w:rPr>
          <w:rFonts w:ascii="Times New Roman" w:hAnsi="Times New Roman"/>
          <w:sz w:val="28"/>
          <w:szCs w:val="28"/>
        </w:rPr>
        <w:t>;</w:t>
      </w:r>
    </w:p>
    <w:p w:rsidR="001B74F2" w:rsidRPr="00836B4E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36B4E">
        <w:rPr>
          <w:rFonts w:ascii="Times New Roman" w:hAnsi="Times New Roman"/>
          <w:sz w:val="28"/>
          <w:szCs w:val="28"/>
        </w:rPr>
        <w:t xml:space="preserve">определяет итоговую цену участия в </w:t>
      </w:r>
      <w:r w:rsidR="00570EB2" w:rsidRPr="00836B4E">
        <w:rPr>
          <w:rFonts w:ascii="Times New Roman" w:hAnsi="Times New Roman"/>
          <w:sz w:val="28"/>
          <w:szCs w:val="28"/>
        </w:rPr>
        <w:t>ТЗП</w:t>
      </w:r>
      <w:r w:rsidRPr="00836B4E">
        <w:rPr>
          <w:rFonts w:ascii="Times New Roman" w:hAnsi="Times New Roman"/>
          <w:sz w:val="28"/>
          <w:szCs w:val="28"/>
        </w:rPr>
        <w:t xml:space="preserve"> в диапазоне максимальной и минимальной цены.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при </w:t>
      </w:r>
      <w:r w:rsidR="005F2277" w:rsidRPr="002E0B31">
        <w:rPr>
          <w:rFonts w:ascii="Times New Roman" w:hAnsi="Times New Roman"/>
          <w:sz w:val="28"/>
          <w:szCs w:val="28"/>
        </w:rPr>
        <w:t>необходимости формирует предложения по организации работ (формирование штаба, привлечение субподряд</w:t>
      </w:r>
      <w:r w:rsidR="0050439B" w:rsidRPr="002E0B31">
        <w:rPr>
          <w:rFonts w:ascii="Times New Roman" w:hAnsi="Times New Roman"/>
          <w:sz w:val="28"/>
          <w:szCs w:val="28"/>
        </w:rPr>
        <w:t>чика</w:t>
      </w:r>
      <w:r w:rsidR="005F2277" w:rsidRPr="002E0B31">
        <w:rPr>
          <w:rFonts w:ascii="Times New Roman" w:hAnsi="Times New Roman"/>
          <w:sz w:val="28"/>
          <w:szCs w:val="28"/>
        </w:rPr>
        <w:t xml:space="preserve"> и т.д.) по выполнению работ / оказанию услуг.</w:t>
      </w:r>
    </w:p>
    <w:p w:rsidR="001B74F2" w:rsidRPr="00037C4D" w:rsidRDefault="00630996" w:rsidP="001B74F2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FF0BEA">
        <w:rPr>
          <w:sz w:val="28"/>
          <w:szCs w:val="28"/>
        </w:rPr>
        <w:t>.</w:t>
      </w:r>
      <w:r w:rsidR="00AF5767">
        <w:rPr>
          <w:sz w:val="28"/>
          <w:szCs w:val="28"/>
        </w:rPr>
        <w:t>6</w:t>
      </w:r>
      <w:r w:rsidR="00FF0BEA">
        <w:rPr>
          <w:sz w:val="28"/>
          <w:szCs w:val="28"/>
        </w:rPr>
        <w:t xml:space="preserve">. </w:t>
      </w:r>
      <w:r w:rsidRPr="00037C4D">
        <w:rPr>
          <w:sz w:val="28"/>
          <w:szCs w:val="28"/>
        </w:rPr>
        <w:t xml:space="preserve">Ответственный </w:t>
      </w:r>
      <w:r w:rsidRPr="002E4AF9">
        <w:rPr>
          <w:sz w:val="28"/>
          <w:szCs w:val="28"/>
        </w:rPr>
        <w:t xml:space="preserve">сотрудник </w:t>
      </w:r>
      <w:r w:rsidR="00037C4D" w:rsidRPr="002E4AF9">
        <w:rPr>
          <w:sz w:val="28"/>
          <w:szCs w:val="28"/>
        </w:rPr>
        <w:t>ОДУ</w:t>
      </w:r>
      <w:r w:rsidRPr="002E4AF9">
        <w:rPr>
          <w:sz w:val="28"/>
          <w:szCs w:val="28"/>
        </w:rPr>
        <w:t xml:space="preserve"> </w:t>
      </w:r>
      <w:r w:rsidRPr="00115635">
        <w:rPr>
          <w:sz w:val="28"/>
          <w:szCs w:val="28"/>
        </w:rPr>
        <w:t xml:space="preserve">филиала </w:t>
      </w:r>
      <w:r w:rsidR="009B38EA" w:rsidRPr="00115635">
        <w:rPr>
          <w:sz w:val="28"/>
          <w:szCs w:val="28"/>
        </w:rPr>
        <w:t xml:space="preserve">(Секретарь Комиссии) </w:t>
      </w:r>
      <w:r w:rsidRPr="002E4AF9">
        <w:rPr>
          <w:sz w:val="28"/>
          <w:szCs w:val="28"/>
        </w:rPr>
        <w:t>в день проведения заседания Комиссии, либо следующим рабочим дн</w:t>
      </w:r>
      <w:r w:rsidR="00FF0BEA">
        <w:rPr>
          <w:sz w:val="28"/>
          <w:szCs w:val="28"/>
        </w:rPr>
        <w:t>ё</w:t>
      </w:r>
      <w:r w:rsidRPr="002E4AF9">
        <w:rPr>
          <w:sz w:val="28"/>
          <w:szCs w:val="28"/>
        </w:rPr>
        <w:t>м</w:t>
      </w:r>
      <w:r w:rsidRPr="00037C4D">
        <w:rPr>
          <w:sz w:val="28"/>
          <w:szCs w:val="28"/>
        </w:rPr>
        <w:t xml:space="preserve"> (п</w:t>
      </w:r>
      <w:r w:rsidRPr="00037C4D">
        <w:rPr>
          <w:sz w:val="28"/>
          <w:szCs w:val="28"/>
        </w:rPr>
        <w:t>ри проведении заседания Комиссии в конце рабочего дня):</w:t>
      </w:r>
    </w:p>
    <w:p w:rsidR="00E0132D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>оформляет протокол заседания Комиссии и направляет (посредс</w:t>
      </w:r>
      <w:r w:rsidR="00CD1827" w:rsidRPr="002E0B31">
        <w:rPr>
          <w:rFonts w:ascii="Times New Roman" w:hAnsi="Times New Roman"/>
          <w:sz w:val="28"/>
          <w:szCs w:val="28"/>
        </w:rPr>
        <w:t>твом СЭДО) на согласование всем членам</w:t>
      </w:r>
      <w:r w:rsidRPr="002E0B31">
        <w:rPr>
          <w:rFonts w:ascii="Times New Roman" w:hAnsi="Times New Roman"/>
          <w:sz w:val="28"/>
          <w:szCs w:val="28"/>
        </w:rPr>
        <w:t xml:space="preserve"> Комиссии и утверждение Председателю Комиссии, либо лицу, под чьим руководством проходило заседания Комиссии</w:t>
      </w:r>
      <w:r w:rsidR="00037C4D" w:rsidRPr="002E0B31">
        <w:rPr>
          <w:rFonts w:ascii="Times New Roman" w:hAnsi="Times New Roman"/>
          <w:sz w:val="28"/>
          <w:szCs w:val="28"/>
        </w:rPr>
        <w:t>.</w:t>
      </w:r>
    </w:p>
    <w:p w:rsidR="00CD1827" w:rsidRPr="00FE1FB3" w:rsidRDefault="00630996" w:rsidP="00E0132D">
      <w:pPr>
        <w:pStyle w:val="afe"/>
        <w:tabs>
          <w:tab w:val="left" w:pos="0"/>
        </w:tabs>
        <w:ind w:firstLine="426"/>
        <w:rPr>
          <w:sz w:val="28"/>
          <w:szCs w:val="28"/>
        </w:rPr>
      </w:pPr>
      <w:r w:rsidRPr="003075B6">
        <w:rPr>
          <w:sz w:val="28"/>
          <w:szCs w:val="28"/>
        </w:rPr>
        <w:t xml:space="preserve"> </w:t>
      </w:r>
      <w:r w:rsidR="00E0132D" w:rsidRPr="003075B6">
        <w:rPr>
          <w:sz w:val="28"/>
          <w:szCs w:val="28"/>
        </w:rPr>
        <w:t>С</w:t>
      </w:r>
      <w:r w:rsidRPr="003075B6">
        <w:rPr>
          <w:sz w:val="28"/>
          <w:szCs w:val="28"/>
        </w:rPr>
        <w:t xml:space="preserve">рок согласования и утверждения </w:t>
      </w:r>
      <w:r w:rsidR="00E0132D" w:rsidRPr="003075B6">
        <w:rPr>
          <w:sz w:val="28"/>
          <w:szCs w:val="28"/>
        </w:rPr>
        <w:t>протокола членами Комиссии в течение 1 (одного) рабочего дня</w:t>
      </w:r>
      <w:r w:rsidRPr="003075B6">
        <w:rPr>
          <w:sz w:val="28"/>
          <w:szCs w:val="28"/>
        </w:rPr>
        <w:t>.</w:t>
      </w:r>
    </w:p>
    <w:p w:rsidR="001B74F2" w:rsidRPr="00876CD1" w:rsidRDefault="00630996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FF0BEA" w:rsidRPr="00FF0BEA">
        <w:rPr>
          <w:sz w:val="28"/>
          <w:szCs w:val="28"/>
        </w:rPr>
        <w:t>.</w:t>
      </w:r>
      <w:r w:rsidR="00AF5767">
        <w:rPr>
          <w:sz w:val="28"/>
          <w:szCs w:val="28"/>
        </w:rPr>
        <w:t>7</w:t>
      </w:r>
      <w:r w:rsidR="00FF0BEA" w:rsidRPr="00FF0BEA">
        <w:rPr>
          <w:sz w:val="28"/>
          <w:szCs w:val="28"/>
        </w:rPr>
        <w:t xml:space="preserve">. </w:t>
      </w:r>
      <w:r w:rsidRPr="00876CD1">
        <w:rPr>
          <w:sz w:val="28"/>
          <w:szCs w:val="28"/>
        </w:rPr>
        <w:t xml:space="preserve">При принятии Комиссией отрицательного решения (отказ от участия в закупке) ответственный сотрудник </w:t>
      </w:r>
      <w:r w:rsidR="00037C4D" w:rsidRPr="00876CD1">
        <w:rPr>
          <w:sz w:val="28"/>
          <w:szCs w:val="28"/>
        </w:rPr>
        <w:t>ОДУ</w:t>
      </w:r>
      <w:r w:rsidRPr="00876CD1">
        <w:rPr>
          <w:sz w:val="28"/>
          <w:szCs w:val="28"/>
        </w:rPr>
        <w:t xml:space="preserve"> филиала: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размещает скан протокола заседания Комиссии в </w:t>
      </w:r>
      <w:r w:rsidR="002E4AF9" w:rsidRPr="002E0B31">
        <w:rPr>
          <w:rFonts w:ascii="Times New Roman" w:hAnsi="Times New Roman"/>
          <w:sz w:val="28"/>
          <w:szCs w:val="28"/>
        </w:rPr>
        <w:t>СЭДО</w:t>
      </w:r>
      <w:r w:rsidR="00BE013D" w:rsidRPr="002E0B31">
        <w:rPr>
          <w:rFonts w:ascii="Times New Roman" w:hAnsi="Times New Roman"/>
          <w:sz w:val="28"/>
          <w:szCs w:val="28"/>
        </w:rPr>
        <w:t xml:space="preserve"> (с обязательным добавлением в рассылку</w:t>
      </w:r>
      <w:r w:rsidRPr="002E0B31">
        <w:rPr>
          <w:rFonts w:ascii="Times New Roman" w:hAnsi="Times New Roman"/>
          <w:sz w:val="28"/>
          <w:szCs w:val="28"/>
        </w:rPr>
        <w:t xml:space="preserve"> </w:t>
      </w:r>
      <w:r w:rsidR="00BE013D" w:rsidRPr="002E0B31">
        <w:rPr>
          <w:rFonts w:ascii="Times New Roman" w:hAnsi="Times New Roman"/>
          <w:sz w:val="28"/>
          <w:szCs w:val="28"/>
        </w:rPr>
        <w:t xml:space="preserve">начальника ОДУ ИА) </w:t>
      </w:r>
      <w:r w:rsidRPr="002E0B31">
        <w:rPr>
          <w:rFonts w:ascii="Times New Roman" w:hAnsi="Times New Roman"/>
          <w:sz w:val="28"/>
          <w:szCs w:val="28"/>
        </w:rPr>
        <w:t>с указанием причины отказа.</w:t>
      </w:r>
    </w:p>
    <w:p w:rsidR="001B74F2" w:rsidRPr="0050439B" w:rsidRDefault="00630996" w:rsidP="00FF0BEA">
      <w:pPr>
        <w:pStyle w:val="ab"/>
        <w:tabs>
          <w:tab w:val="left" w:pos="0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FF0BEA" w:rsidRPr="0050439B">
        <w:rPr>
          <w:rFonts w:ascii="Times New Roman" w:hAnsi="Times New Roman"/>
          <w:sz w:val="28"/>
          <w:szCs w:val="28"/>
        </w:rPr>
        <w:t>.</w:t>
      </w:r>
      <w:r w:rsidR="00AF5767">
        <w:rPr>
          <w:rFonts w:ascii="Times New Roman" w:hAnsi="Times New Roman"/>
          <w:sz w:val="28"/>
          <w:szCs w:val="28"/>
        </w:rPr>
        <w:t>8</w:t>
      </w:r>
      <w:r w:rsidR="00FF0BEA" w:rsidRPr="0050439B">
        <w:rPr>
          <w:rFonts w:ascii="Times New Roman" w:hAnsi="Times New Roman"/>
          <w:sz w:val="28"/>
          <w:szCs w:val="28"/>
        </w:rPr>
        <w:t xml:space="preserve">. </w:t>
      </w:r>
      <w:r w:rsidRPr="0050439B">
        <w:rPr>
          <w:rFonts w:ascii="Times New Roman" w:hAnsi="Times New Roman"/>
          <w:sz w:val="28"/>
          <w:szCs w:val="28"/>
        </w:rPr>
        <w:t>От</w:t>
      </w:r>
      <w:r w:rsidRPr="0050439B">
        <w:rPr>
          <w:rFonts w:ascii="Times New Roman" w:hAnsi="Times New Roman"/>
          <w:sz w:val="28"/>
          <w:szCs w:val="28"/>
        </w:rPr>
        <w:t xml:space="preserve">ветственный сотрудник </w:t>
      </w:r>
      <w:r w:rsidR="00461499" w:rsidRPr="0050439B">
        <w:rPr>
          <w:rFonts w:ascii="Times New Roman" w:hAnsi="Times New Roman"/>
          <w:sz w:val="28"/>
          <w:szCs w:val="28"/>
        </w:rPr>
        <w:t>ОДУ</w:t>
      </w:r>
      <w:r w:rsidRPr="0050439B">
        <w:rPr>
          <w:rFonts w:ascii="Times New Roman" w:hAnsi="Times New Roman"/>
          <w:sz w:val="28"/>
          <w:szCs w:val="28"/>
        </w:rPr>
        <w:t xml:space="preserve"> ИА: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проводит </w:t>
      </w:r>
      <w:r w:rsidR="0050439B" w:rsidRPr="002E0B31">
        <w:rPr>
          <w:rFonts w:ascii="Times New Roman" w:hAnsi="Times New Roman"/>
          <w:sz w:val="28"/>
          <w:szCs w:val="28"/>
        </w:rPr>
        <w:t xml:space="preserve">анализ причин </w:t>
      </w:r>
      <w:r w:rsidR="0050439B" w:rsidRPr="00115635">
        <w:rPr>
          <w:rFonts w:ascii="Times New Roman" w:hAnsi="Times New Roman"/>
          <w:sz w:val="28"/>
          <w:szCs w:val="28"/>
        </w:rPr>
        <w:t xml:space="preserve">отказа </w:t>
      </w:r>
      <w:r w:rsidR="009B38EA" w:rsidRPr="00115635">
        <w:rPr>
          <w:rFonts w:ascii="Times New Roman" w:hAnsi="Times New Roman"/>
          <w:sz w:val="28"/>
          <w:szCs w:val="28"/>
        </w:rPr>
        <w:t xml:space="preserve">от участия в ТЗП </w:t>
      </w:r>
      <w:r w:rsidR="0050439B" w:rsidRPr="002E0B31">
        <w:rPr>
          <w:rFonts w:ascii="Times New Roman" w:hAnsi="Times New Roman"/>
          <w:sz w:val="28"/>
          <w:szCs w:val="28"/>
        </w:rPr>
        <w:t>на предмет обоснованности (на основании Протоколов заседания Комиссии, размещенных в СЭДО);</w:t>
      </w:r>
      <w:r w:rsidRPr="002E0B31">
        <w:rPr>
          <w:rFonts w:ascii="Times New Roman" w:hAnsi="Times New Roman"/>
          <w:sz w:val="28"/>
          <w:szCs w:val="28"/>
        </w:rPr>
        <w:t xml:space="preserve"> </w:t>
      </w:r>
    </w:p>
    <w:p w:rsidR="00EC3F6C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lastRenderedPageBreak/>
        <w:t xml:space="preserve">формирует экспертное заключение c разработанными предупреждающими мероприятиями/предложениями для исключения в дальнейшем подобных случаев отказа от участия и направляет в адрес начальника </w:t>
      </w:r>
      <w:r w:rsidR="0038125A" w:rsidRPr="002E0B31">
        <w:rPr>
          <w:rFonts w:ascii="Times New Roman" w:hAnsi="Times New Roman"/>
          <w:sz w:val="28"/>
          <w:szCs w:val="28"/>
        </w:rPr>
        <w:t>ОДУ</w:t>
      </w:r>
      <w:r w:rsidRPr="002E0B31">
        <w:rPr>
          <w:rFonts w:ascii="Times New Roman" w:hAnsi="Times New Roman"/>
          <w:sz w:val="28"/>
          <w:szCs w:val="28"/>
        </w:rPr>
        <w:t xml:space="preserve"> ИА для согласования (посредством электронной почты);</w:t>
      </w:r>
      <w:r w:rsidR="007B51F3" w:rsidRPr="002E0B31">
        <w:rPr>
          <w:rFonts w:ascii="Times New Roman" w:hAnsi="Times New Roman"/>
          <w:sz w:val="28"/>
          <w:szCs w:val="28"/>
        </w:rPr>
        <w:t xml:space="preserve"> </w:t>
      </w:r>
    </w:p>
    <w:p w:rsidR="008932E7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по итогу </w:t>
      </w:r>
      <w:r w:rsidRPr="002E0B31">
        <w:rPr>
          <w:rFonts w:ascii="Times New Roman" w:hAnsi="Times New Roman"/>
          <w:sz w:val="28"/>
          <w:szCs w:val="28"/>
        </w:rPr>
        <w:t>отчетного периода (квартал) ОДУ ИА формирует аналитический отчет по причинам принятия отрицательных решений Комисси</w:t>
      </w:r>
      <w:r w:rsidR="007D596D" w:rsidRPr="002E0B31">
        <w:rPr>
          <w:rFonts w:ascii="Times New Roman" w:hAnsi="Times New Roman"/>
          <w:sz w:val="28"/>
          <w:szCs w:val="28"/>
        </w:rPr>
        <w:t>и</w:t>
      </w:r>
      <w:r w:rsidRPr="002E0B31">
        <w:rPr>
          <w:rFonts w:ascii="Times New Roman" w:hAnsi="Times New Roman"/>
          <w:sz w:val="28"/>
          <w:szCs w:val="28"/>
        </w:rPr>
        <w:t xml:space="preserve"> об участии в ТЗП </w:t>
      </w:r>
      <w:r w:rsidR="002E1B75" w:rsidRPr="002E0B31">
        <w:rPr>
          <w:rFonts w:ascii="Times New Roman" w:hAnsi="Times New Roman"/>
          <w:sz w:val="28"/>
          <w:szCs w:val="28"/>
        </w:rPr>
        <w:t>(</w:t>
      </w:r>
      <w:r w:rsidRPr="002E0B31">
        <w:rPr>
          <w:rFonts w:ascii="Times New Roman" w:hAnsi="Times New Roman"/>
          <w:sz w:val="28"/>
          <w:szCs w:val="28"/>
        </w:rPr>
        <w:t>с планом корректирующих мероприятий</w:t>
      </w:r>
      <w:r w:rsidR="002E1B75" w:rsidRPr="002E0B31">
        <w:rPr>
          <w:rFonts w:ascii="Times New Roman" w:hAnsi="Times New Roman"/>
          <w:sz w:val="28"/>
          <w:szCs w:val="28"/>
        </w:rPr>
        <w:t>)</w:t>
      </w:r>
      <w:r w:rsidRPr="002E0B31">
        <w:rPr>
          <w:rFonts w:ascii="Times New Roman" w:hAnsi="Times New Roman"/>
          <w:sz w:val="28"/>
          <w:szCs w:val="28"/>
        </w:rPr>
        <w:t xml:space="preserve"> и направляет </w:t>
      </w:r>
      <w:r w:rsidR="002E1B75" w:rsidRPr="002E0B31">
        <w:rPr>
          <w:rFonts w:ascii="Times New Roman" w:hAnsi="Times New Roman"/>
          <w:sz w:val="28"/>
          <w:szCs w:val="28"/>
        </w:rPr>
        <w:t xml:space="preserve">его </w:t>
      </w:r>
      <w:r w:rsidRPr="002E0B31">
        <w:rPr>
          <w:rFonts w:ascii="Times New Roman" w:hAnsi="Times New Roman"/>
          <w:sz w:val="28"/>
          <w:szCs w:val="28"/>
        </w:rPr>
        <w:t>в ОДУ Филиалов</w:t>
      </w:r>
      <w:r w:rsidR="007D596D" w:rsidRPr="002E0B31">
        <w:rPr>
          <w:rFonts w:ascii="Times New Roman" w:hAnsi="Times New Roman"/>
          <w:sz w:val="28"/>
          <w:szCs w:val="28"/>
        </w:rPr>
        <w:t>.</w:t>
      </w:r>
    </w:p>
    <w:p w:rsidR="001B74F2" w:rsidRPr="0038125A" w:rsidRDefault="00630996" w:rsidP="001B74F2">
      <w:pPr>
        <w:pStyle w:val="afe"/>
        <w:tabs>
          <w:tab w:val="left" w:pos="0"/>
        </w:tabs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D54BCA">
        <w:rPr>
          <w:sz w:val="28"/>
          <w:szCs w:val="28"/>
        </w:rPr>
        <w:t>7</w:t>
      </w:r>
      <w:r w:rsidR="00FF0BEA">
        <w:rPr>
          <w:sz w:val="28"/>
          <w:szCs w:val="28"/>
        </w:rPr>
        <w:t>.</w:t>
      </w:r>
      <w:r w:rsidR="00AF5767">
        <w:rPr>
          <w:sz w:val="28"/>
          <w:szCs w:val="28"/>
        </w:rPr>
        <w:t>9</w:t>
      </w:r>
      <w:r w:rsidR="00FF0BEA">
        <w:rPr>
          <w:sz w:val="28"/>
          <w:szCs w:val="28"/>
        </w:rPr>
        <w:t xml:space="preserve">. </w:t>
      </w:r>
      <w:r w:rsidRPr="00FF0BEA">
        <w:rPr>
          <w:sz w:val="28"/>
          <w:szCs w:val="28"/>
        </w:rPr>
        <w:t>При принятии Комиссией положительного решени</w:t>
      </w:r>
      <w:r w:rsidR="00A762A7">
        <w:rPr>
          <w:sz w:val="28"/>
          <w:szCs w:val="28"/>
        </w:rPr>
        <w:t xml:space="preserve">я </w:t>
      </w:r>
      <w:r w:rsidRPr="0038125A">
        <w:rPr>
          <w:sz w:val="28"/>
          <w:szCs w:val="28"/>
        </w:rPr>
        <w:t xml:space="preserve">(принято решение об участии в закупке), ответственный сотрудник </w:t>
      </w:r>
      <w:r w:rsidR="00461499" w:rsidRPr="0038125A">
        <w:rPr>
          <w:sz w:val="28"/>
          <w:szCs w:val="28"/>
        </w:rPr>
        <w:t>ОДУ</w:t>
      </w:r>
      <w:r w:rsidRPr="0038125A">
        <w:rPr>
          <w:sz w:val="28"/>
          <w:szCs w:val="28"/>
        </w:rPr>
        <w:t xml:space="preserve"> филиала: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>размещает скан</w:t>
      </w:r>
      <w:r w:rsidR="002E1B75" w:rsidRPr="002E0B31">
        <w:rPr>
          <w:rFonts w:ascii="Times New Roman" w:hAnsi="Times New Roman"/>
          <w:sz w:val="28"/>
          <w:szCs w:val="28"/>
        </w:rPr>
        <w:t>-копию</w:t>
      </w:r>
      <w:r w:rsidRPr="002E0B31">
        <w:rPr>
          <w:rFonts w:ascii="Times New Roman" w:hAnsi="Times New Roman"/>
          <w:sz w:val="28"/>
          <w:szCs w:val="28"/>
        </w:rPr>
        <w:t xml:space="preserve"> протокола заседания Комиссии в </w:t>
      </w:r>
      <w:r w:rsidR="00D30FCC" w:rsidRPr="002E0B31">
        <w:rPr>
          <w:rFonts w:ascii="Times New Roman" w:hAnsi="Times New Roman"/>
          <w:sz w:val="28"/>
          <w:szCs w:val="28"/>
        </w:rPr>
        <w:t>СЭДО</w:t>
      </w:r>
      <w:r w:rsidR="00BE013D" w:rsidRPr="002E0B31">
        <w:rPr>
          <w:rFonts w:ascii="Times New Roman" w:hAnsi="Times New Roman"/>
          <w:sz w:val="28"/>
          <w:szCs w:val="28"/>
        </w:rPr>
        <w:t xml:space="preserve"> (с обязательным добавлением в рассылку начальника ОДУ ИА)</w:t>
      </w:r>
      <w:r w:rsidRPr="002E0B31">
        <w:rPr>
          <w:rFonts w:ascii="Times New Roman" w:hAnsi="Times New Roman"/>
          <w:sz w:val="28"/>
          <w:szCs w:val="28"/>
        </w:rPr>
        <w:t xml:space="preserve"> с указанием комментария о принятии решения об участии</w:t>
      </w:r>
      <w:r w:rsidR="00BE013D" w:rsidRPr="002E0B31">
        <w:rPr>
          <w:rFonts w:ascii="Times New Roman" w:hAnsi="Times New Roman"/>
          <w:sz w:val="28"/>
          <w:szCs w:val="28"/>
        </w:rPr>
        <w:t xml:space="preserve"> в ТЗП</w:t>
      </w:r>
      <w:r w:rsidRPr="002E0B31">
        <w:rPr>
          <w:rFonts w:ascii="Times New Roman" w:hAnsi="Times New Roman"/>
          <w:sz w:val="28"/>
          <w:szCs w:val="28"/>
        </w:rPr>
        <w:t>;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>ф</w:t>
      </w:r>
      <w:r w:rsidRPr="002E0B31">
        <w:rPr>
          <w:rFonts w:ascii="Times New Roman" w:hAnsi="Times New Roman"/>
          <w:sz w:val="28"/>
          <w:szCs w:val="28"/>
        </w:rPr>
        <w:t xml:space="preserve">ормирует пакет документов в соответствии с требованиями документации </w:t>
      </w:r>
      <w:r w:rsidR="00570EB2" w:rsidRPr="002E0B31">
        <w:rPr>
          <w:rFonts w:ascii="Times New Roman" w:hAnsi="Times New Roman"/>
          <w:sz w:val="28"/>
          <w:szCs w:val="28"/>
        </w:rPr>
        <w:t xml:space="preserve">о закупке </w:t>
      </w:r>
      <w:r w:rsidR="00461499" w:rsidRPr="002E0B31">
        <w:rPr>
          <w:rFonts w:ascii="Times New Roman" w:hAnsi="Times New Roman"/>
          <w:sz w:val="28"/>
          <w:szCs w:val="28"/>
        </w:rPr>
        <w:t>З</w:t>
      </w:r>
      <w:r w:rsidRPr="002E0B31">
        <w:rPr>
          <w:rFonts w:ascii="Times New Roman" w:hAnsi="Times New Roman"/>
          <w:sz w:val="28"/>
          <w:szCs w:val="28"/>
        </w:rPr>
        <w:t>аказчика;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направляет </w:t>
      </w:r>
      <w:r w:rsidR="006F7DFF" w:rsidRPr="002E0B31">
        <w:rPr>
          <w:rFonts w:ascii="Times New Roman" w:hAnsi="Times New Roman"/>
          <w:sz w:val="28"/>
          <w:szCs w:val="28"/>
        </w:rPr>
        <w:t xml:space="preserve">СЗ </w:t>
      </w:r>
      <w:r w:rsidRPr="002E0B31">
        <w:rPr>
          <w:rFonts w:ascii="Times New Roman" w:hAnsi="Times New Roman"/>
          <w:sz w:val="28"/>
          <w:szCs w:val="28"/>
        </w:rPr>
        <w:t xml:space="preserve">посредством СЭДО на имя заместителя </w:t>
      </w:r>
      <w:r w:rsidR="00C94EBC" w:rsidRPr="002E0B31">
        <w:rPr>
          <w:rFonts w:ascii="Times New Roman" w:hAnsi="Times New Roman"/>
          <w:sz w:val="28"/>
          <w:szCs w:val="28"/>
        </w:rPr>
        <w:t>Г</w:t>
      </w:r>
      <w:r w:rsidRPr="002E0B31">
        <w:rPr>
          <w:rFonts w:ascii="Times New Roman" w:hAnsi="Times New Roman"/>
          <w:sz w:val="28"/>
          <w:szCs w:val="28"/>
        </w:rPr>
        <w:t>енерального директора по экономике и финансам (</w:t>
      </w:r>
      <w:r w:rsidR="00A57A4F" w:rsidRPr="002E0B31">
        <w:rPr>
          <w:rFonts w:ascii="Times New Roman" w:hAnsi="Times New Roman"/>
          <w:sz w:val="28"/>
          <w:szCs w:val="28"/>
        </w:rPr>
        <w:t xml:space="preserve">с обязательным добавлением в рассылку начальника ОДУ ИА, </w:t>
      </w:r>
      <w:r w:rsidRPr="002E0B31">
        <w:rPr>
          <w:rFonts w:ascii="Times New Roman" w:hAnsi="Times New Roman"/>
          <w:sz w:val="28"/>
          <w:szCs w:val="28"/>
        </w:rPr>
        <w:t xml:space="preserve">копию </w:t>
      </w:r>
      <w:r w:rsidR="00674BB5" w:rsidRPr="002E0B31">
        <w:rPr>
          <w:rFonts w:ascii="Times New Roman" w:hAnsi="Times New Roman"/>
          <w:sz w:val="28"/>
          <w:szCs w:val="28"/>
        </w:rPr>
        <w:t>СЗ</w:t>
      </w:r>
      <w:r w:rsidRPr="002E0B31">
        <w:rPr>
          <w:rFonts w:ascii="Times New Roman" w:hAnsi="Times New Roman"/>
          <w:sz w:val="28"/>
          <w:szCs w:val="28"/>
        </w:rPr>
        <w:t xml:space="preserve"> направляет начальнику </w:t>
      </w:r>
      <w:r w:rsidR="0050439B" w:rsidRPr="002E0B31">
        <w:rPr>
          <w:rFonts w:ascii="Times New Roman" w:hAnsi="Times New Roman"/>
          <w:sz w:val="28"/>
          <w:szCs w:val="28"/>
        </w:rPr>
        <w:t>департамента</w:t>
      </w:r>
      <w:r w:rsidRPr="002E0B31">
        <w:rPr>
          <w:rFonts w:ascii="Times New Roman" w:hAnsi="Times New Roman"/>
          <w:sz w:val="28"/>
          <w:szCs w:val="28"/>
        </w:rPr>
        <w:t xml:space="preserve"> </w:t>
      </w:r>
      <w:r w:rsidR="0050439B" w:rsidRPr="002E0B31">
        <w:rPr>
          <w:rFonts w:ascii="Times New Roman" w:hAnsi="Times New Roman"/>
          <w:sz w:val="28"/>
          <w:szCs w:val="28"/>
        </w:rPr>
        <w:t>финансов и казначейства</w:t>
      </w:r>
      <w:r w:rsidRPr="002E0B31">
        <w:rPr>
          <w:rFonts w:ascii="Times New Roman" w:hAnsi="Times New Roman"/>
          <w:sz w:val="28"/>
          <w:szCs w:val="28"/>
        </w:rPr>
        <w:t>) о пополне</w:t>
      </w:r>
      <w:r w:rsidR="00EB42A5" w:rsidRPr="002E0B31">
        <w:rPr>
          <w:rFonts w:ascii="Times New Roman" w:hAnsi="Times New Roman"/>
          <w:sz w:val="28"/>
          <w:szCs w:val="28"/>
        </w:rPr>
        <w:t>нии специального расчетного</w:t>
      </w:r>
      <w:r w:rsidRPr="002E0B31">
        <w:rPr>
          <w:rFonts w:ascii="Times New Roman" w:hAnsi="Times New Roman"/>
          <w:sz w:val="28"/>
          <w:szCs w:val="28"/>
        </w:rPr>
        <w:t xml:space="preserve"> счета/необходимости получения независимой гарантии с целью предоставления обеспечения исполнения контракта/обеспечения исполнения гарантийных обязательств</w:t>
      </w:r>
      <w:r w:rsidR="002E1B75" w:rsidRPr="002E0B31">
        <w:rPr>
          <w:rFonts w:ascii="Times New Roman" w:hAnsi="Times New Roman"/>
          <w:sz w:val="28"/>
          <w:szCs w:val="28"/>
        </w:rPr>
        <w:t>.</w:t>
      </w:r>
    </w:p>
    <w:p w:rsidR="001B74F2" w:rsidRPr="00616D70" w:rsidRDefault="00630996" w:rsidP="003C44C2">
      <w:pPr>
        <w:pStyle w:val="afe"/>
        <w:tabs>
          <w:tab w:val="left" w:pos="0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П</w:t>
      </w:r>
      <w:r w:rsidRPr="00616D70">
        <w:rPr>
          <w:sz w:val="28"/>
          <w:szCs w:val="28"/>
        </w:rPr>
        <w:t>о</w:t>
      </w:r>
      <w:r w:rsidRPr="00616D70">
        <w:rPr>
          <w:sz w:val="28"/>
          <w:szCs w:val="28"/>
        </w:rPr>
        <w:t xml:space="preserve">полнение счета </w:t>
      </w:r>
      <w:r w:rsidR="00AF5767" w:rsidRPr="00616D70">
        <w:rPr>
          <w:sz w:val="28"/>
          <w:szCs w:val="28"/>
        </w:rPr>
        <w:t xml:space="preserve">для внесения обеспечительных платежей и оплаты за участие в ТЗП </w:t>
      </w:r>
      <w:r w:rsidRPr="00616D70">
        <w:rPr>
          <w:sz w:val="28"/>
          <w:szCs w:val="28"/>
        </w:rPr>
        <w:t xml:space="preserve">осуществляется </w:t>
      </w:r>
      <w:r w:rsidR="0050439B" w:rsidRPr="00616D70">
        <w:rPr>
          <w:sz w:val="28"/>
          <w:szCs w:val="28"/>
        </w:rPr>
        <w:t>департамент</w:t>
      </w:r>
      <w:r w:rsidR="00616D70" w:rsidRPr="00616D70">
        <w:rPr>
          <w:sz w:val="28"/>
          <w:szCs w:val="28"/>
        </w:rPr>
        <w:t>ом</w:t>
      </w:r>
      <w:r w:rsidR="0050439B" w:rsidRPr="00616D70">
        <w:rPr>
          <w:sz w:val="28"/>
          <w:szCs w:val="28"/>
        </w:rPr>
        <w:t xml:space="preserve"> финансов и казначейства</w:t>
      </w:r>
      <w:r w:rsidRPr="00616D70">
        <w:rPr>
          <w:sz w:val="28"/>
          <w:szCs w:val="28"/>
        </w:rPr>
        <w:t xml:space="preserve"> на основании </w:t>
      </w:r>
      <w:r w:rsidR="00674BB5" w:rsidRPr="00616D70">
        <w:rPr>
          <w:sz w:val="28"/>
          <w:szCs w:val="28"/>
        </w:rPr>
        <w:t>СЗ</w:t>
      </w:r>
      <w:r w:rsidRPr="00616D70">
        <w:rPr>
          <w:sz w:val="28"/>
          <w:szCs w:val="28"/>
        </w:rPr>
        <w:t>;</w:t>
      </w:r>
    </w:p>
    <w:p w:rsidR="001B74F2" w:rsidRPr="00616D70" w:rsidRDefault="00630996" w:rsidP="003C44C2">
      <w:pPr>
        <w:pStyle w:val="afe"/>
        <w:tabs>
          <w:tab w:val="left" w:pos="0"/>
        </w:tabs>
        <w:ind w:firstLine="567"/>
        <w:rPr>
          <w:sz w:val="28"/>
          <w:szCs w:val="28"/>
        </w:rPr>
      </w:pPr>
      <w:r>
        <w:rPr>
          <w:sz w:val="28"/>
          <w:szCs w:val="28"/>
        </w:rPr>
        <w:t>П</w:t>
      </w:r>
      <w:r w:rsidRPr="00616D70">
        <w:rPr>
          <w:sz w:val="28"/>
          <w:szCs w:val="28"/>
        </w:rPr>
        <w:t>орядок выпуска/получения</w:t>
      </w:r>
      <w:r w:rsidR="001B22A3" w:rsidRPr="00616D70">
        <w:rPr>
          <w:sz w:val="28"/>
          <w:szCs w:val="28"/>
        </w:rPr>
        <w:t xml:space="preserve"> независимой гарантии </w:t>
      </w:r>
      <w:r w:rsidR="00AF5767" w:rsidRPr="00616D70">
        <w:rPr>
          <w:sz w:val="28"/>
          <w:szCs w:val="28"/>
        </w:rPr>
        <w:t xml:space="preserve">для обеспечения исполнения доходного договора </w:t>
      </w:r>
      <w:r w:rsidR="001B22A3" w:rsidRPr="00616D70">
        <w:rPr>
          <w:sz w:val="28"/>
          <w:szCs w:val="28"/>
        </w:rPr>
        <w:t xml:space="preserve">отражен </w:t>
      </w:r>
      <w:r w:rsidRPr="00616D70">
        <w:rPr>
          <w:sz w:val="28"/>
          <w:szCs w:val="28"/>
        </w:rPr>
        <w:t>в</w:t>
      </w:r>
      <w:r w:rsidR="00BB0292" w:rsidRPr="00616D70">
        <w:rPr>
          <w:sz w:val="28"/>
          <w:szCs w:val="28"/>
        </w:rPr>
        <w:t xml:space="preserve"> Регламенте </w:t>
      </w:r>
      <w:r w:rsidR="00A817C4" w:rsidRPr="00616D70">
        <w:rPr>
          <w:sz w:val="28"/>
          <w:szCs w:val="28"/>
        </w:rPr>
        <w:t>НГ</w:t>
      </w:r>
      <w:r>
        <w:rPr>
          <w:sz w:val="28"/>
          <w:szCs w:val="28"/>
        </w:rPr>
        <w:t>.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 xml:space="preserve">регистрирует на ЭТП заявку на участие в </w:t>
      </w:r>
      <w:r w:rsidR="0050439B" w:rsidRPr="002E0B31">
        <w:rPr>
          <w:rFonts w:ascii="Times New Roman" w:hAnsi="Times New Roman"/>
          <w:sz w:val="28"/>
          <w:szCs w:val="28"/>
        </w:rPr>
        <w:t>ТЗП</w:t>
      </w:r>
      <w:r w:rsidRPr="002E0B31">
        <w:rPr>
          <w:rFonts w:ascii="Times New Roman" w:hAnsi="Times New Roman"/>
          <w:sz w:val="28"/>
          <w:szCs w:val="28"/>
        </w:rPr>
        <w:t xml:space="preserve"> (аукционах, конкурсах, </w:t>
      </w:r>
      <w:r w:rsidR="00256990" w:rsidRPr="002E0B31">
        <w:rPr>
          <w:rFonts w:ascii="Times New Roman" w:hAnsi="Times New Roman"/>
          <w:sz w:val="28"/>
          <w:szCs w:val="28"/>
        </w:rPr>
        <w:t xml:space="preserve">запросах </w:t>
      </w:r>
      <w:r w:rsidRPr="002E0B31">
        <w:rPr>
          <w:rFonts w:ascii="Times New Roman" w:hAnsi="Times New Roman"/>
          <w:sz w:val="28"/>
          <w:szCs w:val="28"/>
        </w:rPr>
        <w:t>котиров</w:t>
      </w:r>
      <w:r w:rsidR="00256990" w:rsidRPr="002E0B31">
        <w:rPr>
          <w:rFonts w:ascii="Times New Roman" w:hAnsi="Times New Roman"/>
          <w:sz w:val="28"/>
          <w:szCs w:val="28"/>
        </w:rPr>
        <w:t>ок</w:t>
      </w:r>
      <w:r w:rsidRPr="002E0B31">
        <w:rPr>
          <w:rFonts w:ascii="Times New Roman" w:hAnsi="Times New Roman"/>
          <w:sz w:val="28"/>
          <w:szCs w:val="28"/>
        </w:rPr>
        <w:t>, запросах предложений) с приложением полного пакета документов;</w:t>
      </w:r>
    </w:p>
    <w:p w:rsidR="001B74F2" w:rsidRPr="002E0B31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>обеспечивает полное сопровождение</w:t>
      </w:r>
      <w:r w:rsidR="0050439B" w:rsidRPr="002E0B31">
        <w:rPr>
          <w:rFonts w:ascii="Times New Roman" w:hAnsi="Times New Roman"/>
          <w:sz w:val="28"/>
          <w:szCs w:val="28"/>
        </w:rPr>
        <w:t xml:space="preserve"> ТЗП</w:t>
      </w:r>
      <w:r w:rsidRPr="002E0B31">
        <w:rPr>
          <w:rFonts w:ascii="Times New Roman" w:hAnsi="Times New Roman"/>
          <w:sz w:val="28"/>
          <w:szCs w:val="28"/>
        </w:rPr>
        <w:t xml:space="preserve"> и контроль за прохождением торгов каждого этапа на Э</w:t>
      </w:r>
      <w:r w:rsidRPr="002E0B31">
        <w:rPr>
          <w:rFonts w:ascii="Times New Roman" w:hAnsi="Times New Roman"/>
          <w:sz w:val="28"/>
          <w:szCs w:val="28"/>
        </w:rPr>
        <w:t>ТП;</w:t>
      </w:r>
    </w:p>
    <w:p w:rsidR="001B74F2" w:rsidRPr="00115635" w:rsidRDefault="00630996" w:rsidP="002E0B31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0B31">
        <w:rPr>
          <w:rFonts w:ascii="Times New Roman" w:hAnsi="Times New Roman"/>
          <w:sz w:val="28"/>
          <w:szCs w:val="28"/>
        </w:rPr>
        <w:t>получает протокол о результатах торгов</w:t>
      </w:r>
      <w:r w:rsidR="009B38EA">
        <w:rPr>
          <w:rFonts w:ascii="Times New Roman" w:hAnsi="Times New Roman"/>
          <w:sz w:val="28"/>
          <w:szCs w:val="28"/>
        </w:rPr>
        <w:t xml:space="preserve"> </w:t>
      </w:r>
      <w:r w:rsidR="009B38EA" w:rsidRPr="00115635">
        <w:rPr>
          <w:rFonts w:ascii="Times New Roman" w:hAnsi="Times New Roman"/>
          <w:sz w:val="28"/>
          <w:szCs w:val="28"/>
        </w:rPr>
        <w:t>с ЭТП</w:t>
      </w:r>
      <w:r w:rsidRPr="00115635">
        <w:rPr>
          <w:rFonts w:ascii="Times New Roman" w:hAnsi="Times New Roman"/>
          <w:sz w:val="28"/>
          <w:szCs w:val="28"/>
        </w:rPr>
        <w:t>.</w:t>
      </w:r>
    </w:p>
    <w:p w:rsidR="001B74F2" w:rsidRPr="00506978" w:rsidRDefault="00630996" w:rsidP="00FD4B74">
      <w:pPr>
        <w:pStyle w:val="afe"/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ED28EF">
        <w:rPr>
          <w:sz w:val="28"/>
          <w:szCs w:val="28"/>
        </w:rPr>
        <w:t>.1</w:t>
      </w:r>
      <w:r w:rsidR="00AF5767">
        <w:rPr>
          <w:sz w:val="28"/>
          <w:szCs w:val="28"/>
        </w:rPr>
        <w:t>0</w:t>
      </w:r>
      <w:r w:rsidR="00ED28EF">
        <w:rPr>
          <w:sz w:val="28"/>
          <w:szCs w:val="28"/>
        </w:rPr>
        <w:t xml:space="preserve">. </w:t>
      </w:r>
      <w:r w:rsidRPr="00ED28EF">
        <w:rPr>
          <w:sz w:val="28"/>
          <w:szCs w:val="28"/>
        </w:rPr>
        <w:t>В случае призн</w:t>
      </w:r>
      <w:r w:rsidR="007A0B9C">
        <w:rPr>
          <w:sz w:val="28"/>
          <w:szCs w:val="28"/>
        </w:rPr>
        <w:t xml:space="preserve">ания Филиала победителем </w:t>
      </w:r>
      <w:r w:rsidR="00AF5767">
        <w:rPr>
          <w:sz w:val="28"/>
          <w:szCs w:val="28"/>
        </w:rPr>
        <w:t>ТЗП</w:t>
      </w:r>
      <w:r w:rsidR="007A0B9C">
        <w:rPr>
          <w:sz w:val="28"/>
          <w:szCs w:val="28"/>
        </w:rPr>
        <w:t xml:space="preserve"> о</w:t>
      </w:r>
      <w:r w:rsidRPr="00506978">
        <w:rPr>
          <w:sz w:val="28"/>
          <w:szCs w:val="28"/>
        </w:rPr>
        <w:t xml:space="preserve">тветственный сотрудник </w:t>
      </w:r>
      <w:r w:rsidR="00506978" w:rsidRPr="00506978">
        <w:rPr>
          <w:sz w:val="28"/>
          <w:szCs w:val="28"/>
        </w:rPr>
        <w:t>ОДУ</w:t>
      </w:r>
      <w:r w:rsidRPr="00506978">
        <w:rPr>
          <w:sz w:val="28"/>
          <w:szCs w:val="28"/>
        </w:rPr>
        <w:t xml:space="preserve"> филиала на</w:t>
      </w:r>
      <w:r w:rsidR="000748A9">
        <w:rPr>
          <w:sz w:val="28"/>
          <w:szCs w:val="28"/>
        </w:rPr>
        <w:t xml:space="preserve">правляет </w:t>
      </w:r>
      <w:r w:rsidR="000748A9" w:rsidRPr="000748A9">
        <w:rPr>
          <w:sz w:val="28"/>
          <w:szCs w:val="28"/>
        </w:rPr>
        <w:t>посредством СЭДО</w:t>
      </w:r>
      <w:r w:rsidRPr="00506978">
        <w:rPr>
          <w:sz w:val="28"/>
          <w:szCs w:val="28"/>
        </w:rPr>
        <w:t xml:space="preserve"> </w:t>
      </w:r>
      <w:r w:rsidRPr="00AF5767">
        <w:rPr>
          <w:sz w:val="28"/>
          <w:szCs w:val="28"/>
        </w:rPr>
        <w:t xml:space="preserve">в </w:t>
      </w:r>
      <w:r w:rsidR="004B652F" w:rsidRPr="004B652F">
        <w:rPr>
          <w:sz w:val="28"/>
          <w:szCs w:val="28"/>
        </w:rPr>
        <w:t>ДФиК</w:t>
      </w:r>
      <w:r w:rsidRPr="00AF5767">
        <w:rPr>
          <w:sz w:val="28"/>
          <w:szCs w:val="28"/>
        </w:rPr>
        <w:t xml:space="preserve"> протокол</w:t>
      </w:r>
      <w:r w:rsidRPr="005F7336">
        <w:rPr>
          <w:sz w:val="28"/>
          <w:szCs w:val="28"/>
        </w:rPr>
        <w:t xml:space="preserve"> подведения итогов </w:t>
      </w:r>
      <w:r w:rsidR="001B22A3" w:rsidRPr="005F7336">
        <w:rPr>
          <w:sz w:val="28"/>
          <w:szCs w:val="28"/>
        </w:rPr>
        <w:t>конкурса/</w:t>
      </w:r>
      <w:r w:rsidRPr="005F7336">
        <w:rPr>
          <w:sz w:val="28"/>
          <w:szCs w:val="28"/>
        </w:rPr>
        <w:t>аукциона</w:t>
      </w:r>
      <w:r w:rsidRPr="00506978">
        <w:rPr>
          <w:sz w:val="28"/>
          <w:szCs w:val="28"/>
        </w:rPr>
        <w:t xml:space="preserve"> (с указанием даты выпуска и предоставления независимой гарантии</w:t>
      </w:r>
      <w:r w:rsidR="000748A9">
        <w:rPr>
          <w:sz w:val="28"/>
          <w:szCs w:val="28"/>
        </w:rPr>
        <w:t>/внесени</w:t>
      </w:r>
      <w:r w:rsidR="00E255C7">
        <w:rPr>
          <w:sz w:val="28"/>
          <w:szCs w:val="28"/>
        </w:rPr>
        <w:t>я</w:t>
      </w:r>
      <w:r w:rsidR="000748A9">
        <w:rPr>
          <w:sz w:val="28"/>
          <w:szCs w:val="28"/>
        </w:rPr>
        <w:t xml:space="preserve"> денежных средств</w:t>
      </w:r>
      <w:r w:rsidRPr="00506978">
        <w:rPr>
          <w:sz w:val="28"/>
          <w:szCs w:val="28"/>
        </w:rPr>
        <w:t xml:space="preserve"> (при наличии соответствующих требований в закупочной документации Заказчика): </w:t>
      </w:r>
    </w:p>
    <w:p w:rsidR="001B74F2" w:rsidRPr="00D05787" w:rsidRDefault="00630996" w:rsidP="00D05787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05787">
        <w:rPr>
          <w:rFonts w:ascii="Times New Roman" w:hAnsi="Times New Roman"/>
          <w:sz w:val="28"/>
          <w:szCs w:val="28"/>
        </w:rPr>
        <w:t xml:space="preserve">обеспечивает подписание проекта контракта/договора с Заказчиком в сроки, указанные </w:t>
      </w:r>
      <w:r w:rsidR="00B06C89" w:rsidRPr="00D05787">
        <w:rPr>
          <w:rFonts w:ascii="Times New Roman" w:hAnsi="Times New Roman"/>
          <w:sz w:val="28"/>
          <w:szCs w:val="28"/>
        </w:rPr>
        <w:t xml:space="preserve">на </w:t>
      </w:r>
      <w:r w:rsidR="00506978" w:rsidRPr="00D05787">
        <w:rPr>
          <w:rFonts w:ascii="Times New Roman" w:hAnsi="Times New Roman"/>
          <w:sz w:val="28"/>
          <w:szCs w:val="28"/>
        </w:rPr>
        <w:t>ЭТП</w:t>
      </w:r>
      <w:r w:rsidRPr="00D05787">
        <w:rPr>
          <w:rFonts w:ascii="Times New Roman" w:hAnsi="Times New Roman"/>
          <w:sz w:val="28"/>
          <w:szCs w:val="28"/>
        </w:rPr>
        <w:t>;</w:t>
      </w:r>
    </w:p>
    <w:p w:rsidR="001B74F2" w:rsidRPr="00D05787" w:rsidRDefault="00630996" w:rsidP="00D05787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05787">
        <w:rPr>
          <w:rFonts w:ascii="Times New Roman" w:hAnsi="Times New Roman"/>
          <w:sz w:val="28"/>
          <w:szCs w:val="28"/>
        </w:rPr>
        <w:t>проводит работу с Протоколами разногласий (подготовка, направление Заказчику на ЭТП), при необходимости;</w:t>
      </w:r>
    </w:p>
    <w:p w:rsidR="001B74F2" w:rsidRPr="00D05787" w:rsidRDefault="00630996" w:rsidP="00D05787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05787">
        <w:rPr>
          <w:rFonts w:ascii="Times New Roman" w:hAnsi="Times New Roman"/>
          <w:sz w:val="28"/>
          <w:szCs w:val="28"/>
        </w:rPr>
        <w:lastRenderedPageBreak/>
        <w:t>обеспечивает получение закрывающих бухгалтерских документов на ЭТП;</w:t>
      </w:r>
    </w:p>
    <w:p w:rsidR="001B74F2" w:rsidRPr="00D05787" w:rsidRDefault="00630996" w:rsidP="00D05787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05787">
        <w:rPr>
          <w:rFonts w:ascii="Times New Roman" w:hAnsi="Times New Roman"/>
          <w:sz w:val="28"/>
          <w:szCs w:val="28"/>
        </w:rPr>
        <w:t>обеспечивает возврат денежных обеспечений исполнения контр</w:t>
      </w:r>
      <w:r w:rsidR="00506978" w:rsidRPr="00D05787">
        <w:rPr>
          <w:rFonts w:ascii="Times New Roman" w:hAnsi="Times New Roman"/>
          <w:sz w:val="28"/>
          <w:szCs w:val="28"/>
        </w:rPr>
        <w:t>акта и гарантийных обязательств</w:t>
      </w:r>
      <w:r w:rsidRPr="00D05787">
        <w:rPr>
          <w:rFonts w:ascii="Times New Roman" w:hAnsi="Times New Roman"/>
          <w:sz w:val="28"/>
          <w:szCs w:val="28"/>
        </w:rPr>
        <w:t>;</w:t>
      </w:r>
    </w:p>
    <w:p w:rsidR="001B74F2" w:rsidRPr="00D05787" w:rsidRDefault="00630996" w:rsidP="00D05787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05787">
        <w:rPr>
          <w:rFonts w:ascii="Times New Roman" w:hAnsi="Times New Roman"/>
          <w:sz w:val="28"/>
          <w:szCs w:val="28"/>
        </w:rPr>
        <w:t>проводит работу по получению обеспечения исполнения обязательств по контракту/договору (обеспечение исполнение контракта, обеспечение исполнения гарантийных обязательств) (при наличии соответствующих требований в закупочной документации заказ</w:t>
      </w:r>
      <w:r w:rsidRPr="00D05787">
        <w:rPr>
          <w:rFonts w:ascii="Times New Roman" w:hAnsi="Times New Roman"/>
          <w:sz w:val="28"/>
          <w:szCs w:val="28"/>
        </w:rPr>
        <w:t>чика);</w:t>
      </w:r>
    </w:p>
    <w:p w:rsidR="004C7FF1" w:rsidRPr="00D05787" w:rsidRDefault="00630996" w:rsidP="00D05787">
      <w:pPr>
        <w:pStyle w:val="ab"/>
        <w:keepNext w:val="0"/>
        <w:keepLines w:val="0"/>
        <w:numPr>
          <w:ilvl w:val="0"/>
          <w:numId w:val="37"/>
        </w:numPr>
        <w:tabs>
          <w:tab w:val="left" w:pos="0"/>
          <w:tab w:val="left" w:pos="567"/>
          <w:tab w:val="left" w:pos="993"/>
        </w:tabs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05787">
        <w:rPr>
          <w:rFonts w:ascii="Times New Roman" w:hAnsi="Times New Roman"/>
          <w:sz w:val="28"/>
          <w:szCs w:val="28"/>
        </w:rPr>
        <w:t>обеспечивает ведение электронного документооборота с Заказчиком в Единой информационной системе ЕИС (в части выставления актов выполненных работ (оказанных услуг), счетов – фактур в электронном виде (в случае необходимости).</w:t>
      </w:r>
    </w:p>
    <w:p w:rsidR="004C7FF1" w:rsidRPr="0017066E" w:rsidRDefault="00630996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7A0B9C" w:rsidRPr="0017066E">
        <w:rPr>
          <w:sz w:val="28"/>
          <w:szCs w:val="28"/>
        </w:rPr>
        <w:t>.1</w:t>
      </w:r>
      <w:r w:rsidR="00AF5767" w:rsidRPr="0017066E">
        <w:rPr>
          <w:sz w:val="28"/>
          <w:szCs w:val="28"/>
        </w:rPr>
        <w:t>1</w:t>
      </w:r>
      <w:r w:rsidR="007A0B9C" w:rsidRPr="0017066E">
        <w:rPr>
          <w:sz w:val="28"/>
          <w:szCs w:val="28"/>
        </w:rPr>
        <w:t xml:space="preserve">. </w:t>
      </w:r>
      <w:r w:rsidR="00771E60" w:rsidRPr="00750AB3">
        <w:rPr>
          <w:color w:val="000000" w:themeColor="text1"/>
          <w:sz w:val="28"/>
          <w:szCs w:val="28"/>
        </w:rPr>
        <w:t>Контроль исполнения контракта/договора осуществляет подразделение – Исполнитель, назначенное ответственным</w:t>
      </w:r>
      <w:r w:rsidR="005D441C">
        <w:rPr>
          <w:color w:val="000000" w:themeColor="text1"/>
          <w:sz w:val="28"/>
          <w:szCs w:val="28"/>
        </w:rPr>
        <w:t xml:space="preserve"> по договору в соответствии с</w:t>
      </w:r>
      <w:r w:rsidR="00771E60" w:rsidRPr="00750AB3">
        <w:rPr>
          <w:color w:val="000000" w:themeColor="text1"/>
          <w:sz w:val="28"/>
          <w:szCs w:val="28"/>
        </w:rPr>
        <w:t xml:space="preserve"> Положением об организации договорной работы в ПАО «Россети Юг»</w:t>
      </w:r>
      <w:r w:rsidRPr="00750AB3">
        <w:rPr>
          <w:color w:val="000000" w:themeColor="text1"/>
          <w:sz w:val="28"/>
          <w:szCs w:val="28"/>
        </w:rPr>
        <w:t>.</w:t>
      </w:r>
    </w:p>
    <w:p w:rsidR="001B74F2" w:rsidRPr="0017066E" w:rsidRDefault="00630996" w:rsidP="001B74F2">
      <w:pPr>
        <w:pStyle w:val="afe"/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7A0B9C" w:rsidRPr="0017066E">
        <w:rPr>
          <w:sz w:val="28"/>
          <w:szCs w:val="28"/>
        </w:rPr>
        <w:t>.1</w:t>
      </w:r>
      <w:r w:rsidR="00AF5767" w:rsidRPr="0017066E">
        <w:rPr>
          <w:sz w:val="28"/>
          <w:szCs w:val="28"/>
        </w:rPr>
        <w:t>2</w:t>
      </w:r>
      <w:r w:rsidR="007A0B9C" w:rsidRPr="0017066E">
        <w:rPr>
          <w:sz w:val="28"/>
          <w:szCs w:val="28"/>
        </w:rPr>
        <w:t xml:space="preserve">. </w:t>
      </w:r>
      <w:r w:rsidRPr="0017066E">
        <w:rPr>
          <w:sz w:val="28"/>
          <w:szCs w:val="28"/>
        </w:rPr>
        <w:t xml:space="preserve">Структурные подразделения в соответствии с условиями заключенного </w:t>
      </w:r>
      <w:r w:rsidR="00506978" w:rsidRPr="0017066E">
        <w:rPr>
          <w:sz w:val="28"/>
          <w:szCs w:val="28"/>
        </w:rPr>
        <w:t>государственного/</w:t>
      </w:r>
      <w:r w:rsidRPr="0017066E">
        <w:rPr>
          <w:sz w:val="28"/>
          <w:szCs w:val="28"/>
        </w:rPr>
        <w:t>муниципального контракта/договора осуществляют выполнение работ/оказание услуг.</w:t>
      </w:r>
    </w:p>
    <w:p w:rsidR="007959BC" w:rsidRDefault="00630996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7</w:t>
      </w:r>
      <w:r w:rsidR="007A0B9C" w:rsidRPr="0017066E">
        <w:rPr>
          <w:sz w:val="28"/>
          <w:szCs w:val="28"/>
        </w:rPr>
        <w:t>.1</w:t>
      </w:r>
      <w:r w:rsidR="00AF5767" w:rsidRPr="0017066E">
        <w:rPr>
          <w:sz w:val="28"/>
          <w:szCs w:val="28"/>
        </w:rPr>
        <w:t>3</w:t>
      </w:r>
      <w:r w:rsidR="007A0B9C" w:rsidRPr="0017066E">
        <w:rPr>
          <w:sz w:val="28"/>
          <w:szCs w:val="28"/>
        </w:rPr>
        <w:t xml:space="preserve">. </w:t>
      </w:r>
      <w:r w:rsidR="00EE497A" w:rsidRPr="0017066E">
        <w:rPr>
          <w:sz w:val="28"/>
          <w:szCs w:val="28"/>
        </w:rPr>
        <w:t>Начальники</w:t>
      </w:r>
      <w:r w:rsidR="001B74F2" w:rsidRPr="0017066E">
        <w:rPr>
          <w:sz w:val="28"/>
          <w:szCs w:val="28"/>
        </w:rPr>
        <w:t xml:space="preserve"> ПО и начальники РЭС филиала обязаны оказывать содействие </w:t>
      </w:r>
      <w:r w:rsidR="00506978" w:rsidRPr="0017066E">
        <w:rPr>
          <w:sz w:val="28"/>
          <w:szCs w:val="28"/>
        </w:rPr>
        <w:t>ОДУ филиала</w:t>
      </w:r>
      <w:r w:rsidR="001B74F2" w:rsidRPr="0017066E">
        <w:rPr>
          <w:sz w:val="28"/>
          <w:szCs w:val="28"/>
        </w:rPr>
        <w:t>, Ц</w:t>
      </w:r>
      <w:r w:rsidR="00506978" w:rsidRPr="0017066E">
        <w:rPr>
          <w:sz w:val="28"/>
          <w:szCs w:val="28"/>
        </w:rPr>
        <w:t>Ф</w:t>
      </w:r>
      <w:r w:rsidR="001B74F2" w:rsidRPr="0017066E">
        <w:rPr>
          <w:sz w:val="28"/>
          <w:szCs w:val="28"/>
        </w:rPr>
        <w:t xml:space="preserve">О филиала в части информационного взаимодействия с </w:t>
      </w:r>
      <w:r w:rsidR="003A789B" w:rsidRPr="0017066E">
        <w:rPr>
          <w:sz w:val="28"/>
          <w:szCs w:val="28"/>
        </w:rPr>
        <w:t>З</w:t>
      </w:r>
      <w:r w:rsidR="001B74F2" w:rsidRPr="0017066E">
        <w:rPr>
          <w:sz w:val="28"/>
          <w:szCs w:val="28"/>
        </w:rPr>
        <w:t>а</w:t>
      </w:r>
      <w:r w:rsidR="003A789B" w:rsidRPr="0017066E">
        <w:rPr>
          <w:sz w:val="28"/>
          <w:szCs w:val="28"/>
        </w:rPr>
        <w:t>казчиком</w:t>
      </w:r>
      <w:r w:rsidR="001B74F2" w:rsidRPr="0017066E">
        <w:rPr>
          <w:sz w:val="28"/>
          <w:szCs w:val="28"/>
        </w:rPr>
        <w:t xml:space="preserve">, в том числе в части передачи </w:t>
      </w:r>
      <w:r w:rsidR="0023366F">
        <w:rPr>
          <w:sz w:val="28"/>
          <w:szCs w:val="28"/>
        </w:rPr>
        <w:t>отчетных</w:t>
      </w:r>
      <w:r w:rsidR="001B74F2" w:rsidRPr="0017066E">
        <w:rPr>
          <w:sz w:val="28"/>
          <w:szCs w:val="28"/>
        </w:rPr>
        <w:t xml:space="preserve"> документов и иных документов в аппарат управления филиала.</w:t>
      </w:r>
    </w:p>
    <w:p w:rsidR="00D05787" w:rsidRDefault="00D05787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</w:p>
    <w:p w:rsidR="00DC37F6" w:rsidRPr="0017066E" w:rsidRDefault="00630996" w:rsidP="00D05787">
      <w:pPr>
        <w:pStyle w:val="2"/>
        <w:spacing w:before="0" w:after="0"/>
        <w:jc w:val="center"/>
        <w:rPr>
          <w:rFonts w:ascii="Times New Roman" w:eastAsia="Times" w:hAnsi="Times New Roman"/>
          <w:b w:val="0"/>
          <w:i w:val="0"/>
          <w:spacing w:val="60"/>
        </w:rPr>
      </w:pPr>
      <w:bookmarkStart w:id="39" w:name="_Toc148521124"/>
      <w:r>
        <w:rPr>
          <w:rFonts w:ascii="Times New Roman" w:hAnsi="Times New Roman"/>
          <w:b w:val="0"/>
          <w:i w:val="0"/>
        </w:rPr>
        <w:t>8</w:t>
      </w:r>
      <w:r w:rsidR="00FD4B74" w:rsidRPr="0017066E">
        <w:rPr>
          <w:rFonts w:ascii="Times New Roman" w:hAnsi="Times New Roman"/>
          <w:b w:val="0"/>
          <w:i w:val="0"/>
        </w:rPr>
        <w:t xml:space="preserve">. </w:t>
      </w:r>
      <w:r w:rsidRPr="0017066E">
        <w:rPr>
          <w:rFonts w:ascii="Times New Roman" w:hAnsi="Times New Roman"/>
          <w:b w:val="0"/>
          <w:i w:val="0"/>
        </w:rPr>
        <w:t>КОНТРОЛЬ ИСПОЛНЕНИЯ</w:t>
      </w:r>
      <w:bookmarkEnd w:id="39"/>
    </w:p>
    <w:p w:rsidR="00DC37F6" w:rsidRPr="0017066E" w:rsidRDefault="00DC37F6" w:rsidP="00D05787">
      <w:pPr>
        <w:pStyle w:val="afe"/>
        <w:tabs>
          <w:tab w:val="left" w:pos="0"/>
        </w:tabs>
        <w:ind w:firstLine="709"/>
        <w:rPr>
          <w:sz w:val="28"/>
          <w:szCs w:val="28"/>
        </w:rPr>
      </w:pPr>
    </w:p>
    <w:p w:rsidR="003423D6" w:rsidRPr="0017066E" w:rsidRDefault="00630996" w:rsidP="00D05787">
      <w:pPr>
        <w:pStyle w:val="afe"/>
        <w:rPr>
          <w:sz w:val="28"/>
          <w:szCs w:val="28"/>
        </w:rPr>
      </w:pPr>
      <w:r>
        <w:rPr>
          <w:sz w:val="28"/>
          <w:szCs w:val="28"/>
        </w:rPr>
        <w:t>8</w:t>
      </w:r>
      <w:r w:rsidR="00FD4B74" w:rsidRPr="0017066E">
        <w:rPr>
          <w:sz w:val="28"/>
          <w:szCs w:val="28"/>
        </w:rPr>
        <w:t xml:space="preserve">.1. </w:t>
      </w:r>
      <w:r w:rsidR="001B74F2" w:rsidRPr="0017066E">
        <w:rPr>
          <w:sz w:val="28"/>
          <w:szCs w:val="28"/>
        </w:rPr>
        <w:t xml:space="preserve">Контроль </w:t>
      </w:r>
      <w:r w:rsidR="007959BC" w:rsidRPr="0017066E">
        <w:rPr>
          <w:sz w:val="28"/>
          <w:szCs w:val="28"/>
        </w:rPr>
        <w:t xml:space="preserve">выполнения </w:t>
      </w:r>
      <w:r w:rsidR="001B74F2" w:rsidRPr="0017066E">
        <w:rPr>
          <w:sz w:val="28"/>
          <w:szCs w:val="28"/>
        </w:rPr>
        <w:t>настоящего Порядка осуществляет</w:t>
      </w:r>
      <w:r w:rsidR="004C7FF1" w:rsidRPr="0017066E">
        <w:rPr>
          <w:sz w:val="28"/>
          <w:szCs w:val="28"/>
        </w:rPr>
        <w:t xml:space="preserve"> </w:t>
      </w:r>
      <w:r w:rsidR="00CC68CE" w:rsidRPr="0017066E">
        <w:rPr>
          <w:sz w:val="28"/>
          <w:szCs w:val="28"/>
        </w:rPr>
        <w:t>Заместитель Генерального директора по развитию и технологическому присоединению</w:t>
      </w:r>
      <w:r w:rsidR="001B74F2" w:rsidRPr="0017066E">
        <w:rPr>
          <w:sz w:val="28"/>
          <w:szCs w:val="28"/>
        </w:rPr>
        <w:t>.</w:t>
      </w:r>
    </w:p>
    <w:p w:rsidR="001B74F2" w:rsidRPr="0017066E" w:rsidRDefault="00630996" w:rsidP="001B74F2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8</w:t>
      </w:r>
      <w:r w:rsidR="00FD4B74" w:rsidRPr="0017066E">
        <w:rPr>
          <w:sz w:val="28"/>
          <w:szCs w:val="28"/>
        </w:rPr>
        <w:t xml:space="preserve">.2. </w:t>
      </w:r>
      <w:r w:rsidRPr="0017066E">
        <w:rPr>
          <w:sz w:val="28"/>
          <w:szCs w:val="28"/>
        </w:rPr>
        <w:t xml:space="preserve">При выявлении нарушений в части исполнения требований настоящего Порядка проводится детальный анализ ситуации, по результатам которого может быть принято решение о мере воздействия к ответственным лицам. Для этого подготавливается и направляется письмо на </w:t>
      </w:r>
      <w:r w:rsidRPr="0017066E">
        <w:rPr>
          <w:sz w:val="28"/>
          <w:szCs w:val="28"/>
        </w:rPr>
        <w:t xml:space="preserve">имя </w:t>
      </w:r>
      <w:r w:rsidR="00EE497A" w:rsidRPr="0017066E">
        <w:rPr>
          <w:sz w:val="28"/>
          <w:szCs w:val="28"/>
        </w:rPr>
        <w:t>Д</w:t>
      </w:r>
      <w:r w:rsidRPr="0017066E">
        <w:rPr>
          <w:sz w:val="28"/>
          <w:szCs w:val="28"/>
        </w:rPr>
        <w:t xml:space="preserve">иректора филиала с указанием факта нарушения и предложением о мере воздействия. </w:t>
      </w:r>
    </w:p>
    <w:p w:rsidR="001B74F2" w:rsidRPr="0017066E" w:rsidRDefault="00630996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8</w:t>
      </w:r>
      <w:r w:rsidR="00FD4B74" w:rsidRPr="0017066E">
        <w:rPr>
          <w:sz w:val="28"/>
          <w:szCs w:val="28"/>
        </w:rPr>
        <w:t xml:space="preserve">.3. </w:t>
      </w:r>
      <w:r w:rsidRPr="0017066E">
        <w:rPr>
          <w:sz w:val="28"/>
          <w:szCs w:val="28"/>
        </w:rPr>
        <w:t xml:space="preserve">Все сотрудники, участвующие в выполнении мероприятий по настоящему Порядку, несут дисциплинарную ответственность за несоблюдение </w:t>
      </w:r>
      <w:r w:rsidR="00FD4B74" w:rsidRPr="0017066E">
        <w:rPr>
          <w:sz w:val="28"/>
          <w:szCs w:val="28"/>
        </w:rPr>
        <w:t>приведенных в нем требований</w:t>
      </w:r>
      <w:r w:rsidRPr="0017066E">
        <w:rPr>
          <w:sz w:val="28"/>
          <w:szCs w:val="28"/>
        </w:rPr>
        <w:t>.</w:t>
      </w:r>
    </w:p>
    <w:p w:rsidR="001B74F2" w:rsidRPr="0017066E" w:rsidRDefault="00630996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8</w:t>
      </w:r>
      <w:r w:rsidR="00FD4B74" w:rsidRPr="0017066E">
        <w:rPr>
          <w:sz w:val="28"/>
          <w:szCs w:val="28"/>
        </w:rPr>
        <w:t xml:space="preserve">.4. </w:t>
      </w:r>
      <w:r w:rsidRPr="0017066E">
        <w:rPr>
          <w:sz w:val="28"/>
          <w:szCs w:val="28"/>
        </w:rPr>
        <w:t>О</w:t>
      </w:r>
      <w:r w:rsidRPr="0017066E">
        <w:rPr>
          <w:sz w:val="28"/>
          <w:szCs w:val="28"/>
        </w:rPr>
        <w:t>тветственность за данные и информацию, предоставляемые филиалом по материалам участия в торгах, предусмотренных данным Порядком, несут руководители профильных подразделений предоставивших данную информацию.</w:t>
      </w:r>
    </w:p>
    <w:p w:rsidR="001B74F2" w:rsidRDefault="00630996" w:rsidP="00FD4B74">
      <w:pPr>
        <w:pStyle w:val="afe"/>
        <w:tabs>
          <w:tab w:val="left" w:pos="0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8</w:t>
      </w:r>
      <w:r w:rsidR="00FD4B74" w:rsidRPr="0017066E">
        <w:rPr>
          <w:sz w:val="28"/>
          <w:szCs w:val="28"/>
        </w:rPr>
        <w:t xml:space="preserve">.5. </w:t>
      </w:r>
      <w:r w:rsidRPr="0017066E">
        <w:rPr>
          <w:sz w:val="28"/>
          <w:szCs w:val="28"/>
        </w:rPr>
        <w:t>Наложение дисциплинарных взысканий за некаче</w:t>
      </w:r>
      <w:r w:rsidRPr="0017066E">
        <w:rPr>
          <w:sz w:val="28"/>
          <w:szCs w:val="28"/>
        </w:rPr>
        <w:t>ственное, несвоевременное или недобросовестное выполнение своих обязанностей по настоящему Порядку проводится</w:t>
      </w:r>
      <w:r w:rsidRPr="00DC271A">
        <w:rPr>
          <w:sz w:val="28"/>
          <w:szCs w:val="28"/>
        </w:rPr>
        <w:t xml:space="preserve"> </w:t>
      </w:r>
      <w:r w:rsidR="004A3DFD" w:rsidRPr="00DC271A">
        <w:rPr>
          <w:sz w:val="28"/>
          <w:szCs w:val="28"/>
        </w:rPr>
        <w:t>в соответствии с</w:t>
      </w:r>
      <w:r w:rsidRPr="00DC271A">
        <w:rPr>
          <w:sz w:val="28"/>
          <w:szCs w:val="28"/>
        </w:rPr>
        <w:t xml:space="preserve"> </w:t>
      </w:r>
      <w:r w:rsidR="00F703A2" w:rsidRPr="00DC271A">
        <w:rPr>
          <w:sz w:val="28"/>
          <w:szCs w:val="28"/>
        </w:rPr>
        <w:t>ОРД Общества</w:t>
      </w:r>
      <w:r w:rsidRPr="00DC271A">
        <w:rPr>
          <w:sz w:val="28"/>
          <w:szCs w:val="28"/>
        </w:rPr>
        <w:t>.</w:t>
      </w:r>
    </w:p>
    <w:p w:rsidR="00FD4B74" w:rsidRPr="00986ABE" w:rsidRDefault="00FD4B74" w:rsidP="00FD4B74">
      <w:pPr>
        <w:pStyle w:val="afe"/>
        <w:tabs>
          <w:tab w:val="left" w:pos="7410"/>
        </w:tabs>
        <w:ind w:firstLine="0"/>
        <w:rPr>
          <w:b/>
        </w:rPr>
      </w:pPr>
    </w:p>
    <w:p w:rsidR="00FD4B74" w:rsidRPr="000D54F2" w:rsidRDefault="00630996" w:rsidP="00D05787">
      <w:pPr>
        <w:pStyle w:val="2"/>
        <w:jc w:val="center"/>
        <w:rPr>
          <w:rFonts w:ascii="Times New Roman" w:hAnsi="Times New Roman"/>
          <w:b w:val="0"/>
          <w:i w:val="0"/>
        </w:rPr>
      </w:pPr>
      <w:bookmarkStart w:id="40" w:name="_Toc148521125"/>
      <w:r>
        <w:rPr>
          <w:rFonts w:ascii="Times New Roman" w:hAnsi="Times New Roman"/>
          <w:b w:val="0"/>
          <w:i w:val="0"/>
        </w:rPr>
        <w:t xml:space="preserve">9. </w:t>
      </w:r>
      <w:r w:rsidRPr="00FF0BEA">
        <w:rPr>
          <w:rFonts w:ascii="Times New Roman" w:hAnsi="Times New Roman"/>
          <w:b w:val="0"/>
          <w:i w:val="0"/>
        </w:rPr>
        <w:t xml:space="preserve">ВЗАИМОДЕЙСТВИЕ И КОЛЛЕКТИВНОЕ УЧАСТИЕ </w:t>
      </w:r>
      <w:r w:rsidRPr="000D54F2">
        <w:rPr>
          <w:rFonts w:ascii="Times New Roman" w:hAnsi="Times New Roman"/>
          <w:b w:val="0"/>
          <w:i w:val="0"/>
        </w:rPr>
        <w:t>С</w:t>
      </w:r>
      <w:r w:rsidR="0023366F" w:rsidRPr="000D54F2">
        <w:rPr>
          <w:rFonts w:ascii="Times New Roman" w:hAnsi="Times New Roman"/>
          <w:b w:val="0"/>
          <w:i w:val="0"/>
        </w:rPr>
        <w:t xml:space="preserve"> </w:t>
      </w:r>
      <w:r w:rsidRPr="000D54F2">
        <w:rPr>
          <w:rFonts w:ascii="Times New Roman" w:hAnsi="Times New Roman"/>
          <w:b w:val="0"/>
          <w:i w:val="0"/>
        </w:rPr>
        <w:t>АО «ЭНЕРГОСЕВИС ЮГА»</w:t>
      </w:r>
      <w:bookmarkEnd w:id="40"/>
    </w:p>
    <w:p w:rsidR="00FD4B74" w:rsidRPr="00FD0386" w:rsidRDefault="00FD4B74" w:rsidP="00FD4B74">
      <w:pPr>
        <w:jc w:val="center"/>
        <w:rPr>
          <w:b/>
          <w:sz w:val="28"/>
          <w:szCs w:val="28"/>
        </w:rPr>
      </w:pPr>
    </w:p>
    <w:p w:rsidR="00464389" w:rsidRPr="00616D70" w:rsidRDefault="00630996" w:rsidP="00D05787">
      <w:pPr>
        <w:pStyle w:val="ab"/>
        <w:keepLines w:val="0"/>
        <w:widowControl w:val="0"/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16D70">
        <w:rPr>
          <w:rFonts w:ascii="Times New Roman" w:hAnsi="Times New Roman"/>
          <w:sz w:val="28"/>
          <w:szCs w:val="28"/>
        </w:rPr>
        <w:t>9.</w:t>
      </w:r>
      <w:r w:rsidR="00FD3814">
        <w:rPr>
          <w:rFonts w:ascii="Times New Roman" w:hAnsi="Times New Roman"/>
          <w:sz w:val="28"/>
          <w:szCs w:val="28"/>
        </w:rPr>
        <w:t>1</w:t>
      </w:r>
      <w:r w:rsidRPr="00616D70">
        <w:rPr>
          <w:rFonts w:ascii="Times New Roman" w:hAnsi="Times New Roman"/>
          <w:sz w:val="28"/>
          <w:szCs w:val="28"/>
        </w:rPr>
        <w:t xml:space="preserve">. </w:t>
      </w:r>
      <w:r w:rsidR="005B11AC" w:rsidRPr="00616D70">
        <w:rPr>
          <w:rFonts w:ascii="Times New Roman" w:hAnsi="Times New Roman"/>
          <w:sz w:val="28"/>
          <w:szCs w:val="28"/>
        </w:rPr>
        <w:t xml:space="preserve">В случае </w:t>
      </w:r>
      <w:r w:rsidR="00512CFB" w:rsidRPr="00616D70">
        <w:rPr>
          <w:rFonts w:ascii="Times New Roman" w:hAnsi="Times New Roman"/>
          <w:sz w:val="28"/>
          <w:szCs w:val="28"/>
        </w:rPr>
        <w:t xml:space="preserve">участия в ТЗП ПАО «Россети Юг» с АО «Энергосервис Юга» </w:t>
      </w:r>
      <w:r w:rsidR="005B11AC" w:rsidRPr="00616D70">
        <w:rPr>
          <w:rFonts w:ascii="Times New Roman" w:hAnsi="Times New Roman"/>
          <w:sz w:val="28"/>
          <w:szCs w:val="28"/>
        </w:rPr>
        <w:t>координация процесса</w:t>
      </w:r>
      <w:r w:rsidR="005B11AC" w:rsidRPr="00616D70">
        <w:t xml:space="preserve"> </w:t>
      </w:r>
      <w:r w:rsidR="005B11AC" w:rsidRPr="00616D70">
        <w:rPr>
          <w:rFonts w:ascii="Times New Roman" w:hAnsi="Times New Roman"/>
          <w:sz w:val="28"/>
          <w:szCs w:val="28"/>
        </w:rPr>
        <w:t xml:space="preserve">участия </w:t>
      </w:r>
      <w:r w:rsidR="00E70997" w:rsidRPr="00616D70">
        <w:rPr>
          <w:rFonts w:ascii="Times New Roman" w:hAnsi="Times New Roman"/>
          <w:sz w:val="28"/>
          <w:szCs w:val="28"/>
        </w:rPr>
        <w:t xml:space="preserve">Филиала </w:t>
      </w:r>
      <w:r w:rsidR="00512CFB" w:rsidRPr="00616D70">
        <w:rPr>
          <w:rFonts w:ascii="Times New Roman" w:hAnsi="Times New Roman"/>
          <w:sz w:val="28"/>
          <w:szCs w:val="28"/>
        </w:rPr>
        <w:t>проводится совместно с ОДУ ИА.</w:t>
      </w:r>
    </w:p>
    <w:p w:rsidR="00616D70" w:rsidRPr="005C606C" w:rsidRDefault="00630996" w:rsidP="00D05787">
      <w:pPr>
        <w:pStyle w:val="ab"/>
        <w:keepLines w:val="0"/>
        <w:widowControl w:val="0"/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84505">
        <w:rPr>
          <w:rFonts w:ascii="Times New Roman" w:hAnsi="Times New Roman"/>
          <w:sz w:val="28"/>
          <w:szCs w:val="28"/>
        </w:rPr>
        <w:t>9</w:t>
      </w:r>
      <w:r w:rsidR="007D1CDF" w:rsidRPr="00F84505">
        <w:rPr>
          <w:rFonts w:ascii="Times New Roman" w:hAnsi="Times New Roman"/>
          <w:sz w:val="28"/>
          <w:szCs w:val="28"/>
        </w:rPr>
        <w:t>.</w:t>
      </w:r>
      <w:r w:rsidR="003F3DBC" w:rsidRPr="00F84505">
        <w:rPr>
          <w:rFonts w:ascii="Times New Roman" w:hAnsi="Times New Roman"/>
          <w:sz w:val="28"/>
          <w:szCs w:val="28"/>
        </w:rPr>
        <w:t>2</w:t>
      </w:r>
      <w:r w:rsidR="007D1CDF" w:rsidRPr="00F84505">
        <w:rPr>
          <w:rFonts w:ascii="Times New Roman" w:hAnsi="Times New Roman"/>
          <w:sz w:val="28"/>
          <w:szCs w:val="28"/>
        </w:rPr>
        <w:t xml:space="preserve">. </w:t>
      </w:r>
      <w:r w:rsidR="00B04212" w:rsidRPr="00F84505">
        <w:rPr>
          <w:rFonts w:ascii="Times New Roman" w:hAnsi="Times New Roman"/>
          <w:sz w:val="28"/>
          <w:szCs w:val="28"/>
        </w:rPr>
        <w:t>В</w:t>
      </w:r>
      <w:r w:rsidR="00B601A8" w:rsidRPr="00F84505">
        <w:rPr>
          <w:rFonts w:ascii="Times New Roman" w:hAnsi="Times New Roman"/>
          <w:sz w:val="28"/>
          <w:szCs w:val="28"/>
        </w:rPr>
        <w:t xml:space="preserve"> случае принятия решения </w:t>
      </w:r>
      <w:r w:rsidR="000D569B" w:rsidRPr="00F84505">
        <w:rPr>
          <w:rFonts w:ascii="Times New Roman" w:hAnsi="Times New Roman"/>
          <w:sz w:val="28"/>
          <w:szCs w:val="28"/>
        </w:rPr>
        <w:t xml:space="preserve">о </w:t>
      </w:r>
      <w:r w:rsidR="008E307C" w:rsidRPr="00F84505">
        <w:rPr>
          <w:rFonts w:ascii="Times New Roman" w:hAnsi="Times New Roman"/>
          <w:sz w:val="28"/>
          <w:szCs w:val="28"/>
        </w:rPr>
        <w:t>подач</w:t>
      </w:r>
      <w:r w:rsidR="000D569B" w:rsidRPr="00F84505">
        <w:rPr>
          <w:rFonts w:ascii="Times New Roman" w:hAnsi="Times New Roman"/>
          <w:sz w:val="28"/>
          <w:szCs w:val="28"/>
        </w:rPr>
        <w:t>е</w:t>
      </w:r>
      <w:r w:rsidR="008E307C" w:rsidRPr="00F84505">
        <w:rPr>
          <w:rFonts w:ascii="Times New Roman" w:hAnsi="Times New Roman"/>
          <w:sz w:val="28"/>
          <w:szCs w:val="28"/>
        </w:rPr>
        <w:t xml:space="preserve"> </w:t>
      </w:r>
      <w:r w:rsidR="0053027F" w:rsidRPr="00F84505">
        <w:rPr>
          <w:rFonts w:ascii="Times New Roman" w:hAnsi="Times New Roman"/>
          <w:sz w:val="28"/>
          <w:szCs w:val="28"/>
        </w:rPr>
        <w:t>коллектив</w:t>
      </w:r>
      <w:r w:rsidR="008E307C" w:rsidRPr="00F84505">
        <w:rPr>
          <w:rFonts w:ascii="Times New Roman" w:hAnsi="Times New Roman"/>
          <w:sz w:val="28"/>
          <w:szCs w:val="28"/>
        </w:rPr>
        <w:t>ной</w:t>
      </w:r>
      <w:r w:rsidR="0053027F" w:rsidRPr="00F84505">
        <w:rPr>
          <w:rFonts w:ascii="Times New Roman" w:hAnsi="Times New Roman"/>
          <w:sz w:val="28"/>
          <w:szCs w:val="28"/>
        </w:rPr>
        <w:t xml:space="preserve"> </w:t>
      </w:r>
      <w:r w:rsidR="008E307C" w:rsidRPr="00F84505">
        <w:rPr>
          <w:rFonts w:ascii="Times New Roman" w:hAnsi="Times New Roman"/>
          <w:sz w:val="28"/>
          <w:szCs w:val="28"/>
        </w:rPr>
        <w:t>заявки</w:t>
      </w:r>
      <w:r w:rsidR="00DE00B7" w:rsidRPr="00F84505">
        <w:rPr>
          <w:rFonts w:ascii="Times New Roman" w:hAnsi="Times New Roman"/>
          <w:sz w:val="28"/>
          <w:szCs w:val="28"/>
        </w:rPr>
        <w:t xml:space="preserve"> в ТЗП от</w:t>
      </w:r>
      <w:r w:rsidR="00D71B11" w:rsidRPr="00F84505">
        <w:rPr>
          <w:rFonts w:ascii="Times New Roman" w:hAnsi="Times New Roman"/>
          <w:sz w:val="28"/>
          <w:szCs w:val="28"/>
        </w:rPr>
        <w:t xml:space="preserve"> </w:t>
      </w:r>
      <w:r w:rsidR="003F3DBC" w:rsidRPr="00F84505">
        <w:rPr>
          <w:rFonts w:ascii="Times New Roman" w:hAnsi="Times New Roman"/>
          <w:sz w:val="28"/>
          <w:szCs w:val="28"/>
        </w:rPr>
        <w:t xml:space="preserve">ПАО «Россети Юг» </w:t>
      </w:r>
      <w:r w:rsidR="008E307C" w:rsidRPr="00F84505">
        <w:rPr>
          <w:rFonts w:ascii="Times New Roman" w:hAnsi="Times New Roman"/>
          <w:sz w:val="28"/>
          <w:szCs w:val="28"/>
        </w:rPr>
        <w:t>и</w:t>
      </w:r>
      <w:r w:rsidR="003F3DBC" w:rsidRPr="00F84505">
        <w:rPr>
          <w:rFonts w:ascii="Times New Roman" w:hAnsi="Times New Roman"/>
          <w:sz w:val="28"/>
          <w:szCs w:val="28"/>
        </w:rPr>
        <w:t xml:space="preserve"> АО «Энергосервис Юга»</w:t>
      </w:r>
      <w:r w:rsidR="00914769" w:rsidRPr="00F84505">
        <w:rPr>
          <w:rFonts w:ascii="Times New Roman" w:hAnsi="Times New Roman"/>
          <w:sz w:val="28"/>
          <w:szCs w:val="28"/>
        </w:rPr>
        <w:t>,</w:t>
      </w:r>
      <w:r w:rsidR="00DE00B7" w:rsidRPr="00F84505">
        <w:rPr>
          <w:rFonts w:ascii="Times New Roman" w:hAnsi="Times New Roman"/>
          <w:sz w:val="28"/>
          <w:szCs w:val="28"/>
        </w:rPr>
        <w:t xml:space="preserve"> между коллективными участниками</w:t>
      </w:r>
      <w:r w:rsidR="00B04212" w:rsidRPr="00F84505">
        <w:rPr>
          <w:rFonts w:ascii="Times New Roman" w:hAnsi="Times New Roman"/>
          <w:sz w:val="28"/>
          <w:szCs w:val="28"/>
        </w:rPr>
        <w:t xml:space="preserve"> заключ</w:t>
      </w:r>
      <w:r w:rsidR="00DE00B7" w:rsidRPr="00F84505">
        <w:rPr>
          <w:rFonts w:ascii="Times New Roman" w:hAnsi="Times New Roman"/>
          <w:sz w:val="28"/>
          <w:szCs w:val="28"/>
        </w:rPr>
        <w:t>ается</w:t>
      </w:r>
      <w:r w:rsidR="00B04212" w:rsidRPr="00F84505">
        <w:rPr>
          <w:rFonts w:ascii="Times New Roman" w:hAnsi="Times New Roman"/>
          <w:sz w:val="28"/>
          <w:szCs w:val="28"/>
        </w:rPr>
        <w:t xml:space="preserve"> коллективн</w:t>
      </w:r>
      <w:r w:rsidR="00DE00B7" w:rsidRPr="00F84505">
        <w:rPr>
          <w:rFonts w:ascii="Times New Roman" w:hAnsi="Times New Roman"/>
          <w:sz w:val="28"/>
          <w:szCs w:val="28"/>
        </w:rPr>
        <w:t xml:space="preserve">ый договор (соглашение), учитывающий </w:t>
      </w:r>
      <w:r w:rsidR="00914769" w:rsidRPr="00F84505">
        <w:rPr>
          <w:rFonts w:ascii="Times New Roman" w:hAnsi="Times New Roman"/>
          <w:sz w:val="28"/>
          <w:szCs w:val="28"/>
        </w:rPr>
        <w:t>обязательства</w:t>
      </w:r>
      <w:r w:rsidR="00DE00B7" w:rsidRPr="00F84505">
        <w:rPr>
          <w:rFonts w:ascii="Times New Roman" w:hAnsi="Times New Roman"/>
          <w:sz w:val="28"/>
          <w:szCs w:val="28"/>
        </w:rPr>
        <w:t xml:space="preserve"> каждого Участника </w:t>
      </w:r>
      <w:r w:rsidR="001D00EF" w:rsidRPr="00F84505">
        <w:rPr>
          <w:rFonts w:ascii="Times New Roman" w:hAnsi="Times New Roman"/>
          <w:sz w:val="28"/>
          <w:szCs w:val="28"/>
        </w:rPr>
        <w:t>по предоставлению необходимых сведений по отборочным / оценочным критериям ТЗП</w:t>
      </w:r>
      <w:r w:rsidR="00BB30D3" w:rsidRPr="00F84505">
        <w:rPr>
          <w:rFonts w:ascii="Times New Roman" w:hAnsi="Times New Roman"/>
          <w:sz w:val="28"/>
          <w:szCs w:val="28"/>
        </w:rPr>
        <w:t xml:space="preserve"> (</w:t>
      </w:r>
      <w:r w:rsidR="00D71B11" w:rsidRPr="00F84505">
        <w:rPr>
          <w:rFonts w:ascii="Times New Roman" w:hAnsi="Times New Roman"/>
          <w:i/>
          <w:sz w:val="28"/>
          <w:szCs w:val="28"/>
        </w:rPr>
        <w:t xml:space="preserve">финансовые </w:t>
      </w:r>
      <w:r w:rsidR="001D00EF" w:rsidRPr="00F84505">
        <w:rPr>
          <w:rFonts w:ascii="Times New Roman" w:hAnsi="Times New Roman"/>
          <w:i/>
          <w:sz w:val="28"/>
          <w:szCs w:val="28"/>
        </w:rPr>
        <w:t>ресурсы</w:t>
      </w:r>
      <w:r w:rsidR="008E307C" w:rsidRPr="00F84505">
        <w:rPr>
          <w:rFonts w:ascii="Times New Roman" w:hAnsi="Times New Roman"/>
          <w:i/>
          <w:sz w:val="28"/>
          <w:szCs w:val="28"/>
        </w:rPr>
        <w:t>,</w:t>
      </w:r>
      <w:r w:rsidR="008E307C" w:rsidRPr="00F84505">
        <w:rPr>
          <w:i/>
        </w:rPr>
        <w:t xml:space="preserve"> </w:t>
      </w:r>
      <w:r w:rsidR="008E307C" w:rsidRPr="00F84505">
        <w:rPr>
          <w:rFonts w:ascii="Times New Roman" w:hAnsi="Times New Roman"/>
          <w:i/>
          <w:sz w:val="28"/>
          <w:szCs w:val="28"/>
        </w:rPr>
        <w:t>опыт</w:t>
      </w:r>
      <w:r w:rsidR="00BB30D3" w:rsidRPr="00F84505">
        <w:rPr>
          <w:rFonts w:ascii="Times New Roman" w:hAnsi="Times New Roman"/>
          <w:i/>
          <w:sz w:val="28"/>
          <w:szCs w:val="28"/>
        </w:rPr>
        <w:t xml:space="preserve"> исполнения договоров / выполнения работ</w:t>
      </w:r>
      <w:r w:rsidR="008E307C" w:rsidRPr="00F84505">
        <w:rPr>
          <w:rFonts w:ascii="Times New Roman" w:hAnsi="Times New Roman"/>
          <w:i/>
          <w:sz w:val="28"/>
          <w:szCs w:val="28"/>
        </w:rPr>
        <w:t>, материальны</w:t>
      </w:r>
      <w:r w:rsidR="00BB30D3" w:rsidRPr="00F84505">
        <w:rPr>
          <w:rFonts w:ascii="Times New Roman" w:hAnsi="Times New Roman"/>
          <w:i/>
          <w:sz w:val="28"/>
          <w:szCs w:val="28"/>
        </w:rPr>
        <w:t>е</w:t>
      </w:r>
      <w:r w:rsidR="008E307C" w:rsidRPr="00F84505">
        <w:rPr>
          <w:rFonts w:ascii="Times New Roman" w:hAnsi="Times New Roman"/>
          <w:i/>
          <w:sz w:val="28"/>
          <w:szCs w:val="28"/>
        </w:rPr>
        <w:t>, кадровы</w:t>
      </w:r>
      <w:r w:rsidR="00BB30D3" w:rsidRPr="00F84505">
        <w:rPr>
          <w:rFonts w:ascii="Times New Roman" w:hAnsi="Times New Roman"/>
          <w:i/>
          <w:sz w:val="28"/>
          <w:szCs w:val="28"/>
        </w:rPr>
        <w:t>е</w:t>
      </w:r>
      <w:r w:rsidR="008E307C" w:rsidRPr="00F84505">
        <w:rPr>
          <w:rFonts w:ascii="Times New Roman" w:hAnsi="Times New Roman"/>
          <w:i/>
          <w:sz w:val="28"/>
          <w:szCs w:val="28"/>
        </w:rPr>
        <w:t xml:space="preserve"> ресурс</w:t>
      </w:r>
      <w:r w:rsidR="00BB30D3" w:rsidRPr="00F84505">
        <w:rPr>
          <w:rFonts w:ascii="Times New Roman" w:hAnsi="Times New Roman"/>
          <w:i/>
          <w:sz w:val="28"/>
          <w:szCs w:val="28"/>
        </w:rPr>
        <w:t>ы</w:t>
      </w:r>
      <w:r w:rsidR="008E307C" w:rsidRPr="00F84505">
        <w:rPr>
          <w:rFonts w:ascii="Times New Roman" w:hAnsi="Times New Roman"/>
          <w:i/>
          <w:sz w:val="28"/>
          <w:szCs w:val="28"/>
        </w:rPr>
        <w:t>, лицензи</w:t>
      </w:r>
      <w:r w:rsidR="00BB30D3" w:rsidRPr="00F84505">
        <w:rPr>
          <w:rFonts w:ascii="Times New Roman" w:hAnsi="Times New Roman"/>
          <w:i/>
          <w:sz w:val="28"/>
          <w:szCs w:val="28"/>
        </w:rPr>
        <w:t>и и прочее</w:t>
      </w:r>
      <w:r w:rsidR="00BB30D3" w:rsidRPr="00F84505">
        <w:rPr>
          <w:rFonts w:ascii="Times New Roman" w:hAnsi="Times New Roman"/>
          <w:sz w:val="28"/>
          <w:szCs w:val="28"/>
        </w:rPr>
        <w:t>)</w:t>
      </w:r>
      <w:r w:rsidR="001D00EF" w:rsidRPr="00F84505">
        <w:rPr>
          <w:rFonts w:ascii="Times New Roman" w:hAnsi="Times New Roman"/>
          <w:sz w:val="28"/>
          <w:szCs w:val="28"/>
        </w:rPr>
        <w:t>, а также по непосредственному выполнению работ / оказанию услуг в рамках исполнения условий ТЗП</w:t>
      </w:r>
      <w:r w:rsidR="00DE00B7" w:rsidRPr="00F84505">
        <w:rPr>
          <w:rFonts w:ascii="Times New Roman" w:hAnsi="Times New Roman"/>
          <w:sz w:val="28"/>
          <w:szCs w:val="28"/>
        </w:rPr>
        <w:t>. Цена</w:t>
      </w:r>
      <w:r w:rsidR="00BB30D3" w:rsidRPr="00F84505">
        <w:rPr>
          <w:rFonts w:ascii="Times New Roman" w:hAnsi="Times New Roman"/>
          <w:sz w:val="28"/>
          <w:szCs w:val="28"/>
        </w:rPr>
        <w:t xml:space="preserve"> </w:t>
      </w:r>
      <w:r w:rsidR="00F84505" w:rsidRPr="00F84505">
        <w:rPr>
          <w:rFonts w:ascii="Times New Roman" w:hAnsi="Times New Roman"/>
          <w:sz w:val="28"/>
          <w:szCs w:val="28"/>
        </w:rPr>
        <w:t xml:space="preserve">коллективного </w:t>
      </w:r>
      <w:r w:rsidR="00BB30D3" w:rsidRPr="00F84505">
        <w:rPr>
          <w:rFonts w:ascii="Times New Roman" w:hAnsi="Times New Roman"/>
          <w:sz w:val="28"/>
          <w:szCs w:val="28"/>
        </w:rPr>
        <w:t xml:space="preserve">договора </w:t>
      </w:r>
      <w:r w:rsidR="00DE00B7" w:rsidRPr="00F84505">
        <w:rPr>
          <w:rFonts w:ascii="Times New Roman" w:hAnsi="Times New Roman"/>
          <w:sz w:val="28"/>
          <w:szCs w:val="28"/>
        </w:rPr>
        <w:t xml:space="preserve">(соглашения) </w:t>
      </w:r>
      <w:r w:rsidR="00B04212" w:rsidRPr="00F84505">
        <w:rPr>
          <w:rFonts w:ascii="Times New Roman" w:hAnsi="Times New Roman"/>
          <w:sz w:val="28"/>
          <w:szCs w:val="28"/>
        </w:rPr>
        <w:t>делится</w:t>
      </w:r>
      <w:r w:rsidR="00D71B11" w:rsidRPr="00F84505">
        <w:rPr>
          <w:rFonts w:ascii="Times New Roman" w:hAnsi="Times New Roman"/>
          <w:sz w:val="28"/>
          <w:szCs w:val="28"/>
        </w:rPr>
        <w:t xml:space="preserve"> </w:t>
      </w:r>
      <w:r w:rsidR="008E307C" w:rsidRPr="00F84505">
        <w:rPr>
          <w:rFonts w:ascii="Times New Roman" w:hAnsi="Times New Roman"/>
          <w:sz w:val="28"/>
          <w:szCs w:val="28"/>
        </w:rPr>
        <w:t xml:space="preserve">пропорционально </w:t>
      </w:r>
      <w:r w:rsidR="00BB30D3" w:rsidRPr="00F84505">
        <w:rPr>
          <w:rFonts w:ascii="Times New Roman" w:hAnsi="Times New Roman"/>
          <w:sz w:val="28"/>
          <w:szCs w:val="28"/>
        </w:rPr>
        <w:t>ответственности каждого</w:t>
      </w:r>
      <w:r w:rsidR="00D71B11" w:rsidRPr="00F84505">
        <w:rPr>
          <w:rFonts w:ascii="Times New Roman" w:hAnsi="Times New Roman"/>
          <w:sz w:val="28"/>
          <w:szCs w:val="28"/>
        </w:rPr>
        <w:t xml:space="preserve"> Участник</w:t>
      </w:r>
      <w:r w:rsidR="00DE00B7" w:rsidRPr="00F84505">
        <w:rPr>
          <w:rFonts w:ascii="Times New Roman" w:hAnsi="Times New Roman"/>
          <w:sz w:val="28"/>
          <w:szCs w:val="28"/>
        </w:rPr>
        <w:t>а</w:t>
      </w:r>
      <w:r w:rsidR="006F6AA2" w:rsidRPr="00F84505">
        <w:rPr>
          <w:rFonts w:ascii="Times New Roman" w:hAnsi="Times New Roman"/>
          <w:sz w:val="28"/>
          <w:szCs w:val="28"/>
        </w:rPr>
        <w:t>.</w:t>
      </w:r>
    </w:p>
    <w:p w:rsidR="00854378" w:rsidRPr="003F3DBC" w:rsidRDefault="00630996" w:rsidP="00D05787">
      <w:pPr>
        <w:pStyle w:val="ab"/>
        <w:keepLines w:val="0"/>
        <w:widowControl w:val="0"/>
        <w:spacing w:before="0"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F3DBC">
        <w:rPr>
          <w:rFonts w:ascii="Times New Roman" w:hAnsi="Times New Roman"/>
          <w:sz w:val="28"/>
          <w:szCs w:val="28"/>
        </w:rPr>
        <w:t>9.</w:t>
      </w:r>
      <w:r w:rsidR="003F3DBC">
        <w:rPr>
          <w:rFonts w:ascii="Times New Roman" w:hAnsi="Times New Roman"/>
          <w:sz w:val="28"/>
          <w:szCs w:val="28"/>
        </w:rPr>
        <w:t>3</w:t>
      </w:r>
      <w:r w:rsidRPr="003F3DBC">
        <w:rPr>
          <w:rFonts w:ascii="Times New Roman" w:hAnsi="Times New Roman"/>
          <w:sz w:val="28"/>
          <w:szCs w:val="28"/>
        </w:rPr>
        <w:t>. В случае возможности участия в ТЗП филиала ПАО «Россети Юг», но, в то же время, несоответствия отборочным/оценочным критериям (</w:t>
      </w:r>
      <w:r w:rsidRPr="003F3DBC">
        <w:rPr>
          <w:rFonts w:ascii="Times New Roman" w:hAnsi="Times New Roman"/>
          <w:i/>
          <w:sz w:val="28"/>
          <w:szCs w:val="28"/>
        </w:rPr>
        <w:t>отсутствие финансовых ресурсов, опыта выполнения работ/оказания услуг и т.п</w:t>
      </w:r>
      <w:r w:rsidRPr="003F3DBC">
        <w:rPr>
          <w:rFonts w:ascii="Times New Roman" w:hAnsi="Times New Roman"/>
          <w:sz w:val="28"/>
          <w:szCs w:val="28"/>
        </w:rPr>
        <w:t xml:space="preserve">.), </w:t>
      </w:r>
      <w:r w:rsidR="00FA314D" w:rsidRPr="003F3DBC">
        <w:rPr>
          <w:rFonts w:ascii="Times New Roman" w:hAnsi="Times New Roman"/>
          <w:sz w:val="28"/>
          <w:szCs w:val="28"/>
        </w:rPr>
        <w:t>возможно принятие решения о подаче</w:t>
      </w:r>
      <w:r w:rsidRPr="003F3DBC">
        <w:rPr>
          <w:rFonts w:ascii="Times New Roman" w:hAnsi="Times New Roman"/>
          <w:sz w:val="28"/>
          <w:szCs w:val="28"/>
        </w:rPr>
        <w:t xml:space="preserve"> заявки на участие в ТЗП от АО «Энергосервис Юга» при условии </w:t>
      </w:r>
      <w:r w:rsidR="00A90FE1" w:rsidRPr="003F3DBC">
        <w:rPr>
          <w:rFonts w:ascii="Times New Roman" w:hAnsi="Times New Roman"/>
          <w:sz w:val="28"/>
          <w:szCs w:val="28"/>
        </w:rPr>
        <w:t>е</w:t>
      </w:r>
      <w:r w:rsidR="005C606C">
        <w:rPr>
          <w:rFonts w:ascii="Times New Roman" w:hAnsi="Times New Roman"/>
          <w:sz w:val="28"/>
          <w:szCs w:val="28"/>
        </w:rPr>
        <w:t>ё</w:t>
      </w:r>
      <w:r w:rsidR="00A90FE1" w:rsidRPr="003F3DBC">
        <w:rPr>
          <w:rFonts w:ascii="Times New Roman" w:hAnsi="Times New Roman"/>
          <w:sz w:val="28"/>
          <w:szCs w:val="28"/>
        </w:rPr>
        <w:t xml:space="preserve"> </w:t>
      </w:r>
      <w:r w:rsidRPr="003F3DBC">
        <w:rPr>
          <w:rFonts w:ascii="Times New Roman" w:hAnsi="Times New Roman"/>
          <w:sz w:val="28"/>
          <w:szCs w:val="28"/>
        </w:rPr>
        <w:t xml:space="preserve">соответствия отборочным/оценочным критериям и достаточности </w:t>
      </w:r>
      <w:r w:rsidR="00A90FE1" w:rsidRPr="003F3DBC">
        <w:rPr>
          <w:rFonts w:ascii="Times New Roman" w:hAnsi="Times New Roman"/>
          <w:sz w:val="28"/>
          <w:szCs w:val="28"/>
        </w:rPr>
        <w:t xml:space="preserve">имеющихся </w:t>
      </w:r>
      <w:r w:rsidRPr="003F3DBC">
        <w:rPr>
          <w:rFonts w:ascii="Times New Roman" w:hAnsi="Times New Roman"/>
          <w:sz w:val="28"/>
          <w:szCs w:val="28"/>
        </w:rPr>
        <w:t xml:space="preserve">ресурсов. В данном случае </w:t>
      </w:r>
      <w:r w:rsidR="00FA314D" w:rsidRPr="003F3DBC">
        <w:rPr>
          <w:rFonts w:ascii="Times New Roman" w:hAnsi="Times New Roman"/>
          <w:sz w:val="28"/>
          <w:szCs w:val="28"/>
        </w:rPr>
        <w:t>должна</w:t>
      </w:r>
      <w:r w:rsidRPr="003F3DBC">
        <w:rPr>
          <w:rFonts w:ascii="Times New Roman" w:hAnsi="Times New Roman"/>
          <w:sz w:val="28"/>
          <w:szCs w:val="28"/>
        </w:rPr>
        <w:t xml:space="preserve"> быть организована передача выполнения работ </w:t>
      </w:r>
      <w:r w:rsidR="003075B6" w:rsidRPr="003F3DBC">
        <w:rPr>
          <w:rFonts w:ascii="Times New Roman" w:hAnsi="Times New Roman"/>
          <w:sz w:val="28"/>
          <w:szCs w:val="28"/>
        </w:rPr>
        <w:t xml:space="preserve">/ оказания услуг </w:t>
      </w:r>
      <w:r w:rsidRPr="003F3DBC">
        <w:rPr>
          <w:rFonts w:ascii="Times New Roman" w:hAnsi="Times New Roman"/>
          <w:sz w:val="28"/>
          <w:szCs w:val="28"/>
        </w:rPr>
        <w:t>на</w:t>
      </w:r>
      <w:r w:rsidRPr="003F3DBC">
        <w:rPr>
          <w:rFonts w:ascii="Times New Roman" w:hAnsi="Times New Roman"/>
          <w:sz w:val="28"/>
          <w:szCs w:val="28"/>
        </w:rPr>
        <w:t xml:space="preserve"> субподряд филиалу ПАО «Россети Юг». При этом необходимо учитывать рентабельность АО «Энергосервис Юга» </w:t>
      </w:r>
      <w:r w:rsidR="00A90FE1" w:rsidRPr="003F3DBC">
        <w:rPr>
          <w:rFonts w:ascii="Times New Roman" w:hAnsi="Times New Roman"/>
          <w:sz w:val="28"/>
          <w:szCs w:val="28"/>
        </w:rPr>
        <w:t xml:space="preserve">в размере </w:t>
      </w:r>
      <w:r w:rsidRPr="003F3DBC">
        <w:rPr>
          <w:rFonts w:ascii="Times New Roman" w:hAnsi="Times New Roman"/>
          <w:sz w:val="28"/>
          <w:szCs w:val="28"/>
        </w:rPr>
        <w:t>не менее 10%.</w:t>
      </w:r>
    </w:p>
    <w:p w:rsidR="006F6AA2" w:rsidRDefault="006F6AA2" w:rsidP="00D05787">
      <w:pPr>
        <w:keepNext/>
        <w:ind w:firstLine="709"/>
        <w:jc w:val="both"/>
        <w:rPr>
          <w:sz w:val="28"/>
          <w:szCs w:val="28"/>
          <w:highlight w:val="yellow"/>
        </w:rPr>
      </w:pPr>
    </w:p>
    <w:p w:rsidR="006F6AA2" w:rsidRDefault="006F6AA2" w:rsidP="00D05787">
      <w:pPr>
        <w:keepNext/>
        <w:ind w:firstLine="709"/>
        <w:jc w:val="both"/>
        <w:rPr>
          <w:sz w:val="28"/>
          <w:szCs w:val="28"/>
          <w:highlight w:val="yellow"/>
        </w:rPr>
      </w:pPr>
    </w:p>
    <w:p w:rsidR="00FD4B74" w:rsidRDefault="00FD4B74" w:rsidP="00D05787">
      <w:pPr>
        <w:pStyle w:val="afe"/>
        <w:tabs>
          <w:tab w:val="left" w:pos="0"/>
        </w:tabs>
        <w:ind w:firstLine="0"/>
        <w:rPr>
          <w:sz w:val="28"/>
          <w:szCs w:val="28"/>
        </w:rPr>
      </w:pPr>
    </w:p>
    <w:p w:rsidR="001B74F2" w:rsidRDefault="001B74F2" w:rsidP="00D05787">
      <w:pPr>
        <w:pStyle w:val="afe"/>
        <w:tabs>
          <w:tab w:val="left" w:pos="7410"/>
        </w:tabs>
        <w:ind w:firstLine="0"/>
        <w:rPr>
          <w:b/>
        </w:rPr>
      </w:pPr>
    </w:p>
    <w:bookmarkEnd w:id="33"/>
    <w:bookmarkEnd w:id="34"/>
    <w:bookmarkEnd w:id="35"/>
    <w:bookmarkEnd w:id="36"/>
    <w:bookmarkEnd w:id="37"/>
    <w:p w:rsidR="002F5D7A" w:rsidRPr="00611803" w:rsidRDefault="002F5D7A" w:rsidP="00D05787">
      <w:pPr>
        <w:keepNext/>
        <w:autoSpaceDE w:val="0"/>
        <w:autoSpaceDN w:val="0"/>
        <w:adjustRightInd w:val="0"/>
        <w:ind w:firstLine="709"/>
        <w:jc w:val="both"/>
        <w:rPr>
          <w:i/>
          <w:iCs/>
          <w:sz w:val="28"/>
          <w:szCs w:val="28"/>
        </w:rPr>
      </w:pPr>
    </w:p>
    <w:p w:rsidR="008835CB" w:rsidRPr="00D05787" w:rsidRDefault="00630996" w:rsidP="0024572E">
      <w:pPr>
        <w:pStyle w:val="1"/>
        <w:pageBreakBefore/>
        <w:spacing w:before="0" w:after="0"/>
        <w:ind w:left="6662"/>
        <w:jc w:val="right"/>
        <w:rPr>
          <w:rFonts w:cs="Times New Roman"/>
          <w:b w:val="0"/>
          <w:sz w:val="24"/>
          <w:szCs w:val="24"/>
        </w:rPr>
      </w:pPr>
      <w:bookmarkStart w:id="41" w:name="_Toc148521126"/>
      <w:r w:rsidRPr="00D05787">
        <w:rPr>
          <w:rFonts w:cs="Times New Roman"/>
          <w:b w:val="0"/>
          <w:sz w:val="24"/>
          <w:szCs w:val="24"/>
        </w:rPr>
        <w:lastRenderedPageBreak/>
        <w:t xml:space="preserve">Приложение </w:t>
      </w:r>
      <w:r w:rsidR="00073A05" w:rsidRPr="00D05787">
        <w:rPr>
          <w:rFonts w:cs="Times New Roman"/>
          <w:b w:val="0"/>
          <w:sz w:val="24"/>
          <w:szCs w:val="24"/>
        </w:rPr>
        <w:t>1</w:t>
      </w:r>
      <w:bookmarkEnd w:id="41"/>
    </w:p>
    <w:p w:rsidR="00AB04DC" w:rsidRPr="003357EA" w:rsidRDefault="00AB04DC" w:rsidP="003357EA">
      <w:pPr>
        <w:pStyle w:val="Style26"/>
        <w:widowControl/>
        <w:tabs>
          <w:tab w:val="left" w:pos="2835"/>
        </w:tabs>
        <w:spacing w:line="240" w:lineRule="auto"/>
        <w:ind w:left="426" w:firstLine="0"/>
        <w:rPr>
          <w:b/>
          <w:sz w:val="28"/>
          <w:szCs w:val="28"/>
        </w:rPr>
      </w:pPr>
    </w:p>
    <w:p w:rsidR="00D5671A" w:rsidRDefault="00630996" w:rsidP="00FD4B74">
      <w:pPr>
        <w:pStyle w:val="Style26"/>
        <w:widowControl/>
        <w:tabs>
          <w:tab w:val="left" w:pos="2835"/>
        </w:tabs>
        <w:spacing w:line="240" w:lineRule="auto"/>
        <w:ind w:left="426" w:firstLine="0"/>
        <w:jc w:val="center"/>
        <w:rPr>
          <w:sz w:val="28"/>
          <w:szCs w:val="28"/>
        </w:rPr>
      </w:pPr>
      <w:r>
        <w:rPr>
          <w:sz w:val="28"/>
          <w:szCs w:val="28"/>
        </w:rPr>
        <w:t>АЛГОРИТМ ПОИСКА ТЗП НА ОФИЦИАЛЬНОМ САЙТЕ ЕДИНОЙ ИНФОРМАЦИОННОЙ СИСТЕМЫ В СФЕРЕ ЗАКУПОК</w:t>
      </w:r>
    </w:p>
    <w:p w:rsidR="00A22F94" w:rsidRDefault="00A22F94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3357EA">
        <w:rPr>
          <w:kern w:val="28"/>
          <w:sz w:val="28"/>
          <w:szCs w:val="28"/>
        </w:rPr>
        <w:t xml:space="preserve">Для начала работы по осуществлению поиска ТЗП,  необходимо открыть страницу официального сайта </w:t>
      </w:r>
      <w:hyperlink r:id="rId15" w:history="1">
        <w:r w:rsidRPr="003357EA">
          <w:rPr>
            <w:kern w:val="28"/>
            <w:sz w:val="28"/>
            <w:szCs w:val="28"/>
          </w:rPr>
          <w:t>www.zakupki.gov.ru</w:t>
        </w:r>
      </w:hyperlink>
      <w:r w:rsidRPr="003357EA">
        <w:rPr>
          <w:kern w:val="28"/>
          <w:sz w:val="28"/>
          <w:szCs w:val="28"/>
        </w:rPr>
        <w:t xml:space="preserve"> </w:t>
      </w:r>
      <w:r w:rsidRPr="003357EA">
        <w:rPr>
          <w:sz w:val="28"/>
          <w:szCs w:val="28"/>
        </w:rPr>
        <w:t>(см. Рисунок 1).</w:t>
      </w: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3357EA">
        <w:rPr>
          <w:kern w:val="28"/>
          <w:sz w:val="28"/>
          <w:szCs w:val="28"/>
        </w:rPr>
        <w:t>.</w:t>
      </w:r>
    </w:p>
    <w:p w:rsidR="00AB04DC" w:rsidRPr="003357EA" w:rsidRDefault="00630996" w:rsidP="003357EA">
      <w:pPr>
        <w:spacing w:line="264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2098675</wp:posOffset>
                </wp:positionV>
                <wp:extent cx="382905" cy="1905"/>
                <wp:effectExtent l="24130" t="83820" r="31115" b="114300"/>
                <wp:wrapNone/>
                <wp:docPr id="13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2905" cy="1905"/>
                        </a:xfrm>
                        <a:prstGeom prst="bentConnector3">
                          <a:avLst>
                            <a:gd name="adj1" fmla="val 49917"/>
                          </a:avLst>
                        </a:prstGeom>
                        <a:noFill/>
                        <a:ln w="38100">
                          <a:solidFill>
                            <a:srgbClr val="C0504D"/>
                          </a:solidFill>
                          <a:miter lim="800000"/>
                          <a:headEnd/>
                          <a:tailEnd type="triangle"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Прямая со стрелкой 2" o:spid="_x0000_s1025" type="#_x0000_t34" style="width:30.15pt;height:0.15pt;margin-top:165.25pt;margin-left:-20.15pt;mso-height-percent:0;mso-height-relative:margin;mso-width-percent:0;mso-width-relative:margin;mso-wrap-distance-bottom:0;mso-wrap-distance-left:9pt;mso-wrap-distance-right:9pt;mso-wrap-distance-top:0;mso-wrap-style:square;position:absolute;visibility:visible;z-index:251659264" adj="10782" strokecolor="#c0504d" strokeweight="3pt">
                <v:stroke endarrow="block"/>
                <v:shadow on="t" color="black" opacity="22936f" origin=",0.5" offset="0,1.81pt"/>
              </v:shape>
            </w:pict>
          </mc:Fallback>
        </mc:AlternateContent>
      </w:r>
      <w:r w:rsidRPr="003357EA">
        <w:rPr>
          <w:noProof/>
          <w:sz w:val="28"/>
          <w:szCs w:val="28"/>
        </w:rPr>
        <w:drawing>
          <wp:inline distT="0" distB="0" distL="0" distR="0">
            <wp:extent cx="6036945" cy="26244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937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4" t="3365" r="15660" b="47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4DC" w:rsidRPr="003357EA" w:rsidRDefault="00630996" w:rsidP="003357EA">
      <w:pPr>
        <w:pStyle w:val="Default"/>
        <w:jc w:val="both"/>
        <w:rPr>
          <w:sz w:val="28"/>
          <w:szCs w:val="28"/>
        </w:rPr>
      </w:pPr>
      <w:r w:rsidRPr="003357EA">
        <w:rPr>
          <w:sz w:val="28"/>
          <w:szCs w:val="28"/>
        </w:rPr>
        <w:t>Рисунок 1. Главная страница</w:t>
      </w:r>
      <w:hyperlink r:id="rId17" w:history="1">
        <w:r w:rsidRPr="003357EA">
          <w:rPr>
            <w:kern w:val="28"/>
            <w:sz w:val="28"/>
            <w:szCs w:val="28"/>
          </w:rPr>
          <w:t>www.zakup</w:t>
        </w:r>
        <w:r w:rsidRPr="003357EA">
          <w:rPr>
            <w:kern w:val="28"/>
            <w:sz w:val="28"/>
            <w:szCs w:val="28"/>
          </w:rPr>
          <w:t>ki.gov.ru</w:t>
        </w:r>
      </w:hyperlink>
    </w:p>
    <w:p w:rsidR="00AB04DC" w:rsidRPr="003357EA" w:rsidRDefault="00AB04DC" w:rsidP="003357EA">
      <w:pPr>
        <w:spacing w:line="264" w:lineRule="auto"/>
        <w:jc w:val="both"/>
        <w:rPr>
          <w:sz w:val="28"/>
          <w:szCs w:val="28"/>
        </w:rPr>
      </w:pP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3357EA">
        <w:rPr>
          <w:kern w:val="28"/>
          <w:sz w:val="28"/>
          <w:szCs w:val="28"/>
        </w:rPr>
        <w:t xml:space="preserve">На главной странице www.zakupki.gov.ru необходимо начать простой поиск нужной закупки - поиск по тексту. </w:t>
      </w: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3357EA">
        <w:rPr>
          <w:kern w:val="28"/>
          <w:sz w:val="28"/>
          <w:szCs w:val="28"/>
        </w:rPr>
        <w:t>Для того чтобы ознакомиться с перечнем опубликованных ТЗП, соответствующих теме запроса, необходимо ввести поисковое слово или название инт</w:t>
      </w:r>
      <w:r w:rsidRPr="003357EA">
        <w:rPr>
          <w:kern w:val="28"/>
          <w:sz w:val="28"/>
          <w:szCs w:val="28"/>
        </w:rPr>
        <w:t>ересующего товара или услуги в поисковой строке и нажать «Поиск», или клавишу ENTER на клавиатуре.</w:t>
      </w:r>
    </w:p>
    <w:p w:rsidR="00AB04DC" w:rsidRPr="003357EA" w:rsidRDefault="00630996" w:rsidP="00D5671A">
      <w:pPr>
        <w:pStyle w:val="Default"/>
        <w:ind w:firstLine="709"/>
        <w:jc w:val="both"/>
        <w:rPr>
          <w:sz w:val="28"/>
          <w:szCs w:val="28"/>
        </w:rPr>
      </w:pPr>
      <w:r w:rsidRPr="003357EA">
        <w:rPr>
          <w:kern w:val="28"/>
          <w:sz w:val="28"/>
          <w:szCs w:val="28"/>
        </w:rPr>
        <w:t xml:space="preserve">Важно учесть, что если необходимо найти все процедуры по закупкам, связанным с осуществлением работ, например, по «Выполнению работ по техническому </w:t>
      </w:r>
      <w:r w:rsidRPr="003357EA">
        <w:rPr>
          <w:kern w:val="28"/>
          <w:sz w:val="28"/>
          <w:szCs w:val="28"/>
        </w:rPr>
        <w:t xml:space="preserve">обслуживанию и текущему ремонту линий наружного освещению», то в поисковую строку следует написать ключевое слово - «наруж». </w:t>
      </w:r>
      <w:r w:rsidRPr="003357EA">
        <w:rPr>
          <w:sz w:val="28"/>
          <w:szCs w:val="28"/>
        </w:rPr>
        <w:t xml:space="preserve">(см. Рисунок 2). </w:t>
      </w:r>
      <w:r w:rsidRPr="003357EA">
        <w:rPr>
          <w:kern w:val="28"/>
          <w:sz w:val="28"/>
          <w:szCs w:val="28"/>
        </w:rPr>
        <w:t>Полностью слово не прописывается, так как на данный момент осуществляется поиск по названию работ. Название конкур</w:t>
      </w:r>
      <w:r w:rsidRPr="003357EA">
        <w:rPr>
          <w:kern w:val="28"/>
          <w:sz w:val="28"/>
          <w:szCs w:val="28"/>
        </w:rPr>
        <w:t xml:space="preserve">са может быть сформулировано таким образом, что данное слово может быть под другим склонением, следовательно, необходимо осуществлять поиск по неизменной части слова. </w:t>
      </w: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>
        <w:rPr>
          <w:kern w:val="28"/>
          <w:sz w:val="28"/>
          <w:szCs w:val="28"/>
        </w:rPr>
        <w:t>Рекомендация</w:t>
      </w:r>
      <w:r w:rsidRPr="003357EA">
        <w:rPr>
          <w:kern w:val="28"/>
          <w:sz w:val="28"/>
          <w:szCs w:val="28"/>
        </w:rPr>
        <w:t xml:space="preserve"> 1 – ищите кратким текстом.</w:t>
      </w: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3357EA">
        <w:rPr>
          <w:kern w:val="28"/>
          <w:sz w:val="28"/>
          <w:szCs w:val="28"/>
        </w:rPr>
        <w:t xml:space="preserve">Обратите внимание на поисковую строку. Там есть </w:t>
      </w:r>
      <w:r w:rsidRPr="003357EA">
        <w:rPr>
          <w:kern w:val="28"/>
          <w:sz w:val="28"/>
          <w:szCs w:val="28"/>
        </w:rPr>
        <w:t xml:space="preserve">дополнительное окошко – «искать точно, как в запросе».  Галочку в этом окошке необходимо ставить только в том случае, если необходимо найти конкретную конкурсную </w:t>
      </w:r>
      <w:r w:rsidRPr="003357EA">
        <w:rPr>
          <w:kern w:val="28"/>
          <w:sz w:val="28"/>
          <w:szCs w:val="28"/>
        </w:rPr>
        <w:lastRenderedPageBreak/>
        <w:t>процедуру, название которой заранее известно. В любом другом случае, данной галочки стоять там</w:t>
      </w:r>
      <w:r w:rsidRPr="003357EA">
        <w:rPr>
          <w:kern w:val="28"/>
          <w:sz w:val="28"/>
          <w:szCs w:val="28"/>
        </w:rPr>
        <w:t xml:space="preserve"> не должно.</w:t>
      </w: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E76098">
        <w:rPr>
          <w:kern w:val="28"/>
          <w:sz w:val="28"/>
          <w:szCs w:val="28"/>
        </w:rPr>
        <w:t>Рекомендация</w:t>
      </w:r>
      <w:r w:rsidRPr="003357EA">
        <w:rPr>
          <w:kern w:val="28"/>
          <w:sz w:val="28"/>
          <w:szCs w:val="28"/>
        </w:rPr>
        <w:t xml:space="preserve"> 2 – не ставим галочку «искать точно, как в запросе».  </w:t>
      </w:r>
    </w:p>
    <w:p w:rsidR="00AB04DC" w:rsidRPr="003357EA" w:rsidRDefault="00AB04DC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</w:p>
    <w:p w:rsidR="00AB04DC" w:rsidRPr="003357EA" w:rsidRDefault="00630996" w:rsidP="003357EA">
      <w:pPr>
        <w:spacing w:line="264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1091564</wp:posOffset>
                </wp:positionV>
                <wp:extent cx="151765" cy="0"/>
                <wp:effectExtent l="0" t="76200" r="635" b="76200"/>
                <wp:wrapNone/>
                <wp:docPr id="1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7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D7D31"/>
                          </a:solidFill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width:11.95pt;height:0;margin-top:85.95pt;margin-left:351.45pt;mso-height-percent:0;mso-height-relative:page;mso-width-percent:0;mso-width-relative:page;mso-wrap-distance-bottom:0pt;mso-wrap-distance-left:9pt;mso-wrap-distance-right:9pt;mso-wrap-distance-top:0pt;mso-wrap-style:square;position:absolute;visibility:visible;z-index:251661312" strokecolor="#ed7d31" strokeweight="1.5pt">
                <v:stroke joinstyle="miter" endarrow="block"/>
              </v:shape>
            </w:pict>
          </mc:Fallback>
        </mc:AlternateContent>
      </w:r>
      <w:r w:rsidRPr="003357EA">
        <w:rPr>
          <w:noProof/>
          <w:sz w:val="28"/>
          <w:szCs w:val="28"/>
        </w:rPr>
        <w:drawing>
          <wp:inline distT="0" distB="0" distL="0" distR="0">
            <wp:extent cx="6019800" cy="49701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5870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3" t="6557" r="19028" b="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4DC" w:rsidRPr="003357EA" w:rsidRDefault="00630996" w:rsidP="003357EA">
      <w:pPr>
        <w:pStyle w:val="Default"/>
        <w:jc w:val="both"/>
        <w:rPr>
          <w:sz w:val="28"/>
          <w:szCs w:val="28"/>
        </w:rPr>
      </w:pPr>
      <w:r w:rsidRPr="003357EA">
        <w:rPr>
          <w:sz w:val="28"/>
          <w:szCs w:val="28"/>
        </w:rPr>
        <w:t>Рисунок 2. Начало поиска.</w:t>
      </w:r>
    </w:p>
    <w:p w:rsidR="00AB04DC" w:rsidRPr="003357EA" w:rsidRDefault="00AB04DC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jc w:val="both"/>
        <w:rPr>
          <w:b/>
          <w:kern w:val="28"/>
          <w:sz w:val="28"/>
          <w:szCs w:val="28"/>
        </w:rPr>
      </w:pP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3357EA">
        <w:rPr>
          <w:kern w:val="28"/>
          <w:sz w:val="28"/>
          <w:szCs w:val="28"/>
        </w:rPr>
        <w:t>Для каждого вида деятельности, для каждого товара или услуги нужно заранее подобрать несколько синонимов и искать на сайте процедуры в нескольких</w:t>
      </w:r>
      <w:r w:rsidRPr="003357EA">
        <w:rPr>
          <w:kern w:val="28"/>
          <w:sz w:val="28"/>
          <w:szCs w:val="28"/>
        </w:rPr>
        <w:t xml:space="preserve"> вариантах.</w:t>
      </w: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E76098">
        <w:rPr>
          <w:kern w:val="28"/>
          <w:sz w:val="28"/>
          <w:szCs w:val="28"/>
        </w:rPr>
        <w:t>Рекомендация</w:t>
      </w:r>
      <w:r w:rsidRPr="003357EA">
        <w:rPr>
          <w:kern w:val="28"/>
          <w:sz w:val="28"/>
          <w:szCs w:val="28"/>
        </w:rPr>
        <w:t xml:space="preserve"> 3 – ищите синонимы.</w:t>
      </w: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5153660</wp:posOffset>
                </wp:positionH>
                <wp:positionV relativeFrom="paragraph">
                  <wp:posOffset>945515</wp:posOffset>
                </wp:positionV>
                <wp:extent cx="20320" cy="99060"/>
                <wp:effectExtent l="57150" t="0" r="55880" b="34290"/>
                <wp:wrapNone/>
                <wp:docPr id="11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" cy="9906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D7D31"/>
                          </a:solidFill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Прямая со стрелкой 8" o:spid="_x0000_s1027" type="#_x0000_t32" style="width:1.6pt;height:7.8pt;margin-top:74.45pt;margin-left:405.8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663360" strokecolor="#ed7d31" strokeweight="1.5pt">
                <v:stroke joinstyle="miter" endarrow="block"/>
              </v:shape>
            </w:pict>
          </mc:Fallback>
        </mc:AlternateContent>
      </w:r>
      <w:r w:rsidRPr="003357EA">
        <w:rPr>
          <w:kern w:val="28"/>
          <w:sz w:val="28"/>
          <w:szCs w:val="28"/>
        </w:rPr>
        <w:t>После осуществления поиска по заданному слову, необходимо установить фильтры, так как по данному запросу находится несколько тысяч конкурсов и большинство из них окажутся не интересными. Для этого необходимо ус</w:t>
      </w:r>
      <w:r w:rsidRPr="003357EA">
        <w:rPr>
          <w:kern w:val="28"/>
          <w:sz w:val="28"/>
          <w:szCs w:val="28"/>
        </w:rPr>
        <w:t>тановить более точные параметры поиска</w:t>
      </w:r>
      <w:r w:rsidRPr="003357EA">
        <w:rPr>
          <w:noProof/>
          <w:sz w:val="28"/>
          <w:szCs w:val="28"/>
        </w:rPr>
        <w:t xml:space="preserve"> </w:t>
      </w:r>
      <w:r w:rsidRPr="003357EA">
        <w:rPr>
          <w:sz w:val="28"/>
          <w:szCs w:val="28"/>
        </w:rPr>
        <w:t>(см. Рисунок 3</w:t>
      </w:r>
      <w:r w:rsidR="00210676">
        <w:rPr>
          <w:sz w:val="28"/>
          <w:szCs w:val="28"/>
        </w:rPr>
        <w:t>;3.1.</w:t>
      </w:r>
      <w:r w:rsidRPr="003357EA">
        <w:rPr>
          <w:sz w:val="28"/>
          <w:szCs w:val="28"/>
        </w:rPr>
        <w:t>).</w:t>
      </w:r>
      <w:r w:rsidRPr="003357EA">
        <w:rPr>
          <w:noProof/>
          <w:sz w:val="28"/>
          <w:szCs w:val="28"/>
        </w:rPr>
        <w:lastRenderedPageBreak/>
        <w:drawing>
          <wp:inline distT="0" distB="0" distL="0" distR="0">
            <wp:extent cx="5977255" cy="37166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44021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2" t="11687" r="18065" b="19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4DC" w:rsidRPr="003357EA" w:rsidRDefault="00630996" w:rsidP="003357EA">
      <w:pPr>
        <w:jc w:val="both"/>
        <w:rPr>
          <w:sz w:val="28"/>
          <w:szCs w:val="28"/>
        </w:rPr>
      </w:pPr>
      <w:r w:rsidRPr="003357EA">
        <w:rPr>
          <w:noProof/>
          <w:sz w:val="28"/>
          <w:szCs w:val="28"/>
        </w:rPr>
        <w:drawing>
          <wp:inline distT="0" distB="0" distL="0" distR="0">
            <wp:extent cx="5939790" cy="43584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5732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22" t="7411" r="18227" b="1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5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4DC" w:rsidRPr="003357EA" w:rsidRDefault="00AB04DC" w:rsidP="003357EA">
      <w:pPr>
        <w:pStyle w:val="Default"/>
        <w:jc w:val="both"/>
        <w:rPr>
          <w:sz w:val="28"/>
          <w:szCs w:val="28"/>
        </w:rPr>
      </w:pPr>
    </w:p>
    <w:p w:rsidR="00AB04DC" w:rsidRPr="003357EA" w:rsidRDefault="00630996" w:rsidP="003357EA">
      <w:pPr>
        <w:pStyle w:val="Default"/>
        <w:jc w:val="both"/>
        <w:rPr>
          <w:sz w:val="28"/>
          <w:szCs w:val="28"/>
        </w:rPr>
      </w:pPr>
      <w:r w:rsidRPr="003357EA">
        <w:rPr>
          <w:sz w:val="28"/>
          <w:szCs w:val="28"/>
        </w:rPr>
        <w:t>Рисунок 3. Параметры поиска</w:t>
      </w:r>
    </w:p>
    <w:p w:rsidR="00AB04DC" w:rsidRPr="003357EA" w:rsidRDefault="00AB04DC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</w:p>
    <w:p w:rsidR="00AB04DC" w:rsidRPr="003357EA" w:rsidRDefault="00630996" w:rsidP="003357EA">
      <w:pPr>
        <w:spacing w:line="264" w:lineRule="auto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4901565</wp:posOffset>
                </wp:positionH>
                <wp:positionV relativeFrom="paragraph">
                  <wp:posOffset>598170</wp:posOffset>
                </wp:positionV>
                <wp:extent cx="167640" cy="55880"/>
                <wp:effectExtent l="38100" t="19050" r="3810" b="58420"/>
                <wp:wrapNone/>
                <wp:docPr id="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5588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D7D31"/>
                          </a:solidFill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Прямая со стрелкой 1" o:spid="_x0000_s1028" type="#_x0000_t32" style="width:13.2pt;height:4.4pt;margin-top:47.1pt;margin-left:385.9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665408" strokecolor="#ed7d31" strokeweight="1.5pt">
                <v:stroke joinstyle="miter" endarrow="block"/>
              </v:shape>
            </w:pict>
          </mc:Fallback>
        </mc:AlternateContent>
      </w:r>
      <w:r w:rsidRPr="003357EA">
        <w:rPr>
          <w:noProof/>
          <w:sz w:val="28"/>
          <w:szCs w:val="28"/>
        </w:rPr>
        <w:drawing>
          <wp:inline distT="0" distB="0" distL="0" distR="0">
            <wp:extent cx="5892800" cy="22777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482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42" t="23660" r="18546" b="34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4DC" w:rsidRPr="003357EA" w:rsidRDefault="00630996" w:rsidP="003357EA">
      <w:pPr>
        <w:pStyle w:val="Default"/>
        <w:jc w:val="both"/>
        <w:rPr>
          <w:sz w:val="28"/>
          <w:szCs w:val="28"/>
        </w:rPr>
      </w:pPr>
      <w:r w:rsidRPr="003357EA">
        <w:rPr>
          <w:sz w:val="28"/>
          <w:szCs w:val="28"/>
        </w:rPr>
        <w:t xml:space="preserve">Рисунок </w:t>
      </w:r>
      <w:r w:rsidR="00210676">
        <w:rPr>
          <w:sz w:val="28"/>
          <w:szCs w:val="28"/>
        </w:rPr>
        <w:t>3.1</w:t>
      </w:r>
      <w:r w:rsidRPr="003357EA">
        <w:rPr>
          <w:sz w:val="28"/>
          <w:szCs w:val="28"/>
        </w:rPr>
        <w:t>. Параметры поиска</w:t>
      </w:r>
    </w:p>
    <w:p w:rsidR="00AB04DC" w:rsidRPr="003357EA" w:rsidRDefault="00AB04DC" w:rsidP="003357EA">
      <w:pPr>
        <w:spacing w:line="264" w:lineRule="auto"/>
        <w:jc w:val="both"/>
        <w:rPr>
          <w:b/>
          <w:sz w:val="28"/>
          <w:szCs w:val="28"/>
        </w:rPr>
      </w:pPr>
    </w:p>
    <w:p w:rsidR="00AB04DC" w:rsidRPr="003357EA" w:rsidRDefault="00630996" w:rsidP="003357EA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3357EA">
        <w:rPr>
          <w:kern w:val="28"/>
          <w:sz w:val="28"/>
          <w:szCs w:val="28"/>
        </w:rPr>
        <w:t xml:space="preserve">Обратите внимание на синюю надпись: «Все параметры». При нажатии на нее открываются несколько дополнительных параметров поиска. Тут можно выбрать регион «Местоположения Заказчика» и «Местоположения Поставки» </w:t>
      </w:r>
      <w:r w:rsidRPr="003357EA">
        <w:rPr>
          <w:sz w:val="28"/>
          <w:szCs w:val="28"/>
        </w:rPr>
        <w:t>(см. Рисунок 4).</w:t>
      </w:r>
    </w:p>
    <w:p w:rsidR="00AB04DC" w:rsidRPr="003357EA" w:rsidRDefault="00630996" w:rsidP="003357EA">
      <w:pPr>
        <w:spacing w:line="264" w:lineRule="auto"/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5216525</wp:posOffset>
                </wp:positionH>
                <wp:positionV relativeFrom="paragraph">
                  <wp:posOffset>682625</wp:posOffset>
                </wp:positionV>
                <wp:extent cx="167640" cy="55880"/>
                <wp:effectExtent l="38100" t="19050" r="3810" b="58420"/>
                <wp:wrapNone/>
                <wp:docPr id="4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5588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D7D31"/>
                          </a:solidFill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Прямая со стрелкой 10" o:spid="_x0000_s1029" type="#_x0000_t32" style="width:13.2pt;height:4.4pt;margin-top:53.75pt;margin-left:410.75pt;flip:x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69504" strokecolor="#ed7d31" strokeweight="1.5pt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1124585</wp:posOffset>
                </wp:positionV>
                <wp:extent cx="167640" cy="55880"/>
                <wp:effectExtent l="38100" t="19050" r="3810" b="58420"/>
                <wp:wrapNone/>
                <wp:docPr id="1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5588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D7D31"/>
                          </a:solidFill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Прямая со стрелкой 5" o:spid="_x0000_s1030" type="#_x0000_t32" style="width:13.2pt;height:4.4pt;margin-top:88.55pt;margin-left:411.7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667456" strokecolor="#ed7d31" strokeweight="1.5pt">
                <v:stroke joinstyle="miter" endarrow="block"/>
              </v:shape>
            </w:pict>
          </mc:Fallback>
        </mc:AlternateContent>
      </w:r>
      <w:r w:rsidRPr="003357EA">
        <w:rPr>
          <w:noProof/>
          <w:sz w:val="28"/>
          <w:szCs w:val="28"/>
        </w:rPr>
        <w:drawing>
          <wp:inline distT="0" distB="0" distL="0" distR="0">
            <wp:extent cx="6019800" cy="43008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8446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9" t="6270" r="15340" b="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4DC" w:rsidRPr="003357EA" w:rsidRDefault="00630996" w:rsidP="003357EA">
      <w:pPr>
        <w:pStyle w:val="Default"/>
        <w:jc w:val="both"/>
        <w:rPr>
          <w:sz w:val="28"/>
          <w:szCs w:val="28"/>
        </w:rPr>
      </w:pPr>
      <w:r w:rsidRPr="003357EA">
        <w:rPr>
          <w:sz w:val="28"/>
          <w:szCs w:val="28"/>
        </w:rPr>
        <w:t>Рисунок 4. Дополнительные п</w:t>
      </w:r>
      <w:r w:rsidRPr="003357EA">
        <w:rPr>
          <w:sz w:val="28"/>
          <w:szCs w:val="28"/>
        </w:rPr>
        <w:t>араметры поиска.</w:t>
      </w:r>
    </w:p>
    <w:p w:rsidR="00044E25" w:rsidRDefault="00044E25" w:rsidP="009A3BFF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jc w:val="both"/>
        <w:rPr>
          <w:kern w:val="28"/>
          <w:sz w:val="28"/>
          <w:szCs w:val="28"/>
        </w:rPr>
      </w:pPr>
    </w:p>
    <w:p w:rsidR="009A3BFF" w:rsidRPr="009A3BFF" w:rsidRDefault="00630996" w:rsidP="009A3BFF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9A3BFF">
        <w:rPr>
          <w:kern w:val="28"/>
          <w:sz w:val="28"/>
          <w:szCs w:val="28"/>
        </w:rPr>
        <w:t xml:space="preserve">После выбранных параметров поиска останутся ТЗП, которые будут соответствовать всем выбранным изначально критериям поиска, необходимо </w:t>
      </w:r>
      <w:r w:rsidRPr="009A3BFF">
        <w:rPr>
          <w:kern w:val="28"/>
          <w:sz w:val="28"/>
          <w:szCs w:val="28"/>
        </w:rPr>
        <w:lastRenderedPageBreak/>
        <w:t xml:space="preserve">нажать на номер заинтересовавшей процедуры, после чего изучить открывшуюся вкладку «Общая информация», в которой находятся основные данные о ТЗП. </w:t>
      </w:r>
    </w:p>
    <w:p w:rsidR="00044E25" w:rsidRPr="003357EA" w:rsidRDefault="00630996" w:rsidP="00044E25">
      <w:pPr>
        <w:widowControl w:val="0"/>
        <w:shd w:val="clear" w:color="auto" w:fill="FFFFFF"/>
        <w:tabs>
          <w:tab w:val="left" w:pos="360"/>
        </w:tabs>
        <w:overflowPunct w:val="0"/>
        <w:autoSpaceDE w:val="0"/>
        <w:autoSpaceDN w:val="0"/>
        <w:adjustRightInd w:val="0"/>
        <w:spacing w:line="264" w:lineRule="auto"/>
        <w:ind w:firstLine="709"/>
        <w:jc w:val="both"/>
        <w:rPr>
          <w:kern w:val="28"/>
          <w:sz w:val="28"/>
          <w:szCs w:val="28"/>
        </w:rPr>
      </w:pPr>
      <w:r w:rsidRPr="009A3BFF">
        <w:rPr>
          <w:kern w:val="28"/>
          <w:sz w:val="28"/>
          <w:szCs w:val="28"/>
        </w:rPr>
        <w:t>Для более детальной проработки и изучения требований Заказчика, необходимо перейти во вкладку - «Документы» в</w:t>
      </w:r>
      <w:r w:rsidRPr="009A3BFF">
        <w:rPr>
          <w:kern w:val="28"/>
          <w:sz w:val="28"/>
          <w:szCs w:val="28"/>
        </w:rPr>
        <w:t xml:space="preserve"> которой будут содержаться документы (документация о закупке, расчёт НМЦ, техническое задание и т.д.) размещенные Заказчиком.</w:t>
      </w:r>
    </w:p>
    <w:p w:rsidR="00073A05" w:rsidRPr="00D05787" w:rsidRDefault="00630996" w:rsidP="00073A05">
      <w:pPr>
        <w:pStyle w:val="1"/>
        <w:pageBreakBefore/>
        <w:spacing w:before="0" w:after="0"/>
        <w:ind w:left="6662"/>
        <w:jc w:val="right"/>
        <w:rPr>
          <w:rFonts w:cs="Times New Roman"/>
          <w:b w:val="0"/>
          <w:sz w:val="24"/>
          <w:szCs w:val="24"/>
        </w:rPr>
      </w:pPr>
      <w:bookmarkStart w:id="42" w:name="_Toc148521127"/>
      <w:r w:rsidRPr="00D05787">
        <w:rPr>
          <w:rFonts w:cs="Times New Roman"/>
          <w:b w:val="0"/>
          <w:sz w:val="24"/>
          <w:szCs w:val="24"/>
        </w:rPr>
        <w:lastRenderedPageBreak/>
        <w:t>Приложение 2</w:t>
      </w:r>
      <w:bookmarkEnd w:id="42"/>
    </w:p>
    <w:p w:rsidR="00073A05" w:rsidRDefault="00073A05" w:rsidP="00073A05">
      <w:pPr>
        <w:pStyle w:val="afe"/>
        <w:tabs>
          <w:tab w:val="left" w:pos="0"/>
        </w:tabs>
        <w:ind w:firstLine="0"/>
        <w:rPr>
          <w:sz w:val="28"/>
          <w:szCs w:val="28"/>
        </w:rPr>
      </w:pPr>
    </w:p>
    <w:p w:rsidR="0045501B" w:rsidRDefault="00630996" w:rsidP="00073A05">
      <w:pPr>
        <w:pStyle w:val="afe"/>
        <w:tabs>
          <w:tab w:val="left" w:pos="0"/>
        </w:tabs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ПОРЯДОК ДЕЙСТВИЙ ПРИ УЧАСТИИ В ЭЛЕКТРОННЫХ ТОРГАХ ПО РЕАЛИЗАЦИИ ДОПОЛНИТЕЛЬНЫХ (НЕТАРИФНЫХ) УСЛУГ</w:t>
      </w:r>
    </w:p>
    <w:p w:rsidR="00073A05" w:rsidRPr="00FD4B74" w:rsidRDefault="00073A05" w:rsidP="00073A05">
      <w:pPr>
        <w:pStyle w:val="afe"/>
        <w:tabs>
          <w:tab w:val="left" w:pos="0"/>
        </w:tabs>
        <w:ind w:firstLine="567"/>
        <w:jc w:val="center"/>
        <w:rPr>
          <w:sz w:val="28"/>
          <w:szCs w:val="28"/>
        </w:rPr>
      </w:pPr>
    </w:p>
    <w:tbl>
      <w:tblPr>
        <w:tblStyle w:val="ae"/>
        <w:tblpPr w:leftFromText="180" w:rightFromText="180" w:vertAnchor="text" w:horzAnchor="margin" w:tblpX="108" w:tblpY="363"/>
        <w:tblW w:w="9351" w:type="dxa"/>
        <w:tblLayout w:type="fixed"/>
        <w:tblLook w:val="04A0" w:firstRow="1" w:lastRow="0" w:firstColumn="1" w:lastColumn="0" w:noHBand="0" w:noVBand="1"/>
      </w:tblPr>
      <w:tblGrid>
        <w:gridCol w:w="421"/>
        <w:gridCol w:w="6804"/>
        <w:gridCol w:w="2126"/>
      </w:tblGrid>
      <w:tr w:rsidR="00D06627" w:rsidTr="00456CD3">
        <w:trPr>
          <w:trHeight w:val="55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FD4B74" w:rsidRDefault="00630996" w:rsidP="00456CD3">
            <w:pPr>
              <w:pStyle w:val="afe"/>
              <w:ind w:firstLine="0"/>
              <w:jc w:val="left"/>
              <w:rPr>
                <w:sz w:val="28"/>
                <w:szCs w:val="28"/>
                <w:lang w:eastAsia="en-US"/>
              </w:rPr>
            </w:pPr>
            <w:r w:rsidRPr="00FD4B74">
              <w:rPr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FD4B74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FD4B74">
              <w:rPr>
                <w:sz w:val="28"/>
                <w:szCs w:val="28"/>
                <w:lang w:eastAsia="en-US"/>
              </w:rPr>
              <w:t xml:space="preserve">Наименование </w:t>
            </w:r>
            <w:r w:rsidRPr="00FD4B74">
              <w:rPr>
                <w:sz w:val="28"/>
                <w:szCs w:val="28"/>
                <w:lang w:eastAsia="en-US"/>
              </w:rPr>
              <w:t>мероприятия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FD4B74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FD4B74">
              <w:rPr>
                <w:sz w:val="28"/>
                <w:szCs w:val="28"/>
                <w:lang w:eastAsia="en-US"/>
              </w:rPr>
              <w:t>Ответственное подразделение</w:t>
            </w:r>
          </w:p>
        </w:tc>
      </w:tr>
      <w:tr w:rsidR="00D06627" w:rsidTr="00456CD3">
        <w:trPr>
          <w:trHeight w:val="83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073A05" w:rsidP="00456CD3">
            <w:pPr>
              <w:pStyle w:val="afe"/>
              <w:ind w:firstLine="0"/>
              <w:jc w:val="left"/>
              <w:rPr>
                <w:sz w:val="28"/>
                <w:szCs w:val="28"/>
                <w:lang w:eastAsia="en-US"/>
              </w:rPr>
            </w:pPr>
          </w:p>
          <w:p w:rsidR="00073A05" w:rsidRPr="00067506" w:rsidRDefault="00630996" w:rsidP="00456CD3">
            <w:pPr>
              <w:pStyle w:val="afe"/>
              <w:ind w:firstLine="0"/>
              <w:jc w:val="left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071EA8">
            <w:pPr>
              <w:pStyle w:val="afe"/>
              <w:tabs>
                <w:tab w:val="left" w:pos="142"/>
              </w:tabs>
              <w:ind w:firstLine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Поиск (мониторинг) и отбор ТЗП на право заключения</w:t>
            </w:r>
            <w:r>
              <w:rPr>
                <w:sz w:val="28"/>
                <w:szCs w:val="28"/>
              </w:rPr>
              <w:t xml:space="preserve"> </w:t>
            </w:r>
            <w:r>
              <w:t xml:space="preserve"> </w:t>
            </w:r>
            <w:r w:rsidRPr="008C0B0A">
              <w:rPr>
                <w:sz w:val="28"/>
                <w:szCs w:val="28"/>
              </w:rPr>
              <w:t xml:space="preserve">государственного/муниципального </w:t>
            </w:r>
            <w:r>
              <w:rPr>
                <w:sz w:val="28"/>
                <w:szCs w:val="28"/>
              </w:rPr>
              <w:t>контракта/</w:t>
            </w:r>
            <w:r w:rsidRPr="00067506">
              <w:rPr>
                <w:sz w:val="28"/>
                <w:szCs w:val="28"/>
                <w:lang w:eastAsia="en-US"/>
              </w:rPr>
              <w:t>договор</w:t>
            </w:r>
            <w:r>
              <w:rPr>
                <w:sz w:val="28"/>
                <w:szCs w:val="28"/>
                <w:lang w:eastAsia="en-US"/>
              </w:rPr>
              <w:t>а</w:t>
            </w:r>
            <w:r w:rsidRPr="00067506">
              <w:rPr>
                <w:sz w:val="28"/>
                <w:szCs w:val="28"/>
                <w:lang w:eastAsia="en-US"/>
              </w:rPr>
              <w:t xml:space="preserve"> по дополнительным услугам, размещаемых на </w:t>
            </w:r>
            <w:r w:rsidR="00071EA8">
              <w:rPr>
                <w:sz w:val="28"/>
                <w:szCs w:val="28"/>
                <w:lang w:eastAsia="en-US"/>
              </w:rPr>
              <w:t>ЭТП</w:t>
            </w:r>
            <w:r>
              <w:rPr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EE497A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</w:rPr>
            </w:pPr>
            <w:r w:rsidRPr="00EE497A">
              <w:rPr>
                <w:sz w:val="28"/>
                <w:szCs w:val="28"/>
                <w:lang w:eastAsia="en-US"/>
              </w:rPr>
              <w:t>ОДУ ИА/</w:t>
            </w:r>
            <w:r w:rsidRPr="00EE497A">
              <w:rPr>
                <w:sz w:val="28"/>
                <w:szCs w:val="28"/>
              </w:rPr>
              <w:t xml:space="preserve"> </w:t>
            </w:r>
          </w:p>
          <w:p w:rsidR="00073A05" w:rsidRPr="00067506" w:rsidRDefault="00630996" w:rsidP="00456CD3">
            <w:pPr>
              <w:pStyle w:val="afe"/>
              <w:ind w:firstLine="0"/>
              <w:jc w:val="center"/>
              <w:rPr>
                <w:b/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</w:rPr>
              <w:t>ОДУ филиала</w:t>
            </w:r>
          </w:p>
        </w:tc>
      </w:tr>
      <w:tr w:rsidR="00D06627" w:rsidTr="00456CD3">
        <w:trPr>
          <w:trHeight w:val="44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ind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tabs>
                <w:tab w:val="left" w:pos="142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 xml:space="preserve">Проведение предварительного анализа </w:t>
            </w:r>
            <w:r>
              <w:rPr>
                <w:sz w:val="28"/>
                <w:szCs w:val="28"/>
                <w:lang w:eastAsia="en-US"/>
              </w:rPr>
              <w:t>конкурсной/аукционной</w:t>
            </w:r>
            <w:r w:rsidR="001423AB">
              <w:rPr>
                <w:sz w:val="28"/>
                <w:szCs w:val="28"/>
                <w:lang w:eastAsia="en-US"/>
              </w:rPr>
              <w:t>/закупочной</w:t>
            </w:r>
            <w:r w:rsidRPr="00067506">
              <w:rPr>
                <w:sz w:val="28"/>
                <w:szCs w:val="28"/>
                <w:lang w:eastAsia="en-US"/>
              </w:rPr>
              <w:t xml:space="preserve"> документации. </w:t>
            </w:r>
            <w:r>
              <w:rPr>
                <w:sz w:val="28"/>
                <w:szCs w:val="28"/>
              </w:rPr>
              <w:t>П</w:t>
            </w:r>
            <w:r w:rsidRPr="00813197">
              <w:rPr>
                <w:sz w:val="28"/>
                <w:szCs w:val="28"/>
              </w:rPr>
              <w:t>ервичная оценка перспектив участия, выявление требований Заказчика к Поставщику и к составу заявок</w:t>
            </w:r>
            <w:r>
              <w:rPr>
                <w:sz w:val="28"/>
                <w:szCs w:val="28"/>
              </w:rPr>
              <w:t>.</w:t>
            </w:r>
            <w:r w:rsidRPr="00067506"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  <w:lang w:eastAsia="en-US"/>
              </w:rPr>
              <w:t>ОДУ ИА/</w:t>
            </w:r>
          </w:p>
          <w:p w:rsidR="00073A05" w:rsidRPr="00067506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  <w:lang w:eastAsia="en-US"/>
              </w:rPr>
              <w:t>ОДУ филиала</w:t>
            </w:r>
          </w:p>
        </w:tc>
      </w:tr>
      <w:tr w:rsidR="00D06627" w:rsidTr="00456CD3">
        <w:trPr>
          <w:trHeight w:val="44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ind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3A05" w:rsidRPr="00067506" w:rsidRDefault="00630996" w:rsidP="00456CD3">
            <w:pPr>
              <w:pStyle w:val="afe"/>
              <w:tabs>
                <w:tab w:val="left" w:pos="142"/>
              </w:tabs>
              <w:ind w:firstLine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>Актуализация</w:t>
            </w:r>
            <w:r w:rsidRPr="00E642BF">
              <w:rPr>
                <w:sz w:val="28"/>
                <w:szCs w:val="28"/>
              </w:rPr>
              <w:t xml:space="preserve"> информации </w:t>
            </w:r>
            <w:r w:rsidRPr="00E642BF">
              <w:rPr>
                <w:rFonts w:eastAsiaTheme="minorHAnsi"/>
                <w:sz w:val="28"/>
                <w:szCs w:val="28"/>
                <w:lang w:eastAsia="en-US"/>
              </w:rPr>
              <w:t>на действующих торговых площадках</w:t>
            </w:r>
            <w:r w:rsidR="00D14376">
              <w:rPr>
                <w:rFonts w:eastAsiaTheme="minorHAnsi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78215D">
              <w:rPr>
                <w:sz w:val="28"/>
                <w:szCs w:val="28"/>
                <w:lang w:eastAsia="en-US"/>
              </w:rPr>
              <w:t>ОДУ ИА/</w:t>
            </w:r>
          </w:p>
          <w:p w:rsidR="00073A05" w:rsidRPr="00067506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  <w:lang w:eastAsia="en-US"/>
              </w:rPr>
              <w:t>ОДУ филиала</w:t>
            </w:r>
          </w:p>
        </w:tc>
      </w:tr>
      <w:tr w:rsidR="00D06627" w:rsidTr="00456CD3">
        <w:trPr>
          <w:trHeight w:val="44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ind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3A05" w:rsidRPr="00067506" w:rsidRDefault="00630996" w:rsidP="00456CD3">
            <w:pPr>
              <w:pStyle w:val="afe"/>
              <w:tabs>
                <w:tab w:val="left" w:pos="142"/>
              </w:tabs>
              <w:ind w:firstLine="0"/>
              <w:rPr>
                <w:sz w:val="28"/>
                <w:szCs w:val="28"/>
              </w:rPr>
            </w:pPr>
            <w:r w:rsidRPr="00813197">
              <w:rPr>
                <w:sz w:val="28"/>
                <w:szCs w:val="28"/>
              </w:rPr>
              <w:t>Подтверждение опыта работы на торговых площадках (при необходимости)</w:t>
            </w:r>
            <w:r w:rsidR="00D14376">
              <w:rPr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  <w:lang w:eastAsia="en-US"/>
              </w:rPr>
              <w:t>ОДУ ИА/</w:t>
            </w:r>
          </w:p>
          <w:p w:rsidR="00073A05" w:rsidRPr="00067506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  <w:lang w:eastAsia="en-US"/>
              </w:rPr>
              <w:t>ОДУ филиала</w:t>
            </w:r>
          </w:p>
        </w:tc>
      </w:tr>
      <w:tr w:rsidR="00D06627" w:rsidTr="00456CD3">
        <w:trPr>
          <w:trHeight w:val="44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ind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B26693">
            <w:pPr>
              <w:pStyle w:val="afe"/>
              <w:tabs>
                <w:tab w:val="left" w:pos="0"/>
              </w:tabs>
              <w:ind w:firstLine="0"/>
              <w:rPr>
                <w:sz w:val="28"/>
                <w:szCs w:val="28"/>
              </w:rPr>
            </w:pPr>
            <w:r w:rsidRPr="00CE74D9">
              <w:rPr>
                <w:color w:val="000000" w:themeColor="text1"/>
                <w:sz w:val="28"/>
                <w:szCs w:val="28"/>
                <w:lang w:eastAsia="en-US"/>
              </w:rPr>
              <w:t>Направление на рассмотрение в рамках ФПЭ проекта контракта/договора  в профильные блоки  с приложением необходимых материалов документации о закупке.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  <w:lang w:eastAsia="en-US"/>
              </w:rPr>
              <w:t>ОДУ ИА/</w:t>
            </w:r>
          </w:p>
          <w:p w:rsidR="00073A05" w:rsidRPr="00067506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  <w:lang w:eastAsia="en-US"/>
              </w:rPr>
              <w:t>ОДУ ф</w:t>
            </w:r>
            <w:r w:rsidRPr="00EE497A">
              <w:rPr>
                <w:sz w:val="28"/>
                <w:szCs w:val="28"/>
                <w:lang w:eastAsia="en-US"/>
              </w:rPr>
              <w:t>илиала</w:t>
            </w:r>
          </w:p>
        </w:tc>
      </w:tr>
      <w:tr w:rsidR="00D06627" w:rsidTr="00456CD3">
        <w:trPr>
          <w:trHeight w:val="44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</w:t>
            </w:r>
            <w:r w:rsidR="005E7234"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1EA8" w:rsidRPr="00115635" w:rsidRDefault="00630996" w:rsidP="00071EA8">
            <w:pPr>
              <w:pStyle w:val="afe"/>
              <w:tabs>
                <w:tab w:val="left" w:pos="0"/>
              </w:tabs>
              <w:ind w:firstLine="0"/>
              <w:rPr>
                <w:sz w:val="28"/>
                <w:szCs w:val="28"/>
              </w:rPr>
            </w:pPr>
            <w:r w:rsidRPr="00115635">
              <w:rPr>
                <w:sz w:val="28"/>
                <w:szCs w:val="28"/>
              </w:rPr>
              <w:t>Подготовка и направление служебной записки</w:t>
            </w:r>
            <w:r w:rsidRPr="00115635">
              <w:t xml:space="preserve"> </w:t>
            </w:r>
            <w:r w:rsidRPr="00115635">
              <w:rPr>
                <w:sz w:val="28"/>
                <w:szCs w:val="28"/>
              </w:rPr>
              <w:t xml:space="preserve">с контрольным сроком (посредством СЭДО) в адрес ЦФО </w:t>
            </w:r>
            <w:r w:rsidR="009B38EA" w:rsidRPr="00115635">
              <w:rPr>
                <w:sz w:val="28"/>
                <w:szCs w:val="28"/>
              </w:rPr>
              <w:t xml:space="preserve">филиала </w:t>
            </w:r>
            <w:r w:rsidRPr="00115635">
              <w:rPr>
                <w:sz w:val="28"/>
                <w:szCs w:val="28"/>
              </w:rPr>
              <w:t xml:space="preserve">и подразделение логистики и материально-технического обеспечения для формирования ЛСР в срок не позднее установленной даты исполнения в </w:t>
            </w:r>
            <w:r w:rsidRPr="00115635">
              <w:rPr>
                <w:sz w:val="28"/>
                <w:szCs w:val="28"/>
              </w:rPr>
              <w:t>запросе для подготовки необходимой оценки, расчетов и прочих сведений в своей зоне ответственности, для последующего приятия решения Комиссией о целесообразности участия в ТЗП.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филиала</w:t>
            </w:r>
          </w:p>
        </w:tc>
      </w:tr>
      <w:tr w:rsidR="00D06627" w:rsidTr="00456CD3">
        <w:trPr>
          <w:trHeight w:val="44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441C" w:rsidRPr="005D441C" w:rsidRDefault="00630996" w:rsidP="005D441C">
            <w:pPr>
              <w:pStyle w:val="afe"/>
              <w:tabs>
                <w:tab w:val="left" w:pos="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5D441C">
              <w:rPr>
                <w:sz w:val="28"/>
                <w:szCs w:val="28"/>
                <w:lang w:eastAsia="en-US"/>
              </w:rPr>
              <w:t xml:space="preserve">Рассмотрение материалов по участию в закупке и предварительное </w:t>
            </w:r>
            <w:r w:rsidRPr="005D441C">
              <w:rPr>
                <w:sz w:val="28"/>
                <w:szCs w:val="28"/>
                <w:lang w:eastAsia="en-US"/>
              </w:rPr>
              <w:t>согласование контракта/договора.</w:t>
            </w:r>
          </w:p>
          <w:p w:rsidR="00073A05" w:rsidRPr="00115635" w:rsidRDefault="00630996" w:rsidP="005D441C">
            <w:pPr>
              <w:pStyle w:val="afe"/>
              <w:tabs>
                <w:tab w:val="left" w:pos="142"/>
              </w:tabs>
              <w:ind w:firstLine="0"/>
              <w:rPr>
                <w:sz w:val="28"/>
                <w:szCs w:val="28"/>
              </w:rPr>
            </w:pPr>
            <w:r w:rsidRPr="005D441C">
              <w:rPr>
                <w:sz w:val="28"/>
                <w:szCs w:val="28"/>
                <w:lang w:eastAsia="en-US"/>
              </w:rPr>
              <w:t>Подготовка и предоставление в ОДУ Филиала письменных заключений,</w:t>
            </w:r>
            <w:r w:rsidRPr="005D441C">
              <w:rPr>
                <w:sz w:val="28"/>
                <w:szCs w:val="28"/>
              </w:rPr>
              <w:t xml:space="preserve"> иной документации (ЛСР, УРС, смета затрат и др.)</w:t>
            </w:r>
            <w:r w:rsidRPr="005D441C">
              <w:rPr>
                <w:sz w:val="28"/>
                <w:szCs w:val="28"/>
                <w:lang w:eastAsia="en-US"/>
              </w:rPr>
              <w:t xml:space="preserve"> о возможности планируемого участия в закупке, либо мотивированного замечания и предложения. </w:t>
            </w:r>
            <w:r w:rsidRPr="005D441C">
              <w:t xml:space="preserve"> </w:t>
            </w:r>
            <w:r w:rsidRPr="005D441C">
              <w:rPr>
                <w:sz w:val="28"/>
                <w:szCs w:val="28"/>
                <w:lang w:eastAsia="en-US"/>
              </w:rPr>
              <w:t>Подписание листа</w:t>
            </w:r>
            <w:r w:rsidRPr="005D441C">
              <w:rPr>
                <w:sz w:val="28"/>
                <w:szCs w:val="28"/>
                <w:lang w:eastAsia="en-US"/>
              </w:rPr>
              <w:t xml:space="preserve"> согласования к </w:t>
            </w:r>
            <w:r w:rsidRPr="005D441C">
              <w:t xml:space="preserve"> </w:t>
            </w:r>
            <w:r w:rsidRPr="005D441C">
              <w:rPr>
                <w:sz w:val="28"/>
                <w:szCs w:val="28"/>
                <w:lang w:eastAsia="en-US"/>
              </w:rPr>
              <w:t>проекту контракта/договора по результатам проведения ФПЭ.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ЦФО филиала</w:t>
            </w:r>
          </w:p>
        </w:tc>
      </w:tr>
      <w:tr w:rsidR="00D06627" w:rsidTr="00456CD3">
        <w:trPr>
          <w:trHeight w:val="44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lastRenderedPageBreak/>
              <w:t>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3A05" w:rsidRPr="00115635" w:rsidRDefault="00630996" w:rsidP="00B001F6">
            <w:pPr>
              <w:pStyle w:val="afe"/>
              <w:tabs>
                <w:tab w:val="left" w:pos="0"/>
              </w:tabs>
              <w:ind w:firstLine="0"/>
              <w:rPr>
                <w:sz w:val="28"/>
                <w:szCs w:val="28"/>
              </w:rPr>
            </w:pPr>
            <w:r w:rsidRPr="00115635">
              <w:rPr>
                <w:sz w:val="28"/>
                <w:szCs w:val="28"/>
              </w:rPr>
              <w:t>Р</w:t>
            </w:r>
            <w:r w:rsidR="009B38EA" w:rsidRPr="00115635">
              <w:rPr>
                <w:sz w:val="28"/>
                <w:szCs w:val="28"/>
              </w:rPr>
              <w:t>ассмотрение предоставленных ЦФО</w:t>
            </w:r>
            <w:r w:rsidR="009B38EA" w:rsidRPr="00115635">
              <w:t xml:space="preserve"> </w:t>
            </w:r>
            <w:r w:rsidR="009B38EA" w:rsidRPr="00115635">
              <w:rPr>
                <w:sz w:val="28"/>
                <w:szCs w:val="28"/>
              </w:rPr>
              <w:t xml:space="preserve">филиала </w:t>
            </w:r>
            <w:r w:rsidRPr="00115635">
              <w:rPr>
                <w:sz w:val="28"/>
                <w:szCs w:val="28"/>
              </w:rPr>
              <w:t xml:space="preserve">материалов для участия в </w:t>
            </w:r>
            <w:r w:rsidR="00B001F6" w:rsidRPr="00115635">
              <w:rPr>
                <w:sz w:val="28"/>
                <w:szCs w:val="28"/>
              </w:rPr>
              <w:t>ТЗП</w:t>
            </w:r>
            <w:r w:rsidRPr="00115635">
              <w:rPr>
                <w:sz w:val="28"/>
                <w:szCs w:val="28"/>
              </w:rPr>
              <w:t xml:space="preserve">. При наличии вопросов и замечаний возвращение материалов на доработку в ответственное </w:t>
            </w:r>
            <w:r w:rsidRPr="00115635">
              <w:rPr>
                <w:sz w:val="28"/>
                <w:szCs w:val="28"/>
              </w:rPr>
              <w:t>структурное подразделение филиала</w:t>
            </w:r>
            <w:r w:rsidR="00D14376" w:rsidRPr="00115635">
              <w:rPr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филиала</w:t>
            </w:r>
          </w:p>
        </w:tc>
      </w:tr>
      <w:tr w:rsidR="00D06627" w:rsidTr="00456CD3">
        <w:trPr>
          <w:trHeight w:val="44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3A05" w:rsidRPr="00115635" w:rsidRDefault="00630996" w:rsidP="00EF3DCA">
            <w:pPr>
              <w:pStyle w:val="afe"/>
              <w:tabs>
                <w:tab w:val="left" w:pos="0"/>
              </w:tabs>
              <w:ind w:firstLine="0"/>
              <w:rPr>
                <w:sz w:val="28"/>
                <w:szCs w:val="28"/>
              </w:rPr>
            </w:pPr>
            <w:r w:rsidRPr="00115635">
              <w:rPr>
                <w:sz w:val="28"/>
                <w:szCs w:val="28"/>
              </w:rPr>
              <w:t xml:space="preserve">Подготовка расчета рекомендованной </w:t>
            </w:r>
            <w:r w:rsidRPr="0004695B">
              <w:rPr>
                <w:sz w:val="28"/>
                <w:szCs w:val="28"/>
              </w:rPr>
              <w:t>цены</w:t>
            </w:r>
            <w:r w:rsidR="0004695B">
              <w:rPr>
                <w:sz w:val="28"/>
                <w:szCs w:val="28"/>
              </w:rPr>
              <w:t xml:space="preserve"> </w:t>
            </w:r>
            <w:r w:rsidRPr="00115635">
              <w:rPr>
                <w:sz w:val="28"/>
                <w:szCs w:val="28"/>
              </w:rPr>
              <w:t>для обоснования целесообразности участия в торгах/запросе пр</w:t>
            </w:r>
            <w:r w:rsidR="00B26693" w:rsidRPr="00115635">
              <w:rPr>
                <w:sz w:val="28"/>
                <w:szCs w:val="28"/>
              </w:rPr>
              <w:t>едложений</w:t>
            </w:r>
            <w:r w:rsidR="00D14376" w:rsidRPr="00115635">
              <w:rPr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филиала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067506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3A05" w:rsidRPr="00115635" w:rsidRDefault="00630996" w:rsidP="00456CD3">
            <w:pPr>
              <w:pStyle w:val="afe"/>
              <w:ind w:firstLine="0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Консолид</w:t>
            </w:r>
            <w:r w:rsidR="00F81BC9" w:rsidRPr="00115635">
              <w:rPr>
                <w:sz w:val="28"/>
                <w:szCs w:val="28"/>
                <w:lang w:eastAsia="en-US"/>
              </w:rPr>
              <w:t>ация</w:t>
            </w:r>
            <w:r w:rsidRPr="00115635">
              <w:rPr>
                <w:sz w:val="28"/>
                <w:szCs w:val="28"/>
                <w:lang w:eastAsia="en-US"/>
              </w:rPr>
              <w:t xml:space="preserve"> информации/документов по торгам, полученных от структурных подразделений филиала и подготовка материалов для заседания Комиссии</w:t>
            </w:r>
            <w:r w:rsidR="00D14376" w:rsidRPr="00115635">
              <w:rPr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ИА/</w:t>
            </w:r>
          </w:p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филиала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rPr>
                <w:sz w:val="28"/>
                <w:szCs w:val="28"/>
                <w:lang w:eastAsia="en-US"/>
              </w:rPr>
            </w:pPr>
            <w:r w:rsidRPr="005D441C">
              <w:rPr>
                <w:sz w:val="28"/>
                <w:szCs w:val="28"/>
                <w:lang w:eastAsia="en-US"/>
              </w:rPr>
              <w:t xml:space="preserve">Направление членам Комиссии уведомления о проведении заседания Комиссии, материалов по участию в </w:t>
            </w:r>
            <w:r w:rsidRPr="005D441C">
              <w:rPr>
                <w:sz w:val="28"/>
                <w:szCs w:val="28"/>
                <w:lang w:eastAsia="en-US"/>
              </w:rPr>
              <w:t>закупке, а также</w:t>
            </w:r>
            <w:r w:rsidRPr="005D441C">
              <w:t xml:space="preserve"> </w:t>
            </w:r>
            <w:r w:rsidRPr="005D441C">
              <w:rPr>
                <w:sz w:val="28"/>
                <w:szCs w:val="28"/>
                <w:lang w:eastAsia="en-US"/>
              </w:rPr>
              <w:t xml:space="preserve">результатов предварительного согласования профильными блоками проекта контракта/договора (экспертных заключений от ЦФО филиала и листа согласования </w:t>
            </w:r>
            <w:r w:rsidRPr="005D441C">
              <w:t xml:space="preserve"> </w:t>
            </w:r>
            <w:r w:rsidRPr="005D441C">
              <w:rPr>
                <w:sz w:val="28"/>
                <w:szCs w:val="28"/>
                <w:lang w:eastAsia="en-US"/>
              </w:rPr>
              <w:t>к проекту контракта/договора, подписанного по результатам проведения ФПЭ).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ИА/</w:t>
            </w:r>
          </w:p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фил</w:t>
            </w:r>
            <w:r w:rsidRPr="00115635">
              <w:rPr>
                <w:sz w:val="28"/>
                <w:szCs w:val="28"/>
                <w:lang w:eastAsia="en-US"/>
              </w:rPr>
              <w:t>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Рассмотрение Комиссией материалов по участию в закупке</w:t>
            </w:r>
            <w:r w:rsidR="00D14376" w:rsidRPr="00115635">
              <w:rPr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Комиссия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115635" w:rsidRDefault="00630996" w:rsidP="00456CD3">
            <w:pPr>
              <w:pStyle w:val="afe"/>
              <w:ind w:firstLine="0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Оформление протокола заседания Комиссии, согласование всеми членами Комиссии и  утверждение Председателем Комиссии</w:t>
            </w:r>
            <w:r w:rsidR="00D14376" w:rsidRPr="00115635">
              <w:rPr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ИА/</w:t>
            </w:r>
          </w:p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филиала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B26693">
            <w:pPr>
              <w:pStyle w:val="afe"/>
              <w:tabs>
                <w:tab w:val="left" w:pos="453"/>
              </w:tabs>
              <w:ind w:left="169" w:firstLine="0"/>
              <w:rPr>
                <w:sz w:val="28"/>
                <w:szCs w:val="28"/>
              </w:rPr>
            </w:pPr>
            <w:r w:rsidRPr="00115635">
              <w:rPr>
                <w:sz w:val="28"/>
                <w:szCs w:val="28"/>
              </w:rPr>
              <w:t>П</w:t>
            </w:r>
            <w:r w:rsidRPr="00115635">
              <w:rPr>
                <w:sz w:val="28"/>
                <w:szCs w:val="28"/>
              </w:rPr>
              <w:t>роведение анализа причин отказа на предмет обоснованности (на основании Протокола заседания Комиссии).</w:t>
            </w:r>
          </w:p>
          <w:p w:rsidR="00073A05" w:rsidRPr="00115635" w:rsidRDefault="00630996" w:rsidP="00D14376">
            <w:pPr>
              <w:pStyle w:val="afe"/>
              <w:tabs>
                <w:tab w:val="left" w:pos="453"/>
              </w:tabs>
              <w:ind w:left="169" w:firstLine="0"/>
              <w:rPr>
                <w:sz w:val="28"/>
                <w:szCs w:val="28"/>
              </w:rPr>
            </w:pPr>
            <w:r w:rsidRPr="00115635">
              <w:rPr>
                <w:sz w:val="28"/>
                <w:szCs w:val="28"/>
              </w:rPr>
              <w:t xml:space="preserve">Формирование </w:t>
            </w:r>
            <w:r w:rsidRPr="00115635">
              <w:t xml:space="preserve"> </w:t>
            </w:r>
            <w:r w:rsidRPr="00115635">
              <w:rPr>
                <w:sz w:val="28"/>
                <w:szCs w:val="28"/>
              </w:rPr>
              <w:t>экспертного заключения c разработанными предупреждающими мероприятиями/предложениями для исключения в дальнейшем подобных случаев отказа от</w:t>
            </w:r>
            <w:r w:rsidRPr="00115635">
              <w:rPr>
                <w:sz w:val="28"/>
                <w:szCs w:val="28"/>
              </w:rPr>
              <w:t xml:space="preserve"> участия.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ОДУ ИА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71EA8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 w:rsidRPr="00071EA8"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tabs>
                <w:tab w:val="left" w:pos="178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При положительном решении Комиссии:</w:t>
            </w:r>
          </w:p>
          <w:p w:rsidR="00073A05" w:rsidRPr="00115635" w:rsidRDefault="00630996" w:rsidP="00D14376">
            <w:pPr>
              <w:pStyle w:val="afe"/>
              <w:tabs>
                <w:tab w:val="left" w:pos="453"/>
              </w:tabs>
              <w:ind w:left="169" w:firstLine="0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- подготовка пакета документов в соотве</w:t>
            </w:r>
            <w:r w:rsidR="00071EA8" w:rsidRPr="00115635">
              <w:rPr>
                <w:sz w:val="28"/>
                <w:szCs w:val="28"/>
                <w:lang w:eastAsia="en-US"/>
              </w:rPr>
              <w:t xml:space="preserve">тствии с требованиями </w:t>
            </w:r>
            <w:r w:rsidRPr="00115635">
              <w:rPr>
                <w:sz w:val="28"/>
                <w:szCs w:val="28"/>
                <w:lang w:eastAsia="en-US"/>
              </w:rPr>
              <w:t>документации</w:t>
            </w:r>
            <w:r w:rsidR="00071EA8" w:rsidRPr="00115635">
              <w:rPr>
                <w:sz w:val="28"/>
                <w:szCs w:val="28"/>
                <w:lang w:eastAsia="en-US"/>
              </w:rPr>
              <w:t xml:space="preserve"> о закупке</w:t>
            </w:r>
            <w:r w:rsidRPr="00115635">
              <w:rPr>
                <w:sz w:val="28"/>
                <w:szCs w:val="28"/>
                <w:lang w:eastAsia="en-US"/>
              </w:rPr>
              <w:t xml:space="preserve"> </w:t>
            </w:r>
            <w:r w:rsidR="00071EA8" w:rsidRPr="00115635">
              <w:rPr>
                <w:sz w:val="28"/>
                <w:szCs w:val="28"/>
                <w:lang w:eastAsia="en-US"/>
              </w:rPr>
              <w:t>З</w:t>
            </w:r>
            <w:r w:rsidRPr="00115635">
              <w:rPr>
                <w:sz w:val="28"/>
                <w:szCs w:val="28"/>
                <w:lang w:eastAsia="en-US"/>
              </w:rPr>
              <w:t>аказчика;</w:t>
            </w:r>
          </w:p>
          <w:p w:rsidR="00073A05" w:rsidRPr="00115635" w:rsidRDefault="00630996" w:rsidP="00D14376">
            <w:pPr>
              <w:pStyle w:val="afe"/>
              <w:tabs>
                <w:tab w:val="left" w:pos="453"/>
              </w:tabs>
              <w:ind w:left="142" w:firstLine="0"/>
              <w:rPr>
                <w:sz w:val="28"/>
                <w:szCs w:val="28"/>
              </w:rPr>
            </w:pPr>
            <w:r w:rsidRPr="00115635">
              <w:rPr>
                <w:sz w:val="28"/>
                <w:szCs w:val="28"/>
              </w:rPr>
              <w:t>- направление (посредством СЭДО</w:t>
            </w:r>
            <w:r w:rsidR="00645C71" w:rsidRPr="00115635">
              <w:rPr>
                <w:sz w:val="28"/>
                <w:szCs w:val="28"/>
              </w:rPr>
              <w:t>)</w:t>
            </w:r>
            <w:r w:rsidRPr="00115635">
              <w:rPr>
                <w:sz w:val="28"/>
                <w:szCs w:val="28"/>
              </w:rPr>
              <w:t xml:space="preserve"> на имя заместителя Генерального директора по экономике и финансам (с обязательным добавлением в рассылку начальника ОДУ ИА,</w:t>
            </w:r>
            <w:r w:rsidR="00DF1B11" w:rsidRPr="00115635">
              <w:t xml:space="preserve"> </w:t>
            </w:r>
            <w:r w:rsidR="00DF1B11" w:rsidRPr="00115635">
              <w:rPr>
                <w:sz w:val="28"/>
                <w:szCs w:val="28"/>
              </w:rPr>
              <w:t>копию СЗ для оперативности направляет начальнику департамента финансов и казначейства</w:t>
            </w:r>
            <w:r w:rsidRPr="00115635">
              <w:rPr>
                <w:sz w:val="28"/>
                <w:szCs w:val="28"/>
              </w:rPr>
              <w:t>) о пополнении специального расчетного счета/н</w:t>
            </w:r>
            <w:r w:rsidRPr="00115635">
              <w:rPr>
                <w:sz w:val="28"/>
                <w:szCs w:val="28"/>
              </w:rPr>
              <w:t>еобходимости получения независимой гарантии с целью предоставления обеспечения исполнения контракта/обеспечения исполнения гарантийных обязательств;</w:t>
            </w:r>
          </w:p>
          <w:p w:rsidR="00073A05" w:rsidRPr="00115635" w:rsidRDefault="00630996" w:rsidP="00D14376">
            <w:pPr>
              <w:pStyle w:val="afe"/>
              <w:tabs>
                <w:tab w:val="left" w:pos="453"/>
              </w:tabs>
              <w:ind w:left="169" w:firstLine="0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lastRenderedPageBreak/>
              <w:t xml:space="preserve">- подача заявки на участие в торгах (размещение на ЭТП предложения и полного пакета документов); </w:t>
            </w:r>
          </w:p>
          <w:p w:rsidR="00073A05" w:rsidRPr="00115635" w:rsidRDefault="00630996" w:rsidP="00D14376">
            <w:pPr>
              <w:pStyle w:val="afe"/>
              <w:shd w:val="clear" w:color="auto" w:fill="FFFFFF"/>
              <w:tabs>
                <w:tab w:val="left" w:pos="453"/>
              </w:tabs>
              <w:ind w:left="169" w:firstLine="0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 xml:space="preserve">- полное </w:t>
            </w:r>
            <w:r w:rsidRPr="00115635">
              <w:rPr>
                <w:sz w:val="28"/>
                <w:szCs w:val="28"/>
                <w:lang w:eastAsia="en-US"/>
              </w:rPr>
              <w:t>сопровождение</w:t>
            </w:r>
            <w:r w:rsidR="00570EB2" w:rsidRPr="00115635">
              <w:rPr>
                <w:sz w:val="28"/>
                <w:szCs w:val="28"/>
                <w:lang w:eastAsia="en-US"/>
              </w:rPr>
              <w:t xml:space="preserve"> ТЗП</w:t>
            </w:r>
            <w:r w:rsidRPr="00115635">
              <w:rPr>
                <w:sz w:val="28"/>
                <w:szCs w:val="28"/>
                <w:lang w:eastAsia="en-US"/>
              </w:rPr>
              <w:t xml:space="preserve"> и контроль за прохождением торгов на каждом этапе;</w:t>
            </w:r>
          </w:p>
          <w:p w:rsidR="00073A05" w:rsidRPr="00115635" w:rsidRDefault="00630996" w:rsidP="00D14376">
            <w:pPr>
              <w:pStyle w:val="afe"/>
              <w:shd w:val="clear" w:color="auto" w:fill="FFFFFF"/>
              <w:tabs>
                <w:tab w:val="left" w:pos="453"/>
              </w:tabs>
              <w:ind w:left="169" w:firstLine="0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- получение протокола о результатах торгов.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15635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lastRenderedPageBreak/>
              <w:t>ОДУ филиала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814DB8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 w:rsidRPr="00814DB8"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814DB8" w:rsidRDefault="00630996" w:rsidP="005E40EB">
            <w:pPr>
              <w:pStyle w:val="afe"/>
              <w:tabs>
                <w:tab w:val="left" w:pos="426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814DB8">
              <w:rPr>
                <w:sz w:val="28"/>
                <w:szCs w:val="28"/>
              </w:rPr>
              <w:t xml:space="preserve">Предоставление обеспечения заявки на участие в </w:t>
            </w:r>
            <w:r w:rsidR="00D14376">
              <w:rPr>
                <w:sz w:val="28"/>
                <w:szCs w:val="28"/>
              </w:rPr>
              <w:t>ТЗП</w:t>
            </w:r>
            <w:r w:rsidR="005E40EB">
              <w:rPr>
                <w:sz w:val="28"/>
                <w:szCs w:val="28"/>
              </w:rPr>
              <w:t xml:space="preserve"> посредством</w:t>
            </w:r>
            <w:r w:rsidRPr="00814DB8">
              <w:rPr>
                <w:sz w:val="28"/>
                <w:szCs w:val="28"/>
              </w:rPr>
              <w:t xml:space="preserve"> </w:t>
            </w:r>
            <w:r w:rsidR="00D14376" w:rsidRPr="00D14376">
              <w:rPr>
                <w:sz w:val="28"/>
                <w:szCs w:val="28"/>
              </w:rPr>
              <w:t>пополнени</w:t>
            </w:r>
            <w:r w:rsidR="005E40EB">
              <w:rPr>
                <w:sz w:val="28"/>
                <w:szCs w:val="28"/>
              </w:rPr>
              <w:t>я специального расчетного счета</w:t>
            </w:r>
            <w:r w:rsidR="00D14376" w:rsidRPr="00D14376">
              <w:rPr>
                <w:sz w:val="28"/>
                <w:szCs w:val="28"/>
              </w:rPr>
              <w:t xml:space="preserve"> </w:t>
            </w:r>
            <w:r w:rsidRPr="00814DB8">
              <w:rPr>
                <w:sz w:val="28"/>
                <w:szCs w:val="28"/>
              </w:rPr>
              <w:t xml:space="preserve">(при наличии соответствующих требований </w:t>
            </w:r>
            <w:r w:rsidR="00D14376">
              <w:rPr>
                <w:sz w:val="28"/>
                <w:szCs w:val="28"/>
              </w:rPr>
              <w:t>Заказчика</w:t>
            </w:r>
            <w:r w:rsidRPr="00814DB8">
              <w:rPr>
                <w:sz w:val="28"/>
                <w:szCs w:val="28"/>
              </w:rPr>
              <w:t>)</w:t>
            </w:r>
            <w:r w:rsidR="00D14376">
              <w:rPr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814DB8" w:rsidRDefault="00630996" w:rsidP="000F362F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D54BCA">
              <w:rPr>
                <w:sz w:val="28"/>
                <w:szCs w:val="28"/>
                <w:lang w:eastAsia="en-US"/>
              </w:rPr>
              <w:t>У</w:t>
            </w:r>
            <w:r w:rsidR="00C663CB" w:rsidRPr="00D54BCA">
              <w:rPr>
                <w:sz w:val="28"/>
                <w:szCs w:val="28"/>
                <w:lang w:eastAsia="en-US"/>
              </w:rPr>
              <w:t>Эи</w:t>
            </w:r>
            <w:r w:rsidR="000F362F">
              <w:rPr>
                <w:sz w:val="28"/>
                <w:szCs w:val="28"/>
                <w:lang w:eastAsia="en-US"/>
              </w:rPr>
              <w:t>Т</w:t>
            </w:r>
            <w:r w:rsidR="00C663CB" w:rsidRPr="00D54BCA">
              <w:rPr>
                <w:sz w:val="28"/>
                <w:szCs w:val="28"/>
                <w:lang w:eastAsia="en-US"/>
              </w:rPr>
              <w:t xml:space="preserve"> филиала/ </w:t>
            </w:r>
            <w:r w:rsidR="004B652F">
              <w:t xml:space="preserve"> </w:t>
            </w:r>
            <w:r w:rsidR="004B652F" w:rsidRPr="004B652F">
              <w:rPr>
                <w:sz w:val="28"/>
                <w:szCs w:val="28"/>
                <w:lang w:eastAsia="en-US"/>
              </w:rPr>
              <w:t>ДФиК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18044D" w:rsidRDefault="00630996" w:rsidP="005E40EB">
            <w:pPr>
              <w:pStyle w:val="afe"/>
              <w:tabs>
                <w:tab w:val="left" w:pos="178"/>
                <w:tab w:val="left" w:pos="453"/>
              </w:tabs>
              <w:ind w:left="169" w:firstLine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</w:t>
            </w:r>
            <w:r w:rsidRPr="0018044D">
              <w:rPr>
                <w:sz w:val="28"/>
                <w:szCs w:val="28"/>
                <w:lang w:eastAsia="en-US"/>
              </w:rPr>
              <w:t xml:space="preserve">нализ </w:t>
            </w:r>
            <w:r w:rsidRPr="005E40EB">
              <w:rPr>
                <w:sz w:val="28"/>
                <w:szCs w:val="28"/>
                <w:lang w:eastAsia="en-US"/>
              </w:rPr>
              <w:t xml:space="preserve">причин и разработка </w:t>
            </w:r>
            <w:r w:rsidR="005E40EB" w:rsidRPr="005E40EB">
              <w:rPr>
                <w:sz w:val="28"/>
                <w:szCs w:val="28"/>
                <w:lang w:eastAsia="en-US"/>
              </w:rPr>
              <w:t>корректирующих</w:t>
            </w:r>
            <w:r w:rsidRPr="005E40EB">
              <w:rPr>
                <w:sz w:val="28"/>
                <w:szCs w:val="28"/>
                <w:lang w:eastAsia="en-US"/>
              </w:rPr>
              <w:t xml:space="preserve"> мероприятий по недопущению </w:t>
            </w:r>
            <w:r w:rsidR="005E40EB" w:rsidRPr="005E40EB">
              <w:rPr>
                <w:sz w:val="28"/>
                <w:szCs w:val="28"/>
                <w:lang w:eastAsia="en-US"/>
              </w:rPr>
              <w:t>отказов (невозможности) участия</w:t>
            </w:r>
            <w:r w:rsidRPr="005E40EB">
              <w:rPr>
                <w:sz w:val="28"/>
                <w:szCs w:val="28"/>
                <w:lang w:eastAsia="en-US"/>
              </w:rPr>
              <w:t xml:space="preserve"> в </w:t>
            </w:r>
            <w:r w:rsidR="005E40EB" w:rsidRPr="005E40EB">
              <w:rPr>
                <w:sz w:val="28"/>
                <w:szCs w:val="28"/>
                <w:lang w:eastAsia="en-US"/>
              </w:rPr>
              <w:t>ТЗП.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ОДУ</w:t>
            </w:r>
            <w:r w:rsidRPr="00067506">
              <w:rPr>
                <w:sz w:val="28"/>
                <w:szCs w:val="28"/>
                <w:lang w:eastAsia="en-US"/>
              </w:rPr>
              <w:t xml:space="preserve"> ИА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E71AA6" w:rsidRDefault="00630996" w:rsidP="005E7234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</w:t>
            </w:r>
            <w:r w:rsidR="005E7234">
              <w:rPr>
                <w:sz w:val="28"/>
                <w:szCs w:val="28"/>
                <w:lang w:eastAsia="en-US"/>
              </w:rPr>
              <w:t>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5E40EB" w:rsidRDefault="00630996" w:rsidP="00456CD3">
            <w:pPr>
              <w:pStyle w:val="afe"/>
              <w:tabs>
                <w:tab w:val="left" w:pos="178"/>
                <w:tab w:val="left" w:pos="453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5E40EB">
              <w:rPr>
                <w:sz w:val="28"/>
                <w:szCs w:val="28"/>
                <w:lang w:eastAsia="en-US"/>
              </w:rPr>
              <w:t>В случае признания Филиала победителем торгов:</w:t>
            </w:r>
          </w:p>
          <w:p w:rsidR="00073A05" w:rsidRPr="005E40EB" w:rsidRDefault="00630996" w:rsidP="005E40EB">
            <w:pPr>
              <w:pStyle w:val="afe"/>
              <w:tabs>
                <w:tab w:val="left" w:pos="28"/>
              </w:tabs>
              <w:ind w:left="28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E255C7">
              <w:rPr>
                <w:sz w:val="28"/>
                <w:szCs w:val="28"/>
              </w:rPr>
              <w:t xml:space="preserve">направление (посредством </w:t>
            </w:r>
            <w:r w:rsidRPr="00E255C7">
              <w:t xml:space="preserve"> </w:t>
            </w:r>
            <w:r w:rsidRPr="00E255C7">
              <w:rPr>
                <w:sz w:val="28"/>
                <w:szCs w:val="28"/>
              </w:rPr>
              <w:t>СЭДО)</w:t>
            </w:r>
            <w:r w:rsidRPr="00A14975">
              <w:rPr>
                <w:sz w:val="28"/>
                <w:szCs w:val="28"/>
              </w:rPr>
              <w:t xml:space="preserve"> в </w:t>
            </w:r>
            <w:r w:rsidR="004B652F">
              <w:t xml:space="preserve"> </w:t>
            </w:r>
            <w:r w:rsidR="004B652F" w:rsidRPr="004B652F">
              <w:rPr>
                <w:sz w:val="28"/>
                <w:szCs w:val="28"/>
              </w:rPr>
              <w:t xml:space="preserve">ДФиК </w:t>
            </w:r>
            <w:r>
              <w:rPr>
                <w:sz w:val="28"/>
                <w:szCs w:val="28"/>
              </w:rPr>
              <w:t>П</w:t>
            </w:r>
            <w:r w:rsidRPr="00BF33CA">
              <w:rPr>
                <w:sz w:val="28"/>
                <w:szCs w:val="28"/>
              </w:rPr>
              <w:t xml:space="preserve">ротокола подведения итогов </w:t>
            </w:r>
            <w:r>
              <w:rPr>
                <w:sz w:val="28"/>
                <w:szCs w:val="28"/>
              </w:rPr>
              <w:t>ТЗП</w:t>
            </w:r>
            <w:r w:rsidRPr="00A14975">
              <w:rPr>
                <w:sz w:val="28"/>
                <w:szCs w:val="28"/>
              </w:rPr>
              <w:t xml:space="preserve"> (с указанием даты выпуска и предоставления </w:t>
            </w:r>
            <w:r>
              <w:rPr>
                <w:sz w:val="28"/>
                <w:szCs w:val="28"/>
              </w:rPr>
              <w:t xml:space="preserve">независимой </w:t>
            </w:r>
            <w:r w:rsidRPr="00A14975">
              <w:rPr>
                <w:sz w:val="28"/>
                <w:szCs w:val="28"/>
              </w:rPr>
              <w:t>банковск</w:t>
            </w:r>
            <w:r>
              <w:rPr>
                <w:sz w:val="28"/>
                <w:szCs w:val="28"/>
              </w:rPr>
              <w:t>ой</w:t>
            </w:r>
            <w:r w:rsidRPr="00A14975">
              <w:rPr>
                <w:sz w:val="28"/>
                <w:szCs w:val="28"/>
              </w:rPr>
              <w:t xml:space="preserve"> </w:t>
            </w:r>
            <w:r w:rsidRPr="00E255C7">
              <w:rPr>
                <w:sz w:val="28"/>
                <w:szCs w:val="28"/>
              </w:rPr>
              <w:t>гаранти</w:t>
            </w:r>
            <w:r>
              <w:rPr>
                <w:sz w:val="28"/>
                <w:szCs w:val="28"/>
              </w:rPr>
              <w:t>и/</w:t>
            </w:r>
            <w:r w:rsidRPr="00E255C7">
              <w:rPr>
                <w:sz w:val="28"/>
                <w:szCs w:val="28"/>
              </w:rPr>
              <w:t xml:space="preserve">внесения денежных средств </w:t>
            </w:r>
            <w:r w:rsidRPr="00A14975">
              <w:rPr>
                <w:sz w:val="28"/>
                <w:szCs w:val="28"/>
              </w:rPr>
              <w:t xml:space="preserve"> (при наличии соответствующих требований в закупочной документации </w:t>
            </w:r>
            <w:r>
              <w:rPr>
                <w:sz w:val="28"/>
                <w:szCs w:val="28"/>
              </w:rPr>
              <w:t>З</w:t>
            </w:r>
            <w:r w:rsidRPr="00A14975">
              <w:rPr>
                <w:sz w:val="28"/>
                <w:szCs w:val="28"/>
              </w:rPr>
              <w:t>аказчика)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A14975" w:rsidRDefault="00630996" w:rsidP="00456CD3">
            <w:pPr>
              <w:pStyle w:val="afe"/>
              <w:ind w:firstLine="0"/>
              <w:jc w:val="center"/>
              <w:rPr>
                <w:color w:val="FF0000"/>
                <w:sz w:val="28"/>
                <w:szCs w:val="28"/>
                <w:lang w:eastAsia="en-US"/>
              </w:rPr>
            </w:pPr>
            <w:r w:rsidRPr="00EE497A">
              <w:rPr>
                <w:sz w:val="28"/>
                <w:szCs w:val="28"/>
                <w:lang w:eastAsia="en-US"/>
              </w:rPr>
              <w:t xml:space="preserve">ОДУ </w:t>
            </w:r>
            <w:r w:rsidRPr="00EE497A">
              <w:rPr>
                <w:sz w:val="28"/>
                <w:szCs w:val="28"/>
                <w:lang w:eastAsia="en-US"/>
              </w:rPr>
              <w:t>филиала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DF1B11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5E40EB" w:rsidRDefault="00630996" w:rsidP="00456CD3">
            <w:pPr>
              <w:pStyle w:val="afe"/>
              <w:tabs>
                <w:tab w:val="left" w:pos="178"/>
                <w:tab w:val="left" w:pos="453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5E40EB">
              <w:rPr>
                <w:sz w:val="28"/>
                <w:szCs w:val="28"/>
                <w:lang w:eastAsia="en-US"/>
              </w:rPr>
              <w:t>В случае признания Филиала победителем торгов:</w:t>
            </w:r>
          </w:p>
          <w:p w:rsidR="00073A05" w:rsidRPr="00A14975" w:rsidRDefault="00630996" w:rsidP="00E54557">
            <w:pPr>
              <w:pStyle w:val="afe"/>
              <w:tabs>
                <w:tab w:val="left" w:pos="178"/>
                <w:tab w:val="left" w:pos="453"/>
              </w:tabs>
              <w:ind w:left="181" w:right="-105" w:firstLine="0"/>
              <w:rPr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A14975">
              <w:rPr>
                <w:color w:val="000000" w:themeColor="text1"/>
                <w:sz w:val="28"/>
                <w:szCs w:val="28"/>
              </w:rPr>
              <w:t xml:space="preserve">подписание проекта </w:t>
            </w:r>
            <w:r w:rsidRPr="00A14975">
              <w:rPr>
                <w:sz w:val="28"/>
                <w:szCs w:val="28"/>
              </w:rPr>
              <w:t xml:space="preserve">контракта/договора </w:t>
            </w:r>
            <w:r w:rsidRPr="00A14975">
              <w:rPr>
                <w:color w:val="000000" w:themeColor="text1"/>
                <w:sz w:val="28"/>
                <w:szCs w:val="28"/>
              </w:rPr>
              <w:t xml:space="preserve">с Заказчиком </w:t>
            </w:r>
            <w:r w:rsidRPr="00A14975">
              <w:rPr>
                <w:sz w:val="28"/>
                <w:szCs w:val="28"/>
              </w:rPr>
              <w:t xml:space="preserve">в сроки, указанные </w:t>
            </w:r>
            <w:r w:rsidR="005E40EB">
              <w:rPr>
                <w:sz w:val="28"/>
                <w:szCs w:val="28"/>
              </w:rPr>
              <w:t>на ЭТП</w:t>
            </w:r>
            <w:r w:rsidRPr="00A14975">
              <w:rPr>
                <w:sz w:val="28"/>
                <w:szCs w:val="28"/>
              </w:rPr>
              <w:t>;</w:t>
            </w:r>
          </w:p>
          <w:p w:rsidR="00C663CB" w:rsidRDefault="00630996" w:rsidP="00E54557">
            <w:pPr>
              <w:pStyle w:val="ab"/>
              <w:keepNext w:val="0"/>
              <w:keepLines w:val="0"/>
              <w:tabs>
                <w:tab w:val="left" w:pos="453"/>
              </w:tabs>
              <w:spacing w:before="0" w:after="0"/>
              <w:ind w:left="171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- </w:t>
            </w:r>
            <w:r w:rsidR="00073A05" w:rsidRPr="00276BB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получение закрывающих бухгалтерских документов</w:t>
            </w:r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;</w:t>
            </w:r>
          </w:p>
          <w:p w:rsidR="00073A05" w:rsidRPr="00276BB0" w:rsidRDefault="00630996" w:rsidP="00E54557">
            <w:pPr>
              <w:pStyle w:val="ab"/>
              <w:keepNext w:val="0"/>
              <w:keepLines w:val="0"/>
              <w:tabs>
                <w:tab w:val="left" w:pos="453"/>
              </w:tabs>
              <w:spacing w:before="0" w:after="0"/>
              <w:ind w:left="171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- </w:t>
            </w:r>
            <w:r w:rsidRPr="00276BB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размещение</w:t>
            </w:r>
            <w:r w:rsidRPr="00276BB0">
              <w:t xml:space="preserve"> </w:t>
            </w:r>
            <w:r w:rsidRPr="00276BB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закрывающих бухгалтерских документов по тендерным </w:t>
            </w:r>
            <w:r w:rsidRPr="00276BB0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операциям на ЭТП;</w:t>
            </w:r>
          </w:p>
          <w:p w:rsidR="00073A05" w:rsidRPr="00465F07" w:rsidRDefault="00630996" w:rsidP="00E54557">
            <w:pPr>
              <w:pStyle w:val="afe"/>
              <w:tabs>
                <w:tab w:val="left" w:pos="453"/>
              </w:tabs>
              <w:ind w:left="181" w:firstLine="0"/>
              <w:rPr>
                <w:sz w:val="28"/>
                <w:szCs w:val="28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- </w:t>
            </w:r>
            <w:r w:rsidRPr="00465F07">
              <w:rPr>
                <w:rFonts w:eastAsiaTheme="minorHAnsi"/>
                <w:sz w:val="28"/>
                <w:szCs w:val="28"/>
                <w:lang w:eastAsia="en-US"/>
              </w:rPr>
              <w:t>возврат денежных обеспечений исполнения контракта и гарантийных обязательств, в соответствии с условиями заявки;</w:t>
            </w:r>
          </w:p>
          <w:p w:rsidR="00073A05" w:rsidRPr="00CE0C58" w:rsidRDefault="00630996" w:rsidP="00E54557">
            <w:pPr>
              <w:pStyle w:val="afe"/>
              <w:tabs>
                <w:tab w:val="left" w:pos="453"/>
              </w:tabs>
              <w:ind w:left="181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A14975">
              <w:rPr>
                <w:sz w:val="28"/>
                <w:szCs w:val="28"/>
              </w:rPr>
              <w:t>проводит работу по получению обеспечения исполнения обязательств по контракту/договору (обеспечение исполнение контракта,</w:t>
            </w:r>
            <w:r w:rsidRPr="00A14975">
              <w:rPr>
                <w:sz w:val="28"/>
                <w:szCs w:val="28"/>
              </w:rPr>
              <w:t xml:space="preserve"> обеспечение исполнения гарантийных обязательств) (при наличии </w:t>
            </w:r>
            <w:r w:rsidRPr="00CE0C58">
              <w:rPr>
                <w:sz w:val="28"/>
                <w:szCs w:val="28"/>
              </w:rPr>
              <w:t xml:space="preserve">соответствующих требований в закупочной документации </w:t>
            </w:r>
            <w:r w:rsidR="00B001F6">
              <w:rPr>
                <w:sz w:val="28"/>
                <w:szCs w:val="28"/>
              </w:rPr>
              <w:t>З</w:t>
            </w:r>
            <w:r w:rsidRPr="00CE0C58">
              <w:rPr>
                <w:sz w:val="28"/>
                <w:szCs w:val="28"/>
              </w:rPr>
              <w:t>аказчика);</w:t>
            </w:r>
          </w:p>
          <w:p w:rsidR="00C663CB" w:rsidRPr="00C663CB" w:rsidRDefault="00630996" w:rsidP="00B001F6">
            <w:pPr>
              <w:pStyle w:val="afe"/>
              <w:ind w:left="181" w:firstLine="0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- </w:t>
            </w:r>
            <w:r w:rsidR="00073A05" w:rsidRPr="00CE0C58">
              <w:rPr>
                <w:rFonts w:eastAsiaTheme="minorHAnsi"/>
                <w:sz w:val="28"/>
                <w:szCs w:val="28"/>
                <w:lang w:eastAsia="en-US"/>
              </w:rPr>
              <w:t>в</w:t>
            </w:r>
            <w:r w:rsidR="00073A05" w:rsidRPr="00CE0C58">
              <w:rPr>
                <w:iCs/>
                <w:sz w:val="28"/>
                <w:szCs w:val="28"/>
              </w:rPr>
              <w:t>едение электронного</w:t>
            </w:r>
            <w:r w:rsidR="00073A05" w:rsidRPr="00465F07">
              <w:rPr>
                <w:iCs/>
                <w:sz w:val="28"/>
                <w:szCs w:val="28"/>
              </w:rPr>
              <w:t xml:space="preserve"> документооборота с Заказчиком в Единой информационной системе ЕИС (в части выставления актов выполненных работ </w:t>
            </w:r>
            <w:r w:rsidR="00B001F6">
              <w:rPr>
                <w:iCs/>
                <w:sz w:val="28"/>
                <w:szCs w:val="28"/>
              </w:rPr>
              <w:t>/ оказанных услуг</w:t>
            </w:r>
            <w:r w:rsidR="00073A05" w:rsidRPr="00465F07">
              <w:rPr>
                <w:iCs/>
                <w:sz w:val="28"/>
                <w:szCs w:val="28"/>
              </w:rPr>
              <w:t>, счетов – фактур в электронном виде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C663CB">
              <w:rPr>
                <w:sz w:val="28"/>
                <w:szCs w:val="28"/>
                <w:lang w:eastAsia="en-US"/>
              </w:rPr>
              <w:t>(в случае необходимости).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A14975" w:rsidRDefault="00630996" w:rsidP="00C663CB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C663CB">
              <w:rPr>
                <w:sz w:val="28"/>
                <w:szCs w:val="28"/>
              </w:rPr>
              <w:t>ОДУ филиала</w:t>
            </w:r>
            <w:r w:rsidRPr="00A14975">
              <w:rPr>
                <w:sz w:val="28"/>
                <w:szCs w:val="28"/>
              </w:rPr>
              <w:t xml:space="preserve"> 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5E7234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  <w:r w:rsidR="005E7234">
              <w:rPr>
                <w:sz w:val="28"/>
                <w:szCs w:val="28"/>
                <w:lang w:eastAsia="en-US"/>
              </w:rPr>
              <w:t>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A14975" w:rsidRDefault="00630996" w:rsidP="00456CD3">
            <w:pPr>
              <w:pStyle w:val="afe"/>
              <w:tabs>
                <w:tab w:val="left" w:pos="426"/>
              </w:tabs>
              <w:ind w:firstLine="0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sz w:val="28"/>
                <w:szCs w:val="28"/>
              </w:rPr>
              <w:t>П</w:t>
            </w:r>
            <w:r w:rsidRPr="00A14975">
              <w:rPr>
                <w:sz w:val="28"/>
                <w:szCs w:val="28"/>
              </w:rPr>
              <w:t xml:space="preserve">редоставление обеспечения исполнения обязательств по муниципальному контракту/договору (обеспечение исполнение контракта, обеспечение исполнения </w:t>
            </w:r>
            <w:r w:rsidRPr="00A14975">
              <w:rPr>
                <w:sz w:val="28"/>
                <w:szCs w:val="28"/>
              </w:rPr>
              <w:lastRenderedPageBreak/>
              <w:t>гарантийных обязательств) (при наличии соответствующих требований ЭТП)</w:t>
            </w:r>
            <w:r w:rsidR="00B001F6">
              <w:rPr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A14975" w:rsidRDefault="00630996" w:rsidP="000F362F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C572DE">
              <w:rPr>
                <w:sz w:val="28"/>
                <w:szCs w:val="28"/>
                <w:lang w:eastAsia="en-US"/>
              </w:rPr>
              <w:lastRenderedPageBreak/>
              <w:t>УЭи</w:t>
            </w:r>
            <w:r w:rsidR="000F362F">
              <w:rPr>
                <w:sz w:val="28"/>
                <w:szCs w:val="28"/>
                <w:lang w:eastAsia="en-US"/>
              </w:rPr>
              <w:t>Т</w:t>
            </w:r>
            <w:r w:rsidRPr="00C572DE">
              <w:rPr>
                <w:sz w:val="28"/>
                <w:szCs w:val="28"/>
                <w:lang w:eastAsia="en-US"/>
              </w:rPr>
              <w:t xml:space="preserve"> филиала</w:t>
            </w:r>
            <w:r w:rsidRPr="00276BB0">
              <w:rPr>
                <w:sz w:val="28"/>
                <w:szCs w:val="28"/>
                <w:lang w:eastAsia="en-US"/>
              </w:rPr>
              <w:t xml:space="preserve">/ </w:t>
            </w:r>
            <w:r w:rsidR="004B652F">
              <w:t xml:space="preserve"> </w:t>
            </w:r>
            <w:r w:rsidR="004B652F" w:rsidRPr="004B652F">
              <w:rPr>
                <w:sz w:val="28"/>
                <w:szCs w:val="28"/>
                <w:lang w:eastAsia="en-US"/>
              </w:rPr>
              <w:t>ДФиК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Default="00630996" w:rsidP="00AC0245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21</w:t>
            </w:r>
          </w:p>
          <w:p w:rsidR="00AC0245" w:rsidRPr="00067506" w:rsidRDefault="00AC0245" w:rsidP="00AC0245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67628C" w:rsidRDefault="00630996" w:rsidP="00AC0245">
            <w:pPr>
              <w:tabs>
                <w:tab w:val="left" w:pos="453"/>
              </w:tabs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67628C">
              <w:rPr>
                <w:sz w:val="28"/>
                <w:szCs w:val="28"/>
              </w:rPr>
              <w:t>Н</w:t>
            </w:r>
            <w:r w:rsidRPr="0067628C">
              <w:rPr>
                <w:rFonts w:eastAsiaTheme="minorHAnsi"/>
                <w:sz w:val="28"/>
                <w:szCs w:val="28"/>
                <w:lang w:eastAsia="en-US"/>
              </w:rPr>
              <w:t xml:space="preserve">аправление </w:t>
            </w:r>
            <w:r w:rsidRPr="0067628C">
              <w:rPr>
                <w:sz w:val="28"/>
                <w:szCs w:val="28"/>
              </w:rPr>
              <w:t>(</w:t>
            </w:r>
            <w:r w:rsidRPr="0067628C">
              <w:rPr>
                <w:rFonts w:eastAsiaTheme="minorHAnsi"/>
                <w:sz w:val="28"/>
                <w:szCs w:val="28"/>
                <w:lang w:eastAsia="en-US"/>
              </w:rPr>
              <w:t>посредством СЭДО) служебной записки в адрес руководителей по направлению деятельности филиала о необходимости выполнения работ</w:t>
            </w: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r w:rsidRPr="0067628C">
              <w:rPr>
                <w:rFonts w:eastAsiaTheme="minorHAnsi"/>
                <w:sz w:val="28"/>
                <w:szCs w:val="28"/>
                <w:lang w:eastAsia="en-US"/>
              </w:rPr>
              <w:t>/</w:t>
            </w:r>
            <w:r>
              <w:rPr>
                <w:rFonts w:eastAsiaTheme="minorHAnsi"/>
                <w:sz w:val="28"/>
                <w:szCs w:val="28"/>
                <w:lang w:eastAsia="en-US"/>
              </w:rPr>
              <w:t xml:space="preserve"> оказания </w:t>
            </w:r>
            <w:r w:rsidRPr="0067628C">
              <w:rPr>
                <w:rFonts w:eastAsiaTheme="minorHAnsi"/>
                <w:sz w:val="28"/>
                <w:szCs w:val="28"/>
                <w:lang w:eastAsia="en-US"/>
              </w:rPr>
              <w:t xml:space="preserve">услуг в </w:t>
            </w:r>
            <w:r w:rsidRPr="0067628C">
              <w:rPr>
                <w:rFonts w:eastAsiaTheme="minorHAnsi"/>
                <w:sz w:val="28"/>
                <w:szCs w:val="28"/>
                <w:lang w:eastAsia="en-US"/>
              </w:rPr>
              <w:t>соответстви</w:t>
            </w:r>
            <w:r>
              <w:rPr>
                <w:rFonts w:eastAsiaTheme="minorHAnsi"/>
                <w:sz w:val="28"/>
                <w:szCs w:val="28"/>
                <w:lang w:eastAsia="en-US"/>
              </w:rPr>
              <w:t>и</w:t>
            </w:r>
            <w:r w:rsidRPr="0067628C">
              <w:rPr>
                <w:rFonts w:eastAsiaTheme="minorHAnsi"/>
                <w:sz w:val="28"/>
                <w:szCs w:val="28"/>
                <w:lang w:eastAsia="en-US"/>
              </w:rPr>
              <w:t xml:space="preserve"> с условиями заключенного контракта/договора</w:t>
            </w:r>
            <w:r>
              <w:rPr>
                <w:rFonts w:eastAsiaTheme="minorHAnsi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067506" w:rsidRDefault="00630996" w:rsidP="00AC0245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DF0ABF">
              <w:rPr>
                <w:sz w:val="28"/>
                <w:szCs w:val="28"/>
                <w:lang w:eastAsia="en-US"/>
              </w:rPr>
              <w:t>ОДУ филиала</w:t>
            </w:r>
            <w:r w:rsidRPr="00DF0ABF">
              <w:rPr>
                <w:color w:val="FF0000"/>
                <w:sz w:val="28"/>
                <w:szCs w:val="28"/>
                <w:lang w:eastAsia="en-US"/>
              </w:rPr>
              <w:t xml:space="preserve"> 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7B8" w:rsidRDefault="00630996" w:rsidP="00AC0245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7B8" w:rsidRPr="0067628C" w:rsidRDefault="00630996" w:rsidP="005D441C">
            <w:pPr>
              <w:tabs>
                <w:tab w:val="left" w:pos="453"/>
              </w:tabs>
              <w:jc w:val="both"/>
              <w:rPr>
                <w:sz w:val="28"/>
                <w:szCs w:val="28"/>
              </w:rPr>
            </w:pPr>
            <w:r w:rsidRPr="00750AB3">
              <w:rPr>
                <w:color w:val="000000" w:themeColor="text1"/>
                <w:sz w:val="28"/>
                <w:szCs w:val="28"/>
              </w:rPr>
              <w:t>Контроль исполнения контракта/договора в соответствии с Положением об организации договорной работы в ПАО «Россети Юг».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7B8" w:rsidRPr="00DF0ABF" w:rsidRDefault="00630996" w:rsidP="006A67B8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750AB3">
              <w:rPr>
                <w:color w:val="000000" w:themeColor="text1"/>
                <w:sz w:val="28"/>
                <w:szCs w:val="28"/>
                <w:lang w:eastAsia="en-US"/>
              </w:rPr>
              <w:t>ПО/РЭС/ЦФО филиала/ИА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DF0ABF" w:rsidRDefault="00630996" w:rsidP="006A67B8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 w:rsidRPr="00DF0ABF">
              <w:rPr>
                <w:sz w:val="28"/>
                <w:szCs w:val="28"/>
                <w:lang w:eastAsia="en-US"/>
              </w:rPr>
              <w:t>2</w:t>
            </w:r>
            <w:r w:rsidR="006A67B8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b"/>
              <w:tabs>
                <w:tab w:val="left" w:pos="171"/>
              </w:tabs>
              <w:ind w:left="29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115635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Выполнение работ/оказание услуг в </w:t>
            </w:r>
            <w:r w:rsidRPr="00115635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соответствии с условиями контракта/договора.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ПО/РЭС/ЦФО</w:t>
            </w:r>
            <w:r w:rsidR="00445737" w:rsidRPr="00115635">
              <w:t xml:space="preserve"> </w:t>
            </w:r>
            <w:r w:rsidR="00445737" w:rsidRPr="00115635">
              <w:rPr>
                <w:sz w:val="28"/>
                <w:szCs w:val="28"/>
                <w:lang w:eastAsia="en-US"/>
              </w:rPr>
              <w:t>филиала</w:t>
            </w:r>
          </w:p>
        </w:tc>
      </w:tr>
      <w:tr w:rsidR="00D06627" w:rsidTr="006A67B8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067506" w:rsidRDefault="00630996" w:rsidP="006A67B8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  <w:r w:rsidR="006A67B8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b"/>
              <w:tabs>
                <w:tab w:val="left" w:pos="171"/>
              </w:tabs>
              <w:ind w:left="29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115635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Предоставление информации сотруднику ОДУ филиала о ходе исполнения</w:t>
            </w:r>
            <w:r w:rsidRPr="00115635">
              <w:t xml:space="preserve"> </w:t>
            </w:r>
            <w:r w:rsidRPr="00115635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контракта/договора от ответственных структурных подразделений.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115635" w:rsidRDefault="00630996" w:rsidP="006A67B8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ПО/РЭС/ЦФО</w:t>
            </w:r>
            <w:r w:rsidR="00445737" w:rsidRPr="00115635">
              <w:t xml:space="preserve"> </w:t>
            </w:r>
            <w:r w:rsidR="00445737" w:rsidRPr="00115635">
              <w:rPr>
                <w:sz w:val="28"/>
                <w:szCs w:val="28"/>
                <w:lang w:eastAsia="en-US"/>
              </w:rPr>
              <w:t>филиала</w:t>
            </w:r>
          </w:p>
        </w:tc>
      </w:tr>
      <w:tr w:rsidR="00D06627" w:rsidTr="006A67B8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067506" w:rsidRDefault="00630996" w:rsidP="006A67B8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  <w:r w:rsidR="006A67B8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b"/>
              <w:tabs>
                <w:tab w:val="left" w:pos="171"/>
              </w:tabs>
              <w:ind w:left="29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 w:rsidRPr="00115635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 xml:space="preserve">Подготовка исполнительной </w:t>
            </w:r>
            <w:r w:rsidRPr="00115635"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  <w:t>документации в рамках контракта/договора.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115635" w:rsidRDefault="00630996" w:rsidP="006A67B8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ЦФО</w:t>
            </w:r>
            <w:r w:rsidR="00445737" w:rsidRPr="00115635">
              <w:t xml:space="preserve"> </w:t>
            </w:r>
            <w:r w:rsidR="00445737" w:rsidRPr="00115635">
              <w:rPr>
                <w:sz w:val="28"/>
                <w:szCs w:val="28"/>
                <w:lang w:eastAsia="en-US"/>
              </w:rPr>
              <w:t>филиала</w:t>
            </w:r>
          </w:p>
        </w:tc>
      </w:tr>
      <w:tr w:rsidR="00D06627" w:rsidTr="006A67B8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067506" w:rsidRDefault="00630996" w:rsidP="006A67B8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  <w:r w:rsidR="006A67B8"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115635" w:rsidRDefault="00630996" w:rsidP="00AC0245">
            <w:pPr>
              <w:pStyle w:val="afe"/>
              <w:tabs>
                <w:tab w:val="left" w:pos="0"/>
              </w:tabs>
              <w:ind w:firstLine="0"/>
              <w:rPr>
                <w:rFonts w:eastAsiaTheme="minorHAnsi"/>
                <w:sz w:val="28"/>
                <w:szCs w:val="28"/>
                <w:lang w:eastAsia="en-US"/>
              </w:rPr>
            </w:pPr>
            <w:r w:rsidRPr="00115635">
              <w:rPr>
                <w:rFonts w:eastAsiaTheme="minorHAnsi"/>
                <w:sz w:val="28"/>
                <w:szCs w:val="28"/>
                <w:lang w:eastAsia="en-US"/>
              </w:rPr>
              <w:t>Контроль оплаты со стороны Заказчика.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115635" w:rsidRDefault="00630996" w:rsidP="006A67B8">
            <w:pPr>
              <w:pStyle w:val="afe"/>
              <w:spacing w:before="240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ПО/РЭС/ЦФО</w:t>
            </w:r>
            <w:r w:rsidR="00445737" w:rsidRPr="00115635">
              <w:t xml:space="preserve"> </w:t>
            </w:r>
            <w:r w:rsidR="00445737" w:rsidRPr="00115635">
              <w:rPr>
                <w:sz w:val="28"/>
                <w:szCs w:val="28"/>
                <w:lang w:eastAsia="en-US"/>
              </w:rPr>
              <w:t>филиала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067506" w:rsidRDefault="00630996" w:rsidP="00AC0245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fe"/>
              <w:tabs>
                <w:tab w:val="left" w:pos="0"/>
              </w:tabs>
              <w:ind w:firstLine="0"/>
              <w:rPr>
                <w:rFonts w:eastAsiaTheme="minorHAnsi"/>
                <w:sz w:val="28"/>
                <w:szCs w:val="28"/>
                <w:lang w:eastAsia="en-US"/>
              </w:rPr>
            </w:pPr>
            <w:r w:rsidRPr="00115635">
              <w:rPr>
                <w:rFonts w:eastAsiaTheme="minorHAnsi"/>
                <w:sz w:val="28"/>
                <w:szCs w:val="28"/>
                <w:lang w:eastAsia="en-US"/>
              </w:rPr>
              <w:t>Подготовка, закрытие акта приема - передачи выполненных работ / оказанных услуг 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ПО/РЭС/ЦФО</w:t>
            </w:r>
            <w:r w:rsidR="00445737" w:rsidRPr="00115635">
              <w:t xml:space="preserve"> </w:t>
            </w:r>
            <w:r w:rsidR="00445737" w:rsidRPr="00115635">
              <w:rPr>
                <w:sz w:val="28"/>
                <w:szCs w:val="28"/>
                <w:lang w:eastAsia="en-US"/>
              </w:rPr>
              <w:t>филиала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067506" w:rsidRDefault="00630996" w:rsidP="00AC0245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fe"/>
              <w:tabs>
                <w:tab w:val="left" w:pos="0"/>
              </w:tabs>
              <w:ind w:firstLine="0"/>
              <w:rPr>
                <w:rFonts w:eastAsiaTheme="minorHAnsi"/>
                <w:sz w:val="28"/>
                <w:szCs w:val="28"/>
                <w:lang w:eastAsia="en-US"/>
              </w:rPr>
            </w:pPr>
            <w:r w:rsidRPr="00115635">
              <w:rPr>
                <w:rFonts w:eastAsiaTheme="minorHAnsi"/>
                <w:sz w:val="28"/>
                <w:szCs w:val="28"/>
                <w:lang w:eastAsia="en-US"/>
              </w:rPr>
              <w:t xml:space="preserve">Направление в блок бухгалтерии, </w:t>
            </w:r>
            <w:r w:rsidRPr="00115635">
              <w:rPr>
                <w:rFonts w:eastAsiaTheme="minorHAnsi"/>
                <w:sz w:val="28"/>
                <w:szCs w:val="28"/>
                <w:lang w:eastAsia="en-US"/>
              </w:rPr>
              <w:t>налогового учета и отчетности оформленных актов приема - передачи выполненных работ / оказанных услуг.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AC0245" w:rsidP="00AC0245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</w:p>
          <w:p w:rsidR="00AC0245" w:rsidRPr="00115635" w:rsidRDefault="00630996" w:rsidP="00AC0245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ПО/РЭС/ЦФО</w:t>
            </w:r>
            <w:r w:rsidR="00445737" w:rsidRPr="00115635">
              <w:t xml:space="preserve"> </w:t>
            </w:r>
            <w:r w:rsidR="00445737" w:rsidRPr="00115635">
              <w:rPr>
                <w:sz w:val="28"/>
                <w:szCs w:val="28"/>
                <w:lang w:eastAsia="en-US"/>
              </w:rPr>
              <w:t>филиала</w:t>
            </w:r>
          </w:p>
        </w:tc>
      </w:tr>
      <w:tr w:rsidR="00D06627" w:rsidTr="006A67B8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067506" w:rsidRDefault="00630996" w:rsidP="00AC0245">
            <w:pPr>
              <w:pStyle w:val="afe"/>
              <w:ind w:left="-120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fe"/>
              <w:ind w:firstLine="0"/>
              <w:rPr>
                <w:rFonts w:eastAsiaTheme="minorHAnsi"/>
                <w:sz w:val="28"/>
                <w:szCs w:val="28"/>
                <w:lang w:eastAsia="en-US"/>
              </w:rPr>
            </w:pPr>
            <w:r w:rsidRPr="00115635">
              <w:rPr>
                <w:rFonts w:eastAsiaTheme="minorHAnsi"/>
                <w:sz w:val="28"/>
                <w:szCs w:val="28"/>
                <w:lang w:eastAsia="en-US"/>
              </w:rPr>
              <w:t>При закрытии</w:t>
            </w:r>
            <w:r w:rsidRPr="00115635">
              <w:t xml:space="preserve"> </w:t>
            </w:r>
            <w:r w:rsidRPr="00115635">
              <w:rPr>
                <w:rFonts w:eastAsiaTheme="minorHAnsi"/>
                <w:sz w:val="28"/>
                <w:szCs w:val="28"/>
                <w:lang w:eastAsia="en-US"/>
              </w:rPr>
              <w:t>контракта/договора, направление сканированных копий актов выполненных работ и исполнительной документации в ОДУ фили</w:t>
            </w:r>
            <w:r w:rsidRPr="00115635">
              <w:rPr>
                <w:rFonts w:eastAsiaTheme="minorHAnsi"/>
                <w:sz w:val="28"/>
                <w:szCs w:val="28"/>
                <w:lang w:eastAsia="en-US"/>
              </w:rPr>
              <w:t>ала для размещения на ЭТП / ЕИС.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115635" w:rsidRDefault="00630996" w:rsidP="006A67B8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ПО/РЭС/ЦФО</w:t>
            </w:r>
            <w:r w:rsidR="00445737" w:rsidRPr="00115635">
              <w:t xml:space="preserve"> </w:t>
            </w:r>
            <w:r w:rsidR="00445737" w:rsidRPr="00115635">
              <w:rPr>
                <w:sz w:val="28"/>
                <w:szCs w:val="28"/>
                <w:lang w:eastAsia="en-US"/>
              </w:rPr>
              <w:t>филиала</w:t>
            </w:r>
          </w:p>
        </w:tc>
      </w:tr>
      <w:tr w:rsidR="00D06627" w:rsidTr="00456CD3">
        <w:trPr>
          <w:trHeight w:val="456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067506" w:rsidRDefault="00630996" w:rsidP="00AC0245">
            <w:pPr>
              <w:pStyle w:val="afe"/>
              <w:ind w:left="-113" w:right="-113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0245" w:rsidRPr="00115635" w:rsidRDefault="00630996" w:rsidP="00AC0245">
            <w:pPr>
              <w:pStyle w:val="afe"/>
              <w:ind w:firstLine="0"/>
              <w:jc w:val="center"/>
              <w:rPr>
                <w:rFonts w:eastAsiaTheme="minorHAnsi"/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Контроль исполнения настоящего Порядка.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C0245" w:rsidRPr="00115635" w:rsidRDefault="00630996" w:rsidP="00AC0245">
            <w:pPr>
              <w:pStyle w:val="afe"/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115635">
              <w:rPr>
                <w:sz w:val="28"/>
                <w:szCs w:val="28"/>
                <w:lang w:eastAsia="en-US"/>
              </w:rPr>
              <w:t>ЗГД</w:t>
            </w:r>
            <w:r w:rsidRPr="00115635">
              <w:t xml:space="preserve">  </w:t>
            </w:r>
            <w:r w:rsidRPr="00115635">
              <w:rPr>
                <w:sz w:val="28"/>
                <w:szCs w:val="28"/>
                <w:lang w:eastAsia="en-US"/>
              </w:rPr>
              <w:t>по развитию и технологическому присоединению</w:t>
            </w:r>
          </w:p>
        </w:tc>
      </w:tr>
    </w:tbl>
    <w:p w:rsidR="00073A05" w:rsidRDefault="00073A05" w:rsidP="00073A05">
      <w:pPr>
        <w:pStyle w:val="afe"/>
        <w:tabs>
          <w:tab w:val="left" w:pos="0"/>
        </w:tabs>
        <w:ind w:firstLine="0"/>
        <w:rPr>
          <w:sz w:val="24"/>
          <w:szCs w:val="24"/>
        </w:rPr>
      </w:pPr>
    </w:p>
    <w:p w:rsidR="00073A05" w:rsidRPr="00D05787" w:rsidRDefault="00630996" w:rsidP="00073A05">
      <w:pPr>
        <w:pStyle w:val="1"/>
        <w:pageBreakBefore/>
        <w:spacing w:before="0" w:after="0"/>
        <w:ind w:left="6662"/>
        <w:jc w:val="right"/>
        <w:rPr>
          <w:rFonts w:cs="Times New Roman"/>
          <w:b w:val="0"/>
          <w:sz w:val="24"/>
          <w:szCs w:val="24"/>
        </w:rPr>
      </w:pPr>
      <w:bookmarkStart w:id="43" w:name="_Toc148521128"/>
      <w:r w:rsidRPr="00D05787">
        <w:rPr>
          <w:rFonts w:cs="Times New Roman"/>
          <w:b w:val="0"/>
          <w:sz w:val="24"/>
          <w:szCs w:val="24"/>
        </w:rPr>
        <w:lastRenderedPageBreak/>
        <w:t>Приложение 3</w:t>
      </w:r>
      <w:bookmarkEnd w:id="43"/>
    </w:p>
    <w:p w:rsidR="00073A05" w:rsidRDefault="00073A05" w:rsidP="00073A05">
      <w:pPr>
        <w:pStyle w:val="afe"/>
        <w:tabs>
          <w:tab w:val="left" w:pos="0"/>
        </w:tabs>
        <w:ind w:firstLine="0"/>
        <w:rPr>
          <w:sz w:val="24"/>
          <w:szCs w:val="24"/>
        </w:rPr>
      </w:pPr>
    </w:p>
    <w:p w:rsidR="00210676" w:rsidRDefault="00630996" w:rsidP="00073A05">
      <w:pPr>
        <w:pStyle w:val="afe"/>
        <w:tabs>
          <w:tab w:val="left" w:pos="7410"/>
        </w:tabs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ФУНКЦИИ </w:t>
      </w:r>
      <w:r w:rsidRPr="00115635">
        <w:rPr>
          <w:sz w:val="28"/>
          <w:szCs w:val="28"/>
        </w:rPr>
        <w:t xml:space="preserve">СТРУКТУРНЫХ ПОДРАЗДЕЛЕНИЙ </w:t>
      </w:r>
      <w:r w:rsidR="009B38EA" w:rsidRPr="00115635">
        <w:rPr>
          <w:sz w:val="28"/>
          <w:szCs w:val="28"/>
        </w:rPr>
        <w:t xml:space="preserve">ПАО «РОССЕТИ ЮГ» </w:t>
      </w:r>
      <w:r w:rsidRPr="00115635">
        <w:rPr>
          <w:sz w:val="28"/>
          <w:szCs w:val="28"/>
        </w:rPr>
        <w:t xml:space="preserve">ПРИ ПОДГОТОВКЕ ИНФОРМАЦИИ И МАТЕРИАЛОВ ДЛЯ УЧАСТИЯ В </w:t>
      </w:r>
      <w:r w:rsidR="00A817C4" w:rsidRPr="00115635">
        <w:rPr>
          <w:sz w:val="28"/>
          <w:szCs w:val="28"/>
        </w:rPr>
        <w:t>ТЗП</w:t>
      </w:r>
      <w:r w:rsidRPr="00115635">
        <w:rPr>
          <w:sz w:val="28"/>
          <w:szCs w:val="28"/>
        </w:rPr>
        <w:t xml:space="preserve"> ПО РЕАЛИЗАЦИИ </w:t>
      </w:r>
      <w:r>
        <w:rPr>
          <w:sz w:val="28"/>
          <w:szCs w:val="28"/>
        </w:rPr>
        <w:t>ДОПОЛНИТЕЛЬНЫХ (НЕТАРИФНЫХ) УСЛУГ</w:t>
      </w:r>
    </w:p>
    <w:p w:rsidR="00073A05" w:rsidRDefault="00073A05" w:rsidP="00073A05">
      <w:pPr>
        <w:pStyle w:val="afe"/>
        <w:tabs>
          <w:tab w:val="left" w:pos="7410"/>
        </w:tabs>
        <w:ind w:firstLine="0"/>
        <w:rPr>
          <w:b/>
        </w:rPr>
      </w:pP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34"/>
        <w:gridCol w:w="2155"/>
        <w:gridCol w:w="6662"/>
      </w:tblGrid>
      <w:tr w:rsidR="00D06627" w:rsidTr="003B7B67">
        <w:trPr>
          <w:trHeight w:val="49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073A05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</w:p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Наименование подразделения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073A05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</w:p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ED66A2">
              <w:rPr>
                <w:sz w:val="28"/>
                <w:szCs w:val="28"/>
                <w:lang w:eastAsia="en-US"/>
              </w:rPr>
              <w:t>Функции подразделения</w:t>
            </w:r>
          </w:p>
          <w:p w:rsidR="00073A05" w:rsidRPr="00067506" w:rsidRDefault="00073A05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D06627" w:rsidTr="003B7B6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067506" w:rsidRDefault="00630996" w:rsidP="00622C26">
            <w:pPr>
              <w:pStyle w:val="afe"/>
              <w:tabs>
                <w:tab w:val="left" w:pos="7410"/>
              </w:tabs>
              <w:ind w:firstLine="0"/>
              <w:jc w:val="left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Ц</w:t>
            </w:r>
            <w:r>
              <w:rPr>
                <w:sz w:val="28"/>
                <w:szCs w:val="28"/>
                <w:lang w:eastAsia="en-US"/>
              </w:rPr>
              <w:t>Ф</w:t>
            </w:r>
            <w:r w:rsidRPr="00067506">
              <w:rPr>
                <w:sz w:val="28"/>
                <w:szCs w:val="28"/>
                <w:lang w:eastAsia="en-US"/>
              </w:rPr>
              <w:t xml:space="preserve">О филиала –подразделения по </w:t>
            </w:r>
            <w:r w:rsidRPr="002C6EE3">
              <w:rPr>
                <w:sz w:val="28"/>
                <w:szCs w:val="28"/>
                <w:lang w:eastAsia="en-US"/>
              </w:rPr>
              <w:t xml:space="preserve">направлению  </w:t>
            </w:r>
            <w:r w:rsidRPr="008F4B6C">
              <w:rPr>
                <w:sz w:val="28"/>
                <w:szCs w:val="28"/>
                <w:lang w:eastAsia="en-US"/>
              </w:rPr>
              <w:t>деятельности</w:t>
            </w:r>
            <w:r w:rsidR="00622C26" w:rsidRPr="008F4B6C">
              <w:rPr>
                <w:sz w:val="28"/>
                <w:szCs w:val="28"/>
                <w:lang w:eastAsia="en-US"/>
              </w:rPr>
              <w:t xml:space="preserve"> (в т.ч. ПО/РЭС)</w:t>
            </w:r>
            <w:r w:rsidR="00452A1D">
              <w:rPr>
                <w:sz w:val="28"/>
                <w:szCs w:val="28"/>
                <w:lang w:eastAsia="en-US"/>
              </w:rPr>
              <w:t xml:space="preserve"> </w:t>
            </w:r>
            <w:r w:rsidR="00622C26" w:rsidRPr="008F4B6C">
              <w:rPr>
                <w:sz w:val="28"/>
                <w:szCs w:val="28"/>
                <w:lang w:eastAsia="en-US"/>
              </w:rPr>
              <w:t>/</w:t>
            </w:r>
            <w:r w:rsidR="00452A1D">
              <w:rPr>
                <w:sz w:val="28"/>
                <w:szCs w:val="28"/>
                <w:lang w:eastAsia="en-US"/>
              </w:rPr>
              <w:t xml:space="preserve"> </w:t>
            </w:r>
            <w:r w:rsidR="00622C26" w:rsidRPr="008F4B6C">
              <w:rPr>
                <w:sz w:val="28"/>
                <w:szCs w:val="28"/>
                <w:lang w:eastAsia="en-US"/>
              </w:rPr>
              <w:t>ДКС</w:t>
            </w:r>
            <w:r w:rsidR="003B7B67" w:rsidRPr="008F4B6C">
              <w:rPr>
                <w:sz w:val="28"/>
                <w:szCs w:val="28"/>
                <w:lang w:eastAsia="en-US"/>
              </w:rPr>
              <w:t xml:space="preserve"> (при необходимости)</w:t>
            </w:r>
            <w:r w:rsidRPr="002C6EE3"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910D4E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BC127D">
              <w:rPr>
                <w:sz w:val="28"/>
                <w:szCs w:val="28"/>
                <w:lang w:eastAsia="en-US"/>
              </w:rPr>
              <w:t xml:space="preserve">Подготовка расчета стоимости оказываемых услуг, на основании </w:t>
            </w:r>
            <w:r w:rsidRPr="00910D4E">
              <w:rPr>
                <w:sz w:val="28"/>
                <w:szCs w:val="28"/>
                <w:lang w:eastAsia="en-US"/>
              </w:rPr>
              <w:t>калькуляции.</w:t>
            </w:r>
          </w:p>
          <w:p w:rsidR="00073A05" w:rsidRPr="00910D4E" w:rsidRDefault="00630996" w:rsidP="00456CD3">
            <w:pPr>
              <w:pStyle w:val="afe"/>
              <w:ind w:firstLine="0"/>
              <w:rPr>
                <w:sz w:val="28"/>
                <w:szCs w:val="28"/>
                <w:lang w:eastAsia="en-US"/>
              </w:rPr>
            </w:pPr>
            <w:r w:rsidRPr="00910D4E">
              <w:rPr>
                <w:sz w:val="28"/>
                <w:szCs w:val="28"/>
                <w:lang w:eastAsia="en-US"/>
              </w:rPr>
              <w:t>Локально-сметный расчет (в развернутом виде) (например, выгрузка из ПО «Гранд-смета» в формате Excel)/укрупненный расчет стоимости (в формате Excel)</w:t>
            </w:r>
          </w:p>
          <w:p w:rsidR="00073A05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910D4E">
              <w:rPr>
                <w:sz w:val="28"/>
                <w:szCs w:val="28"/>
                <w:lang w:eastAsia="en-US"/>
              </w:rPr>
              <w:t xml:space="preserve">Проверка </w:t>
            </w:r>
            <w:r w:rsidRPr="00910D4E">
              <w:rPr>
                <w:sz w:val="28"/>
                <w:szCs w:val="28"/>
                <w:lang w:eastAsia="en-US"/>
              </w:rPr>
              <w:t>расчета стоимости строительства.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:rsidR="00073A05" w:rsidRPr="009074E3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9074E3">
              <w:rPr>
                <w:sz w:val="28"/>
                <w:szCs w:val="28"/>
                <w:lang w:eastAsia="en-US"/>
              </w:rPr>
              <w:t xml:space="preserve">Подготовка перечня </w:t>
            </w:r>
            <w:r w:rsidRPr="002C6EE3">
              <w:rPr>
                <w:sz w:val="28"/>
                <w:szCs w:val="28"/>
                <w:lang w:eastAsia="en-US"/>
              </w:rPr>
              <w:t>необходимых материалов</w:t>
            </w:r>
            <w:r w:rsidRPr="009074E3">
              <w:rPr>
                <w:sz w:val="28"/>
                <w:szCs w:val="28"/>
                <w:lang w:eastAsia="en-US"/>
              </w:rPr>
              <w:t xml:space="preserve"> для выполнения работ. </w:t>
            </w:r>
          </w:p>
          <w:p w:rsidR="00073A05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BC127D">
              <w:rPr>
                <w:sz w:val="28"/>
                <w:szCs w:val="28"/>
                <w:lang w:eastAsia="en-US"/>
              </w:rPr>
              <w:t xml:space="preserve">Заключение о возможности и/или целесообразности планируемого участия в </w:t>
            </w:r>
            <w:r>
              <w:rPr>
                <w:sz w:val="28"/>
                <w:szCs w:val="28"/>
                <w:lang w:eastAsia="en-US"/>
              </w:rPr>
              <w:t>торгах</w:t>
            </w:r>
            <w:r w:rsidRPr="00BC127D">
              <w:rPr>
                <w:sz w:val="28"/>
                <w:szCs w:val="28"/>
                <w:lang w:eastAsia="en-US"/>
              </w:rPr>
              <w:t>.</w:t>
            </w:r>
          </w:p>
          <w:p w:rsidR="00073A05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9074E3">
              <w:rPr>
                <w:sz w:val="28"/>
                <w:szCs w:val="28"/>
                <w:lang w:eastAsia="en-US"/>
              </w:rPr>
              <w:t xml:space="preserve">Проверка расчета стоимости выполнения работ. </w:t>
            </w:r>
          </w:p>
          <w:p w:rsidR="00073A05" w:rsidRPr="009074E3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BA5DE2">
              <w:rPr>
                <w:sz w:val="28"/>
                <w:szCs w:val="28"/>
                <w:lang w:eastAsia="en-US"/>
              </w:rPr>
              <w:t>Подготовка подтверждения опыта (</w:t>
            </w:r>
            <w:r w:rsidRPr="00BA5DE2">
              <w:rPr>
                <w:sz w:val="28"/>
                <w:szCs w:val="28"/>
                <w:lang w:eastAsia="en-US"/>
              </w:rPr>
              <w:t>исполненные договоры/контракты, акты и т.д</w:t>
            </w:r>
            <w:r w:rsidR="00B2172F">
              <w:rPr>
                <w:sz w:val="28"/>
                <w:szCs w:val="28"/>
                <w:lang w:eastAsia="en-US"/>
              </w:rPr>
              <w:t>.</w:t>
            </w:r>
            <w:r w:rsidRPr="00BA5DE2">
              <w:rPr>
                <w:sz w:val="28"/>
                <w:szCs w:val="28"/>
                <w:lang w:eastAsia="en-US"/>
              </w:rPr>
              <w:t xml:space="preserve"> в соответствии с требованиями конкурсной документации)</w:t>
            </w:r>
          </w:p>
          <w:p w:rsidR="00073A05" w:rsidRPr="00BC127D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BC127D">
              <w:rPr>
                <w:sz w:val="28"/>
                <w:szCs w:val="28"/>
                <w:lang w:eastAsia="en-US"/>
              </w:rPr>
              <w:t>Прочие документы по направлению деятельности (при необходимости).</w:t>
            </w:r>
          </w:p>
        </w:tc>
      </w:tr>
      <w:tr w:rsidR="00D06627" w:rsidTr="003B7B6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7F3F99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0069F5" w:rsidRDefault="00630996" w:rsidP="00C663CB">
            <w:pPr>
              <w:pStyle w:val="afe"/>
              <w:tabs>
                <w:tab w:val="left" w:pos="7410"/>
              </w:tabs>
              <w:ind w:firstLine="0"/>
              <w:jc w:val="left"/>
              <w:rPr>
                <w:sz w:val="28"/>
                <w:szCs w:val="28"/>
                <w:highlight w:val="yellow"/>
                <w:lang w:eastAsia="en-US"/>
              </w:rPr>
            </w:pPr>
            <w:r w:rsidRPr="005A02E7">
              <w:rPr>
                <w:sz w:val="28"/>
                <w:szCs w:val="28"/>
                <w:lang w:eastAsia="en-US"/>
              </w:rPr>
              <w:t xml:space="preserve">Профильные блоки по ФПЭ проекта контракта/договора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4D9" w:rsidRPr="00CE74D9" w:rsidRDefault="00630996" w:rsidP="00CE74D9">
            <w:pPr>
              <w:pStyle w:val="afe"/>
              <w:tabs>
                <w:tab w:val="left" w:pos="7410"/>
              </w:tabs>
              <w:rPr>
                <w:sz w:val="28"/>
                <w:szCs w:val="28"/>
                <w:lang w:eastAsia="en-US"/>
              </w:rPr>
            </w:pPr>
            <w:r w:rsidRPr="00CE74D9">
              <w:rPr>
                <w:sz w:val="28"/>
                <w:szCs w:val="28"/>
                <w:lang w:eastAsia="en-US"/>
              </w:rPr>
              <w:t xml:space="preserve">Рассмотрение проекта </w:t>
            </w:r>
            <w:r w:rsidRPr="00CE74D9">
              <w:rPr>
                <w:sz w:val="28"/>
                <w:szCs w:val="28"/>
                <w:lang w:eastAsia="en-US"/>
              </w:rPr>
              <w:t>договора/контракта в составе материалов по участию в закупке в рамках ФПЭ.</w:t>
            </w:r>
          </w:p>
          <w:p w:rsidR="00073A05" w:rsidRPr="000069F5" w:rsidRDefault="00630996" w:rsidP="00CE74D9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highlight w:val="yellow"/>
                <w:lang w:eastAsia="en-US"/>
              </w:rPr>
            </w:pPr>
            <w:r w:rsidRPr="00CE74D9">
              <w:rPr>
                <w:sz w:val="28"/>
                <w:szCs w:val="28"/>
                <w:lang w:eastAsia="en-US"/>
              </w:rPr>
              <w:t>Оценка рисков в части исполнения условий договора/контракта.</w:t>
            </w:r>
          </w:p>
        </w:tc>
      </w:tr>
      <w:tr w:rsidR="00D06627" w:rsidTr="003B7B6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0F362F">
            <w:pPr>
              <w:pStyle w:val="afe"/>
              <w:tabs>
                <w:tab w:val="left" w:pos="7410"/>
              </w:tabs>
              <w:ind w:right="-107" w:firstLine="0"/>
              <w:jc w:val="left"/>
              <w:rPr>
                <w:sz w:val="28"/>
                <w:szCs w:val="28"/>
                <w:lang w:eastAsia="en-US"/>
              </w:rPr>
            </w:pPr>
            <w:r w:rsidRPr="00C572DE">
              <w:rPr>
                <w:sz w:val="28"/>
                <w:szCs w:val="28"/>
                <w:lang w:eastAsia="en-US"/>
              </w:rPr>
              <w:t>У</w:t>
            </w:r>
            <w:r w:rsidR="00D54BCA">
              <w:rPr>
                <w:sz w:val="28"/>
                <w:szCs w:val="28"/>
                <w:lang w:eastAsia="en-US"/>
              </w:rPr>
              <w:t>Эи</w:t>
            </w:r>
            <w:r w:rsidR="000F362F">
              <w:rPr>
                <w:sz w:val="28"/>
                <w:szCs w:val="28"/>
                <w:lang w:eastAsia="en-US"/>
              </w:rPr>
              <w:t>Т</w:t>
            </w:r>
            <w:r w:rsidR="00D54BCA">
              <w:rPr>
                <w:sz w:val="28"/>
                <w:szCs w:val="28"/>
                <w:lang w:eastAsia="en-US"/>
              </w:rPr>
              <w:t xml:space="preserve"> филиала</w:t>
            </w:r>
            <w:r w:rsidR="00452A1D">
              <w:rPr>
                <w:sz w:val="28"/>
                <w:szCs w:val="28"/>
                <w:lang w:eastAsia="en-US"/>
              </w:rPr>
              <w:t xml:space="preserve"> </w:t>
            </w:r>
            <w:r w:rsidR="00D54BCA">
              <w:rPr>
                <w:sz w:val="28"/>
                <w:szCs w:val="28"/>
                <w:lang w:eastAsia="en-US"/>
              </w:rPr>
              <w:t>/</w:t>
            </w:r>
            <w:r w:rsidR="00452A1D">
              <w:rPr>
                <w:sz w:val="28"/>
                <w:szCs w:val="28"/>
                <w:lang w:eastAsia="en-US"/>
              </w:rPr>
              <w:t xml:space="preserve"> </w:t>
            </w:r>
            <w:r w:rsidR="004B652F">
              <w:t xml:space="preserve"> </w:t>
            </w:r>
            <w:r w:rsidR="004B652F" w:rsidRPr="004B652F">
              <w:rPr>
                <w:sz w:val="28"/>
                <w:szCs w:val="28"/>
                <w:lang w:eastAsia="en-US"/>
              </w:rPr>
              <w:t>ДФиК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456CD3">
            <w:pPr>
              <w:pStyle w:val="afe"/>
              <w:tabs>
                <w:tab w:val="left" w:pos="178"/>
              </w:tabs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7B07B3">
              <w:rPr>
                <w:sz w:val="28"/>
                <w:szCs w:val="28"/>
              </w:rPr>
              <w:t>плата за подачу заявки</w:t>
            </w:r>
            <w:r>
              <w:rPr>
                <w:sz w:val="28"/>
                <w:szCs w:val="28"/>
              </w:rPr>
              <w:t>,</w:t>
            </w:r>
            <w:r w:rsidRPr="007B07B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</w:t>
            </w:r>
            <w:r w:rsidRPr="00D263BE">
              <w:rPr>
                <w:sz w:val="28"/>
                <w:szCs w:val="28"/>
              </w:rPr>
              <w:t>беспечени</w:t>
            </w:r>
            <w:r>
              <w:rPr>
                <w:sz w:val="28"/>
                <w:szCs w:val="28"/>
              </w:rPr>
              <w:t>е</w:t>
            </w:r>
            <w:r w:rsidRPr="00D263BE">
              <w:rPr>
                <w:sz w:val="28"/>
                <w:szCs w:val="28"/>
              </w:rPr>
              <w:t xml:space="preserve"> заявки на учас</w:t>
            </w:r>
            <w:r>
              <w:rPr>
                <w:sz w:val="28"/>
                <w:szCs w:val="28"/>
              </w:rPr>
              <w:t xml:space="preserve">тие в электронных торгах </w:t>
            </w:r>
            <w:r w:rsidRPr="00D263BE">
              <w:rPr>
                <w:sz w:val="28"/>
                <w:szCs w:val="28"/>
              </w:rPr>
              <w:t xml:space="preserve">(при наличии </w:t>
            </w:r>
            <w:r w:rsidRPr="00D263BE">
              <w:rPr>
                <w:sz w:val="28"/>
                <w:szCs w:val="28"/>
              </w:rPr>
              <w:t>соответствующих требований ЭТП)</w:t>
            </w:r>
            <w:r>
              <w:rPr>
                <w:sz w:val="28"/>
                <w:szCs w:val="28"/>
              </w:rPr>
              <w:t>.</w:t>
            </w:r>
          </w:p>
          <w:p w:rsidR="00073A05" w:rsidRDefault="00630996" w:rsidP="00456CD3">
            <w:pPr>
              <w:pStyle w:val="afe"/>
              <w:tabs>
                <w:tab w:val="left" w:pos="426"/>
              </w:tabs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П</w:t>
            </w:r>
            <w:r w:rsidRPr="00067506">
              <w:rPr>
                <w:sz w:val="28"/>
                <w:szCs w:val="28"/>
                <w:lang w:eastAsia="en-US"/>
              </w:rPr>
              <w:t>редоставлени</w:t>
            </w:r>
            <w:r>
              <w:rPr>
                <w:sz w:val="28"/>
                <w:szCs w:val="28"/>
                <w:lang w:eastAsia="en-US"/>
              </w:rPr>
              <w:t>е</w:t>
            </w:r>
            <w:r w:rsidRPr="00067506">
              <w:rPr>
                <w:sz w:val="28"/>
                <w:szCs w:val="28"/>
                <w:lang w:eastAsia="en-US"/>
              </w:rPr>
              <w:t xml:space="preserve"> обеспечения исполнения обязательств по договору (при наличии соответствующих требований в закупочной документации заказчика)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Pr="00D263BE">
              <w:rPr>
                <w:sz w:val="28"/>
                <w:szCs w:val="28"/>
              </w:rPr>
              <w:t xml:space="preserve">в </w:t>
            </w:r>
            <w:r w:rsidRPr="00D40032">
              <w:rPr>
                <w:sz w:val="28"/>
                <w:szCs w:val="28"/>
              </w:rPr>
              <w:t xml:space="preserve">сроки, указанные ответственным сотрудником </w:t>
            </w:r>
            <w:r>
              <w:rPr>
                <w:sz w:val="28"/>
                <w:szCs w:val="28"/>
              </w:rPr>
              <w:t>ОДУ</w:t>
            </w:r>
            <w:r w:rsidR="00C663CB">
              <w:rPr>
                <w:sz w:val="28"/>
                <w:szCs w:val="28"/>
              </w:rPr>
              <w:t xml:space="preserve"> Филиала</w:t>
            </w:r>
            <w:r>
              <w:rPr>
                <w:sz w:val="28"/>
                <w:szCs w:val="28"/>
              </w:rPr>
              <w:t>.</w:t>
            </w:r>
          </w:p>
          <w:p w:rsidR="00073A05" w:rsidRPr="00067506" w:rsidRDefault="00630996" w:rsidP="00456CD3">
            <w:pPr>
              <w:pStyle w:val="afe"/>
              <w:tabs>
                <w:tab w:val="left" w:pos="426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 xml:space="preserve">Прочие документы по </w:t>
            </w:r>
            <w:r w:rsidRPr="00067506">
              <w:rPr>
                <w:sz w:val="28"/>
                <w:szCs w:val="28"/>
                <w:lang w:eastAsia="en-US"/>
              </w:rPr>
              <w:t>направлению д</w:t>
            </w:r>
            <w:r>
              <w:rPr>
                <w:sz w:val="28"/>
                <w:szCs w:val="28"/>
                <w:lang w:eastAsia="en-US"/>
              </w:rPr>
              <w:t>еятельности (при необходимости).</w:t>
            </w:r>
          </w:p>
        </w:tc>
      </w:tr>
      <w:tr w:rsidR="00D06627" w:rsidTr="003B7B6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lastRenderedPageBreak/>
              <w:t>4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067506" w:rsidRDefault="00630996" w:rsidP="008F4B6C">
            <w:pPr>
              <w:pStyle w:val="afe"/>
              <w:tabs>
                <w:tab w:val="left" w:pos="7410"/>
              </w:tabs>
              <w:ind w:right="-107" w:firstLine="0"/>
              <w:jc w:val="left"/>
              <w:rPr>
                <w:sz w:val="28"/>
                <w:szCs w:val="28"/>
                <w:lang w:eastAsia="en-US"/>
              </w:rPr>
            </w:pPr>
            <w:r w:rsidRPr="008F4B6C">
              <w:rPr>
                <w:sz w:val="28"/>
                <w:szCs w:val="28"/>
                <w:lang w:eastAsia="en-US"/>
              </w:rPr>
              <w:t xml:space="preserve">Подразделение управления персоналом / </w:t>
            </w:r>
            <w:r>
              <w:rPr>
                <w:sz w:val="28"/>
                <w:szCs w:val="28"/>
                <w:lang w:eastAsia="en-US"/>
              </w:rPr>
              <w:t>Д</w:t>
            </w:r>
            <w:r w:rsidRPr="008F4B6C">
              <w:rPr>
                <w:sz w:val="28"/>
                <w:szCs w:val="28"/>
                <w:lang w:eastAsia="en-US"/>
              </w:rPr>
              <w:t>епартамент ПБ, ОТиПК (при необходимости)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 xml:space="preserve">Предоставление информации о кадровых ресурсах, которые будут привлечены в ходе </w:t>
            </w:r>
            <w:r w:rsidR="00B2172F">
              <w:rPr>
                <w:sz w:val="28"/>
                <w:szCs w:val="28"/>
                <w:lang w:eastAsia="en-US"/>
              </w:rPr>
              <w:t>ис</w:t>
            </w:r>
            <w:r w:rsidRPr="00067506">
              <w:rPr>
                <w:sz w:val="28"/>
                <w:szCs w:val="28"/>
                <w:lang w:eastAsia="en-US"/>
              </w:rPr>
              <w:t xml:space="preserve">полнения </w:t>
            </w:r>
            <w:r>
              <w:rPr>
                <w:sz w:val="28"/>
                <w:szCs w:val="28"/>
                <w:lang w:eastAsia="en-US"/>
              </w:rPr>
              <w:t>контракта/д</w:t>
            </w:r>
            <w:r w:rsidRPr="00067506">
              <w:rPr>
                <w:sz w:val="28"/>
                <w:szCs w:val="28"/>
                <w:lang w:eastAsia="en-US"/>
              </w:rPr>
              <w:t>оговора.</w:t>
            </w:r>
          </w:p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Заключение о возм</w:t>
            </w:r>
            <w:r w:rsidRPr="00067506">
              <w:rPr>
                <w:sz w:val="28"/>
                <w:szCs w:val="28"/>
                <w:lang w:eastAsia="en-US"/>
              </w:rPr>
              <w:t>ожности и/или целесообразности планируемого участия в Закупке.</w:t>
            </w:r>
          </w:p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Прочие документы по направлению деятельности (при необходимости).</w:t>
            </w:r>
          </w:p>
        </w:tc>
      </w:tr>
      <w:tr w:rsidR="00D06627" w:rsidTr="003B7B6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0B29" w:rsidRPr="000F362F" w:rsidRDefault="00630996" w:rsidP="00720B29">
            <w:pPr>
              <w:pStyle w:val="afe"/>
              <w:tabs>
                <w:tab w:val="left" w:pos="7410"/>
              </w:tabs>
              <w:ind w:right="-107" w:firstLine="0"/>
              <w:jc w:val="left"/>
              <w:rPr>
                <w:sz w:val="28"/>
                <w:szCs w:val="28"/>
              </w:rPr>
            </w:pPr>
            <w:r w:rsidRPr="000F362F">
              <w:rPr>
                <w:sz w:val="28"/>
                <w:szCs w:val="28"/>
              </w:rPr>
              <w:t>Подразделение спецтранспорта и механизмов АУ филиала/Департамент производственного планирования, эксплуатации и ТОиР</w:t>
            </w:r>
            <w:r w:rsidRPr="000F362F">
              <w:rPr>
                <w:sz w:val="28"/>
                <w:szCs w:val="28"/>
              </w:rPr>
              <w:t xml:space="preserve"> (при необходимости)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F362F" w:rsidRDefault="00630996" w:rsidP="00B2172F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F362F">
              <w:rPr>
                <w:sz w:val="28"/>
                <w:szCs w:val="28"/>
                <w:lang w:eastAsia="en-US"/>
              </w:rPr>
              <w:t>Предоставление информации о транспорте, специальной техники,</w:t>
            </w:r>
            <w:r w:rsidRPr="000F362F">
              <w:rPr>
                <w:sz w:val="28"/>
                <w:szCs w:val="28"/>
              </w:rPr>
              <w:t xml:space="preserve"> </w:t>
            </w:r>
            <w:r w:rsidR="00C663CB" w:rsidRPr="000F362F">
              <w:rPr>
                <w:sz w:val="28"/>
                <w:szCs w:val="28"/>
              </w:rPr>
              <w:t>механизмов</w:t>
            </w:r>
            <w:r w:rsidR="00C663CB" w:rsidRPr="000F362F">
              <w:t xml:space="preserve"> </w:t>
            </w:r>
            <w:r w:rsidRPr="000F362F">
              <w:rPr>
                <w:sz w:val="28"/>
                <w:szCs w:val="28"/>
                <w:lang w:eastAsia="en-US"/>
              </w:rPr>
              <w:t xml:space="preserve">которая будет привлечена в ходе </w:t>
            </w:r>
            <w:r w:rsidR="00B2172F" w:rsidRPr="000F362F">
              <w:rPr>
                <w:sz w:val="28"/>
                <w:szCs w:val="28"/>
                <w:lang w:eastAsia="en-US"/>
              </w:rPr>
              <w:t>ис</w:t>
            </w:r>
            <w:r w:rsidRPr="000F362F">
              <w:rPr>
                <w:sz w:val="28"/>
                <w:szCs w:val="28"/>
                <w:lang w:eastAsia="en-US"/>
              </w:rPr>
              <w:t>полнения контракта/договора.</w:t>
            </w:r>
          </w:p>
        </w:tc>
      </w:tr>
      <w:tr w:rsidR="00D06627" w:rsidTr="003B7B6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Default="00630996" w:rsidP="00456CD3">
            <w:pPr>
              <w:pStyle w:val="afe"/>
              <w:tabs>
                <w:tab w:val="left" w:pos="7410"/>
              </w:tabs>
              <w:ind w:right="-107" w:firstLine="0"/>
              <w:jc w:val="left"/>
              <w:rPr>
                <w:sz w:val="28"/>
                <w:szCs w:val="28"/>
                <w:lang w:eastAsia="en-US"/>
              </w:rPr>
            </w:pPr>
            <w:r w:rsidRPr="00542C9D">
              <w:rPr>
                <w:sz w:val="28"/>
                <w:szCs w:val="28"/>
                <w:lang w:eastAsia="en-US"/>
              </w:rPr>
              <w:t>ДЗЛиМТО</w:t>
            </w:r>
            <w:r>
              <w:rPr>
                <w:sz w:val="28"/>
                <w:szCs w:val="28"/>
                <w:lang w:eastAsia="en-US"/>
              </w:rPr>
              <w:t>/</w:t>
            </w:r>
          </w:p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right="-107" w:firstLine="0"/>
              <w:jc w:val="left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Подразделение материально-технического обеспечения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="00720B29">
              <w:rPr>
                <w:sz w:val="28"/>
                <w:szCs w:val="28"/>
                <w:lang w:eastAsia="en-US"/>
              </w:rPr>
              <w:t xml:space="preserve">АУ </w:t>
            </w:r>
            <w:r>
              <w:rPr>
                <w:sz w:val="28"/>
                <w:szCs w:val="28"/>
                <w:lang w:eastAsia="en-US"/>
              </w:rPr>
              <w:t>филиала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3A05" w:rsidRPr="008220E2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 xml:space="preserve">Определение рыночной </w:t>
            </w:r>
            <w:r>
              <w:rPr>
                <w:sz w:val="28"/>
                <w:szCs w:val="28"/>
                <w:lang w:eastAsia="en-US"/>
              </w:rPr>
              <w:t>стоимости материалов, оборудования</w:t>
            </w:r>
            <w:r w:rsidRPr="00067506">
              <w:rPr>
                <w:sz w:val="28"/>
                <w:szCs w:val="28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 xml:space="preserve">Проведение ТЗП (с определением сроков) </w:t>
            </w:r>
            <w:r w:rsidRPr="008220E2">
              <w:rPr>
                <w:sz w:val="28"/>
                <w:szCs w:val="28"/>
                <w:lang w:eastAsia="en-US"/>
              </w:rPr>
              <w:t>по объектам для укомплектования материалами и оборудованием при исполнении контракта</w:t>
            </w:r>
            <w:r>
              <w:rPr>
                <w:sz w:val="28"/>
                <w:szCs w:val="28"/>
                <w:lang w:eastAsia="en-US"/>
              </w:rPr>
              <w:t>/договора</w:t>
            </w:r>
            <w:r w:rsidRPr="008220E2">
              <w:rPr>
                <w:sz w:val="28"/>
                <w:szCs w:val="28"/>
                <w:lang w:eastAsia="en-US"/>
              </w:rPr>
              <w:t xml:space="preserve">. </w:t>
            </w:r>
          </w:p>
          <w:p w:rsidR="00073A05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Заключение о возможности и/или целесообразности</w:t>
            </w:r>
          </w:p>
          <w:p w:rsidR="00073A05" w:rsidRPr="008220E2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планируемого участия в Закупке</w:t>
            </w:r>
            <w:r>
              <w:rPr>
                <w:sz w:val="28"/>
                <w:szCs w:val="28"/>
                <w:lang w:eastAsia="en-US"/>
              </w:rPr>
              <w:t xml:space="preserve"> (</w:t>
            </w:r>
            <w:r w:rsidRPr="008220E2">
              <w:rPr>
                <w:sz w:val="28"/>
                <w:szCs w:val="28"/>
                <w:lang w:eastAsia="en-US"/>
              </w:rPr>
              <w:t>с пре</w:t>
            </w:r>
            <w:r w:rsidRPr="008220E2">
              <w:rPr>
                <w:sz w:val="28"/>
                <w:szCs w:val="28"/>
                <w:lang w:eastAsia="en-US"/>
              </w:rPr>
              <w:t xml:space="preserve">доставлением общего анализа стоимости ТМЦ, сроков приобретения ТМЦ, </w:t>
            </w:r>
            <w:r w:rsidR="00B2172F">
              <w:rPr>
                <w:sz w:val="28"/>
                <w:szCs w:val="28"/>
                <w:lang w:eastAsia="en-US"/>
              </w:rPr>
              <w:t xml:space="preserve">сроков поставки, </w:t>
            </w:r>
            <w:r w:rsidRPr="008220E2">
              <w:rPr>
                <w:sz w:val="28"/>
                <w:szCs w:val="28"/>
                <w:lang w:eastAsia="en-US"/>
              </w:rPr>
              <w:t>проблемных вопросов</w:t>
            </w:r>
            <w:r>
              <w:rPr>
                <w:sz w:val="28"/>
                <w:szCs w:val="28"/>
                <w:lang w:eastAsia="en-US"/>
              </w:rPr>
              <w:t>)</w:t>
            </w:r>
            <w:r w:rsidRPr="008220E2">
              <w:rPr>
                <w:sz w:val="28"/>
                <w:szCs w:val="28"/>
                <w:lang w:eastAsia="en-US"/>
              </w:rPr>
              <w:t>.</w:t>
            </w:r>
          </w:p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8220E2">
              <w:rPr>
                <w:sz w:val="28"/>
                <w:szCs w:val="28"/>
                <w:lang w:eastAsia="en-US"/>
              </w:rPr>
              <w:t>Предоставление документов, подтверждающих соответствие товара, работы или услуги требованиям, установленным в соответствии с законодательством Россий</w:t>
            </w:r>
            <w:r w:rsidRPr="008220E2">
              <w:rPr>
                <w:sz w:val="28"/>
                <w:szCs w:val="28"/>
                <w:lang w:eastAsia="en-US"/>
              </w:rPr>
              <w:t>ской Федерации</w:t>
            </w:r>
            <w:r>
              <w:rPr>
                <w:sz w:val="28"/>
                <w:szCs w:val="28"/>
                <w:lang w:eastAsia="en-US"/>
              </w:rPr>
              <w:t>.</w:t>
            </w:r>
          </w:p>
          <w:p w:rsidR="00073A05" w:rsidRPr="00067506" w:rsidRDefault="00630996" w:rsidP="00456CD3">
            <w:pPr>
              <w:pStyle w:val="afe"/>
              <w:tabs>
                <w:tab w:val="left" w:pos="7410"/>
              </w:tabs>
              <w:ind w:firstLine="0"/>
              <w:rPr>
                <w:sz w:val="28"/>
                <w:szCs w:val="28"/>
                <w:lang w:eastAsia="en-US"/>
              </w:rPr>
            </w:pPr>
            <w:r w:rsidRPr="00067506">
              <w:rPr>
                <w:sz w:val="28"/>
                <w:szCs w:val="28"/>
                <w:lang w:eastAsia="en-US"/>
              </w:rPr>
              <w:t>Прочие документы по направлению деятельности (при необходимости).</w:t>
            </w:r>
          </w:p>
        </w:tc>
      </w:tr>
    </w:tbl>
    <w:p w:rsidR="00073A05" w:rsidRDefault="00073A05" w:rsidP="00073A05">
      <w:pPr>
        <w:pStyle w:val="afe"/>
        <w:tabs>
          <w:tab w:val="left" w:pos="7410"/>
        </w:tabs>
        <w:ind w:firstLine="0"/>
        <w:jc w:val="right"/>
        <w:rPr>
          <w:b/>
        </w:rPr>
      </w:pPr>
    </w:p>
    <w:p w:rsidR="00210676" w:rsidRDefault="00630996">
      <w:pPr>
        <w:rPr>
          <w:rFonts w:cs="Arial"/>
          <w:kern w:val="32"/>
          <w:sz w:val="28"/>
          <w:szCs w:val="28"/>
        </w:rPr>
      </w:pPr>
      <w:bookmarkStart w:id="44" w:name="_Toc121734421"/>
      <w:bookmarkStart w:id="45" w:name="_Toc130480039"/>
      <w:r>
        <w:rPr>
          <w:b/>
          <w:bCs/>
          <w:sz w:val="28"/>
          <w:szCs w:val="28"/>
        </w:rPr>
        <w:br w:type="page"/>
      </w:r>
    </w:p>
    <w:p w:rsidR="00422BEE" w:rsidRDefault="00630996" w:rsidP="00422BEE">
      <w:pPr>
        <w:pStyle w:val="1"/>
        <w:jc w:val="center"/>
        <w:rPr>
          <w:b w:val="0"/>
          <w:bCs w:val="0"/>
          <w:sz w:val="28"/>
          <w:szCs w:val="28"/>
        </w:rPr>
      </w:pPr>
      <w:bookmarkStart w:id="46" w:name="_Toc148521129"/>
      <w:r>
        <w:rPr>
          <w:b w:val="0"/>
          <w:bCs w:val="0"/>
          <w:sz w:val="28"/>
          <w:szCs w:val="28"/>
        </w:rPr>
        <w:lastRenderedPageBreak/>
        <w:t>Л</w:t>
      </w:r>
      <w:r w:rsidRPr="00FD3A32">
        <w:rPr>
          <w:b w:val="0"/>
          <w:bCs w:val="0"/>
          <w:sz w:val="28"/>
          <w:szCs w:val="28"/>
        </w:rPr>
        <w:t>ИСТ ОЗНАКОМЛЕНИЯ</w:t>
      </w:r>
      <w:bookmarkEnd w:id="44"/>
      <w:bookmarkEnd w:id="45"/>
      <w:bookmarkEnd w:id="4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285"/>
        <w:gridCol w:w="1705"/>
        <w:gridCol w:w="1690"/>
        <w:gridCol w:w="1590"/>
      </w:tblGrid>
      <w:tr w:rsidR="00D06627" w:rsidTr="00735292">
        <w:trPr>
          <w:trHeight w:val="639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 xml:space="preserve">Должность </w:t>
            </w:r>
          </w:p>
        </w:tc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 xml:space="preserve">Фамилия, </w:t>
            </w:r>
            <w:r w:rsidRPr="00422BEE">
              <w:br/>
              <w:t>инициалы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 xml:space="preserve">Дата </w:t>
            </w:r>
            <w:r w:rsidRPr="00422BEE">
              <w:br/>
              <w:t>ознакомления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>Подпись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>Примечания</w:t>
            </w:r>
          </w:p>
        </w:tc>
      </w:tr>
      <w:tr w:rsidR="00D06627" w:rsidTr="00735292">
        <w:trPr>
          <w:trHeight w:val="11311"/>
          <w:jc w:val="center"/>
        </w:trPr>
        <w:tc>
          <w:tcPr>
            <w:tcW w:w="2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2BEE" w:rsidRPr="00422BEE" w:rsidRDefault="00422BEE" w:rsidP="00735292"/>
        </w:tc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2BEE" w:rsidRPr="00422BEE" w:rsidRDefault="00422BEE" w:rsidP="00735292"/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2BEE" w:rsidRPr="00422BEE" w:rsidRDefault="00422BEE" w:rsidP="00735292"/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2BEE" w:rsidRPr="00422BEE" w:rsidRDefault="00422BEE" w:rsidP="00735292"/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</w:tc>
      </w:tr>
    </w:tbl>
    <w:p w:rsidR="00422BEE" w:rsidRDefault="00422BEE" w:rsidP="00422BEE"/>
    <w:p w:rsidR="00422BEE" w:rsidRDefault="00422BEE" w:rsidP="00422BEE">
      <w:pPr>
        <w:shd w:val="clear" w:color="auto" w:fill="FFFFFF"/>
        <w:tabs>
          <w:tab w:val="left" w:pos="8100"/>
        </w:tabs>
        <w:jc w:val="center"/>
        <w:outlineLvl w:val="0"/>
        <w:rPr>
          <w:sz w:val="28"/>
          <w:szCs w:val="28"/>
        </w:rPr>
      </w:pPr>
      <w:bookmarkStart w:id="47" w:name="_Toc121734422"/>
      <w:bookmarkStart w:id="48" w:name="_Toc130480040"/>
    </w:p>
    <w:p w:rsidR="00422BEE" w:rsidRDefault="00422BEE" w:rsidP="00422BEE">
      <w:pPr>
        <w:shd w:val="clear" w:color="auto" w:fill="FFFFFF"/>
        <w:tabs>
          <w:tab w:val="left" w:pos="8100"/>
        </w:tabs>
        <w:jc w:val="center"/>
        <w:outlineLvl w:val="0"/>
        <w:rPr>
          <w:sz w:val="28"/>
          <w:szCs w:val="28"/>
        </w:rPr>
      </w:pPr>
    </w:p>
    <w:p w:rsidR="00422BEE" w:rsidRDefault="00422BEE" w:rsidP="00600AC3">
      <w:pPr>
        <w:shd w:val="clear" w:color="auto" w:fill="FFFFFF"/>
        <w:tabs>
          <w:tab w:val="left" w:pos="8100"/>
        </w:tabs>
        <w:outlineLvl w:val="0"/>
        <w:rPr>
          <w:sz w:val="28"/>
          <w:szCs w:val="28"/>
        </w:rPr>
      </w:pPr>
    </w:p>
    <w:p w:rsidR="00422BEE" w:rsidRPr="00FD3A32" w:rsidRDefault="00630996" w:rsidP="00422BEE">
      <w:pPr>
        <w:shd w:val="clear" w:color="auto" w:fill="FFFFFF"/>
        <w:tabs>
          <w:tab w:val="left" w:pos="8100"/>
        </w:tabs>
        <w:jc w:val="center"/>
        <w:outlineLvl w:val="0"/>
        <w:rPr>
          <w:sz w:val="28"/>
          <w:szCs w:val="28"/>
        </w:rPr>
      </w:pPr>
      <w:bookmarkStart w:id="49" w:name="_Toc148521130"/>
      <w:r w:rsidRPr="00FD3A32">
        <w:rPr>
          <w:sz w:val="28"/>
          <w:szCs w:val="28"/>
        </w:rPr>
        <w:lastRenderedPageBreak/>
        <w:t xml:space="preserve">ЛИСТ РЕГИСТРАЦИИ ИЗМЕНЕНИЙ И </w:t>
      </w:r>
      <w:r w:rsidRPr="00FD3A32">
        <w:rPr>
          <w:sz w:val="28"/>
          <w:szCs w:val="28"/>
        </w:rPr>
        <w:t>ДОПОЛНЕНИЙ</w:t>
      </w:r>
      <w:bookmarkEnd w:id="47"/>
      <w:bookmarkEnd w:id="48"/>
      <w:bookmarkEnd w:id="49"/>
    </w:p>
    <w:tbl>
      <w:tblPr>
        <w:tblpPr w:leftFromText="180" w:rightFromText="180" w:vertAnchor="text" w:horzAnchor="margin" w:tblpXSpec="center" w:tblpY="22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760"/>
        <w:gridCol w:w="1422"/>
        <w:gridCol w:w="1218"/>
        <w:gridCol w:w="1920"/>
        <w:gridCol w:w="1415"/>
      </w:tblGrid>
      <w:tr w:rsidR="00D06627" w:rsidTr="00735292">
        <w:trPr>
          <w:trHeight w:val="511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 xml:space="preserve">Изм. (доп.) </w:t>
            </w:r>
            <w:r w:rsidRPr="00422BEE">
              <w:br/>
              <w:t>пункт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 xml:space="preserve">Содержание </w:t>
            </w:r>
            <w:r w:rsidRPr="00422BEE">
              <w:br/>
              <w:t xml:space="preserve">изменения </w:t>
            </w:r>
            <w:r w:rsidRPr="00422BEE">
              <w:br/>
              <w:t>(дополнения)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>Основание</w:t>
            </w: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>Дата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>Фамилия, инициалы, должность, лица, внесшего изменения (дополнения)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22BEE" w:rsidRPr="00422BEE" w:rsidRDefault="00630996" w:rsidP="00735292">
            <w:pPr>
              <w:ind w:left="-113" w:right="-113"/>
              <w:jc w:val="center"/>
            </w:pPr>
            <w:r w:rsidRPr="00422BEE">
              <w:t>Подпись</w:t>
            </w:r>
          </w:p>
        </w:tc>
      </w:tr>
      <w:tr w:rsidR="00D06627" w:rsidTr="00735292">
        <w:trPr>
          <w:trHeight w:val="269"/>
        </w:trPr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22BEE" w:rsidRPr="00422BEE" w:rsidRDefault="00422BEE" w:rsidP="00735292">
            <w:pPr>
              <w:jc w:val="center"/>
            </w:pP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22BEE" w:rsidRPr="00422BEE" w:rsidRDefault="00422BEE" w:rsidP="00735292">
            <w:pPr>
              <w:jc w:val="center"/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22BEE" w:rsidRPr="00422BEE" w:rsidRDefault="00422BEE" w:rsidP="00735292">
            <w:pPr>
              <w:jc w:val="center"/>
            </w:pPr>
          </w:p>
        </w:tc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22BEE" w:rsidRPr="00422BEE" w:rsidRDefault="00422BEE" w:rsidP="00735292">
            <w:pPr>
              <w:jc w:val="center"/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22BEE" w:rsidRPr="00422BEE" w:rsidRDefault="00422BEE" w:rsidP="00735292">
            <w:pPr>
              <w:jc w:val="center"/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>
            <w:pPr>
              <w:jc w:val="center"/>
            </w:pPr>
          </w:p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  <w:p w:rsidR="00422BEE" w:rsidRPr="00422BEE" w:rsidRDefault="00422BEE" w:rsidP="00735292"/>
        </w:tc>
      </w:tr>
    </w:tbl>
    <w:p w:rsidR="00422BEE" w:rsidRDefault="00422BEE" w:rsidP="00E478F8">
      <w:pPr>
        <w:pStyle w:val="Style26"/>
        <w:widowControl/>
        <w:tabs>
          <w:tab w:val="left" w:pos="2835"/>
        </w:tabs>
        <w:spacing w:before="120" w:after="120" w:line="240" w:lineRule="auto"/>
        <w:ind w:firstLine="0"/>
        <w:rPr>
          <w:rStyle w:val="10"/>
          <w:sz w:val="28"/>
          <w:szCs w:val="28"/>
        </w:rPr>
      </w:pPr>
    </w:p>
    <w:sectPr w:rsidR="00422BEE" w:rsidSect="00622A4B">
      <w:headerReference w:type="even" r:id="rId23"/>
      <w:headerReference w:type="first" r:id="rId24"/>
      <w:footerReference w:type="first" r:id="rId25"/>
      <w:pgSz w:w="11906" w:h="16838"/>
      <w:pgMar w:top="1359" w:right="851" w:bottom="1134" w:left="1701" w:header="709" w:footer="52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996" w:rsidRDefault="00630996">
      <w:r>
        <w:separator/>
      </w:r>
    </w:p>
  </w:endnote>
  <w:endnote w:type="continuationSeparator" w:id="0">
    <w:p w:rsidR="00630996" w:rsidRDefault="00630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346C" w:rsidRPr="00921543" w:rsidRDefault="00630996" w:rsidP="00921543">
    <w:pPr>
      <w:pBdr>
        <w:top w:val="single" w:sz="4" w:space="1" w:color="auto"/>
      </w:pBdr>
      <w:jc w:val="both"/>
    </w:pPr>
    <w:r w:rsidRPr="00921543">
      <w:t>ПК ИСМ 80380011-ИА/Ф-10210 087-2023</w:t>
    </w:r>
  </w:p>
  <w:p w:rsidR="0081346C" w:rsidRPr="004958A5" w:rsidRDefault="00630996" w:rsidP="00921543">
    <w:pPr>
      <w:pStyle w:val="a8"/>
      <w:jc w:val="both"/>
    </w:pPr>
    <w:r>
      <w:t xml:space="preserve">Порядок </w:t>
    </w:r>
    <w:r w:rsidRPr="006B2A69">
      <w:t>участия ПАО «Россети Юг»</w:t>
    </w:r>
    <w:r w:rsidRPr="006B2A69">
      <w:t xml:space="preserve"> в торгово-закупочных процедурах на электронных торговых площадках в рамках реализации дополнительной (нетарифной) деятельности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346C" w:rsidRPr="00921543" w:rsidRDefault="00630996" w:rsidP="00921543">
    <w:pPr>
      <w:pBdr>
        <w:top w:val="single" w:sz="4" w:space="1" w:color="auto"/>
      </w:pBdr>
      <w:jc w:val="both"/>
    </w:pPr>
    <w:r w:rsidRPr="00921543">
      <w:t>ПК ИСМ 80380011-ИА/Ф-10210 087-2023</w:t>
    </w:r>
  </w:p>
  <w:p w:rsidR="0081346C" w:rsidRPr="004958A5" w:rsidRDefault="00630996" w:rsidP="00921543">
    <w:pPr>
      <w:pStyle w:val="a8"/>
      <w:jc w:val="both"/>
    </w:pPr>
    <w:r>
      <w:t xml:space="preserve">Порядок </w:t>
    </w:r>
    <w:r w:rsidRPr="006B2A69">
      <w:t>участия ПАО «Россети Юг» в торгово-закупочных процедурах на электронных торговых площадках в рамках реализации дополнительной</w:t>
    </w:r>
    <w:r w:rsidRPr="006B2A69">
      <w:t xml:space="preserve"> (нетарифной) деятельности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996" w:rsidRDefault="00630996">
      <w:r>
        <w:separator/>
      </w:r>
    </w:p>
  </w:footnote>
  <w:footnote w:type="continuationSeparator" w:id="0">
    <w:p w:rsidR="00630996" w:rsidRDefault="00630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346C" w:rsidRPr="00D7680C" w:rsidRDefault="00630996" w:rsidP="00D7680C">
    <w:pPr>
      <w:pStyle w:val="a5"/>
      <w:pBdr>
        <w:bottom w:val="single" w:sz="4" w:space="1" w:color="auto"/>
      </w:pBdr>
    </w:pPr>
    <w:r>
      <w:t xml:space="preserve">ПАО «Россети Юг»                                           </w:t>
    </w:r>
    <w:sdt>
      <w:sdtPr>
        <w:id w:val="1235662437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4B162C">
          <w:rPr>
            <w:noProof/>
          </w:rPr>
          <w:t>21</w:t>
        </w:r>
        <w: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346C" w:rsidRDefault="00630996" w:rsidP="00EC2F50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-1070610</wp:posOffset>
              </wp:positionH>
              <wp:positionV relativeFrom="paragraph">
                <wp:posOffset>-1857375</wp:posOffset>
              </wp:positionV>
              <wp:extent cx="756285" cy="756285"/>
              <wp:effectExtent l="5715" t="9525" r="9525" b="5715"/>
              <wp:wrapNone/>
              <wp:docPr id="15" name="Прямоугольник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" cy="756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Прямоугольник 15" o:spid="_x0000_s2049" style="width:59.55pt;height:59.55pt;margin-top:-146.25pt;margin-left:-84.3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/>
          </w:pict>
        </mc:Fallback>
      </mc:AlternateContent>
    </w:r>
  </w:p>
  <w:p w:rsidR="0081346C" w:rsidRDefault="00630996" w:rsidP="00EC2F50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-285750</wp:posOffset>
          </wp:positionH>
          <wp:positionV relativeFrom="paragraph">
            <wp:posOffset>168910</wp:posOffset>
          </wp:positionV>
          <wp:extent cx="1717040" cy="539115"/>
          <wp:effectExtent l="0" t="0" r="0" b="0"/>
          <wp:wrapNone/>
          <wp:docPr id="37" name="Рисунок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924744" name="Рисунок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17040" cy="539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column">
                <wp:posOffset>3358515</wp:posOffset>
              </wp:positionH>
              <wp:positionV relativeFrom="paragraph">
                <wp:posOffset>79375</wp:posOffset>
              </wp:positionV>
              <wp:extent cx="3105150" cy="1628775"/>
              <wp:effectExtent l="0" t="3175" r="3810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5150" cy="1628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4077"/>
                          </w:tblGrid>
                          <w:tr w:rsidR="00D06627" w:rsidTr="00EC2F50">
                            <w:tc>
                              <w:tcPr>
                                <w:tcW w:w="4077" w:type="dxa"/>
                                <w:shd w:val="clear" w:color="auto" w:fill="auto"/>
                              </w:tcPr>
                              <w:p w:rsidR="0081346C" w:rsidRPr="00C000B1" w:rsidRDefault="00630996" w:rsidP="00EC2F50">
                                <w:pPr>
                                  <w:spacing w:line="276" w:lineRule="auto"/>
                                </w:pPr>
                                <w:r w:rsidRPr="00C000B1">
                                  <w:t xml:space="preserve">Приложение </w:t>
                                </w:r>
                                <w:r w:rsidR="004B162C">
                                  <w:t xml:space="preserve">№ </w:t>
                                </w:r>
                                <w:r w:rsidRPr="00C000B1">
                                  <w:t>1</w:t>
                                </w:r>
                              </w:p>
                              <w:p w:rsidR="0081346C" w:rsidRPr="00C000B1" w:rsidRDefault="00630996" w:rsidP="00EC2F50">
                                <w:pPr>
                                  <w:spacing w:line="276" w:lineRule="auto"/>
                                </w:pPr>
                                <w:r w:rsidRPr="00C000B1">
                                  <w:t xml:space="preserve">к приказу ПАО «Россети Юг»  </w:t>
                                </w:r>
                              </w:p>
                              <w:p w:rsidR="0081346C" w:rsidRPr="00C000B1" w:rsidRDefault="00630996" w:rsidP="00EC2F50">
                                <w:pPr>
                                  <w:spacing w:line="276" w:lineRule="auto"/>
                                </w:pPr>
                                <w:r w:rsidRPr="00C000B1">
                                  <w:t xml:space="preserve">от </w:t>
                                </w:r>
                                <w:r w:rsidR="004B162C">
                                  <w:t>31.10.2023 № 666</w:t>
                                </w:r>
                              </w:p>
                              <w:p w:rsidR="0081346C" w:rsidRPr="00C000B1" w:rsidRDefault="0081346C" w:rsidP="00EC2F50">
                                <w:pPr>
                                  <w:spacing w:line="276" w:lineRule="auto"/>
                                </w:pPr>
                              </w:p>
                            </w:tc>
                          </w:tr>
                          <w:tr w:rsidR="00D06627" w:rsidTr="00EC2F50">
                            <w:tc>
                              <w:tcPr>
                                <w:tcW w:w="4077" w:type="dxa"/>
                                <w:shd w:val="clear" w:color="auto" w:fill="auto"/>
                              </w:tcPr>
                              <w:p w:rsidR="0081346C" w:rsidRPr="00C000B1" w:rsidRDefault="00630996" w:rsidP="00EC2F50">
                                <w:pPr>
                                  <w:tabs>
                                    <w:tab w:val="left" w:pos="4600"/>
                                    <w:tab w:val="left" w:pos="4708"/>
                                  </w:tabs>
                                  <w:ind w:left="34" w:right="-108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C000B1">
                                  <w:rPr>
                                    <w:b/>
                                  </w:rPr>
                                  <w:t xml:space="preserve">Публичное акционерное общество </w:t>
                                </w:r>
                              </w:p>
                              <w:p w:rsidR="0081346C" w:rsidRPr="00C000B1" w:rsidRDefault="00630996" w:rsidP="00EC2F50">
                                <w:pPr>
                                  <w:tabs>
                                    <w:tab w:val="left" w:pos="4600"/>
                                    <w:tab w:val="left" w:pos="4708"/>
                                  </w:tabs>
                                  <w:ind w:left="34" w:right="-108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C000B1">
                                  <w:rPr>
                                    <w:b/>
                                  </w:rPr>
                                  <w:t>«Россети Юг»</w:t>
                                </w:r>
                              </w:p>
                              <w:p w:rsidR="0081346C" w:rsidRPr="00C000B1" w:rsidRDefault="00630996" w:rsidP="00EC2F50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C000B1">
                                  <w:rPr>
                                    <w:b/>
                                  </w:rPr>
                                  <w:t xml:space="preserve"> (ПАО «Россети Юг»)</w:t>
                                </w:r>
                              </w:p>
                            </w:tc>
                          </w:tr>
                        </w:tbl>
                        <w:p w:rsidR="0081346C" w:rsidRDefault="0081346C" w:rsidP="00EC2F50"/>
                      </w:txbxContent>
                    </wps:txbx>
                    <wps:bodyPr rot="0" vert="horz" wrap="square" anchor="t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26" type="#_x0000_t202" style="position:absolute;margin-left:264.45pt;margin-top:6.25pt;width:244.5pt;height:128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" filled="f" stroked="f">
              <v:textbox>
                <w:txbxContent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4077"/>
                    </w:tblGrid>
                    <w:tr w:rsidR="00D06627" w:rsidTr="00EC2F50">
                      <w:tc>
                        <w:tcPr>
                          <w:tcW w:w="4077" w:type="dxa"/>
                          <w:shd w:val="clear" w:color="auto" w:fill="auto"/>
                        </w:tcPr>
                        <w:p w:rsidR="0081346C" w:rsidRPr="00C000B1" w:rsidRDefault="00630996" w:rsidP="00EC2F50">
                          <w:pPr>
                            <w:spacing w:line="276" w:lineRule="auto"/>
                          </w:pPr>
                          <w:r w:rsidRPr="00C000B1">
                            <w:t xml:space="preserve">Приложение </w:t>
                          </w:r>
                          <w:r w:rsidR="004B162C">
                            <w:t xml:space="preserve">№ </w:t>
                          </w:r>
                          <w:r w:rsidRPr="00C000B1">
                            <w:t>1</w:t>
                          </w:r>
                        </w:p>
                        <w:p w:rsidR="0081346C" w:rsidRPr="00C000B1" w:rsidRDefault="00630996" w:rsidP="00EC2F50">
                          <w:pPr>
                            <w:spacing w:line="276" w:lineRule="auto"/>
                          </w:pPr>
                          <w:r w:rsidRPr="00C000B1">
                            <w:t xml:space="preserve">к приказу ПАО «Россети Юг»  </w:t>
                          </w:r>
                        </w:p>
                        <w:p w:rsidR="0081346C" w:rsidRPr="00C000B1" w:rsidRDefault="00630996" w:rsidP="00EC2F50">
                          <w:pPr>
                            <w:spacing w:line="276" w:lineRule="auto"/>
                          </w:pPr>
                          <w:r w:rsidRPr="00C000B1">
                            <w:t xml:space="preserve">от </w:t>
                          </w:r>
                          <w:r w:rsidR="004B162C">
                            <w:t>31.10.2023 № 666</w:t>
                          </w:r>
                        </w:p>
                        <w:p w:rsidR="0081346C" w:rsidRPr="00C000B1" w:rsidRDefault="0081346C" w:rsidP="00EC2F50">
                          <w:pPr>
                            <w:spacing w:line="276" w:lineRule="auto"/>
                          </w:pPr>
                        </w:p>
                      </w:tc>
                    </w:tr>
                    <w:tr w:rsidR="00D06627" w:rsidTr="00EC2F50">
                      <w:tc>
                        <w:tcPr>
                          <w:tcW w:w="4077" w:type="dxa"/>
                          <w:shd w:val="clear" w:color="auto" w:fill="auto"/>
                        </w:tcPr>
                        <w:p w:rsidR="0081346C" w:rsidRPr="00C000B1" w:rsidRDefault="00630996" w:rsidP="00EC2F50">
                          <w:pPr>
                            <w:tabs>
                              <w:tab w:val="left" w:pos="4600"/>
                              <w:tab w:val="left" w:pos="4708"/>
                            </w:tabs>
                            <w:ind w:left="34" w:right="-108"/>
                            <w:jc w:val="center"/>
                            <w:rPr>
                              <w:b/>
                            </w:rPr>
                          </w:pPr>
                          <w:r w:rsidRPr="00C000B1">
                            <w:rPr>
                              <w:b/>
                            </w:rPr>
                            <w:t xml:space="preserve">Публичное акционерное общество </w:t>
                          </w:r>
                        </w:p>
                        <w:p w:rsidR="0081346C" w:rsidRPr="00C000B1" w:rsidRDefault="00630996" w:rsidP="00EC2F50">
                          <w:pPr>
                            <w:tabs>
                              <w:tab w:val="left" w:pos="4600"/>
                              <w:tab w:val="left" w:pos="4708"/>
                            </w:tabs>
                            <w:ind w:left="34" w:right="-108"/>
                            <w:jc w:val="center"/>
                            <w:rPr>
                              <w:b/>
                            </w:rPr>
                          </w:pPr>
                          <w:r w:rsidRPr="00C000B1">
                            <w:rPr>
                              <w:b/>
                            </w:rPr>
                            <w:t>«Россети Юг»</w:t>
                          </w:r>
                        </w:p>
                        <w:p w:rsidR="0081346C" w:rsidRPr="00C000B1" w:rsidRDefault="00630996" w:rsidP="00EC2F50">
                          <w:pPr>
                            <w:jc w:val="center"/>
                            <w:rPr>
                              <w:b/>
                            </w:rPr>
                          </w:pPr>
                          <w:r w:rsidRPr="00C000B1">
                            <w:rPr>
                              <w:b/>
                            </w:rPr>
                            <w:t xml:space="preserve"> (ПАО «Россети Юг»)</w:t>
                          </w:r>
                        </w:p>
                      </w:tc>
                    </w:tr>
                  </w:tbl>
                  <w:p w:rsidR="0081346C" w:rsidRDefault="0081346C" w:rsidP="00EC2F50"/>
                </w:txbxContent>
              </v:textbox>
              <w10:wrap type="square"/>
            </v:shape>
          </w:pict>
        </mc:Fallback>
      </mc:AlternateContent>
    </w:r>
  </w:p>
  <w:p w:rsidR="0081346C" w:rsidRPr="008B29B8" w:rsidRDefault="0081346C" w:rsidP="00EC2F50">
    <w:pPr>
      <w:rPr>
        <w:vanish/>
      </w:rPr>
    </w:pPr>
  </w:p>
  <w:p w:rsidR="0081346C" w:rsidRPr="004E5CA8" w:rsidRDefault="0081346C" w:rsidP="00EC2F50"/>
  <w:p w:rsidR="0081346C" w:rsidRDefault="0081346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346C" w:rsidRDefault="00630996" w:rsidP="007436C4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81346C" w:rsidRDefault="0081346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346C" w:rsidRPr="000B21DB" w:rsidRDefault="00630996" w:rsidP="000B21DB">
    <w:pPr>
      <w:pStyle w:val="a5"/>
      <w:pBdr>
        <w:bottom w:val="single" w:sz="4" w:space="1" w:color="auto"/>
      </w:pBdr>
    </w:pPr>
    <w:r>
      <w:t xml:space="preserve">ПАО «Россети Юг»                                           </w:t>
    </w:r>
    <w:sdt>
      <w:sdtPr>
        <w:id w:val="-21488514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4B162C">
          <w:rPr>
            <w:noProof/>
          </w:rP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E7319"/>
    <w:multiLevelType w:val="hybridMultilevel"/>
    <w:tmpl w:val="D082C88C"/>
    <w:lvl w:ilvl="0" w:tplc="40B6DB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3CC21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B4A0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649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A27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8253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E26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EF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4A34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72582"/>
    <w:multiLevelType w:val="hybridMultilevel"/>
    <w:tmpl w:val="CCC68136"/>
    <w:lvl w:ilvl="0" w:tplc="77046A90">
      <w:start w:val="1"/>
      <w:numFmt w:val="decimal"/>
      <w:lvlText w:val="2.5.3.%1."/>
      <w:lvlJc w:val="left"/>
      <w:pPr>
        <w:ind w:left="1429" w:hanging="360"/>
      </w:pPr>
      <w:rPr>
        <w:rFonts w:hint="default"/>
        <w:b/>
      </w:rPr>
    </w:lvl>
    <w:lvl w:ilvl="1" w:tplc="837E0498" w:tentative="1">
      <w:start w:val="1"/>
      <w:numFmt w:val="lowerLetter"/>
      <w:lvlText w:val="%2."/>
      <w:lvlJc w:val="left"/>
      <w:pPr>
        <w:ind w:left="2149" w:hanging="360"/>
      </w:pPr>
    </w:lvl>
    <w:lvl w:ilvl="2" w:tplc="9AF0837A" w:tentative="1">
      <w:start w:val="1"/>
      <w:numFmt w:val="lowerRoman"/>
      <w:lvlText w:val="%3."/>
      <w:lvlJc w:val="right"/>
      <w:pPr>
        <w:ind w:left="2869" w:hanging="180"/>
      </w:pPr>
    </w:lvl>
    <w:lvl w:ilvl="3" w:tplc="572A6DAA" w:tentative="1">
      <w:start w:val="1"/>
      <w:numFmt w:val="decimal"/>
      <w:lvlText w:val="%4."/>
      <w:lvlJc w:val="left"/>
      <w:pPr>
        <w:ind w:left="3589" w:hanging="360"/>
      </w:pPr>
    </w:lvl>
    <w:lvl w:ilvl="4" w:tplc="84F2A3F0" w:tentative="1">
      <w:start w:val="1"/>
      <w:numFmt w:val="lowerLetter"/>
      <w:lvlText w:val="%5."/>
      <w:lvlJc w:val="left"/>
      <w:pPr>
        <w:ind w:left="4309" w:hanging="360"/>
      </w:pPr>
    </w:lvl>
    <w:lvl w:ilvl="5" w:tplc="9F587CAA" w:tentative="1">
      <w:start w:val="1"/>
      <w:numFmt w:val="lowerRoman"/>
      <w:lvlText w:val="%6."/>
      <w:lvlJc w:val="right"/>
      <w:pPr>
        <w:ind w:left="5029" w:hanging="180"/>
      </w:pPr>
    </w:lvl>
    <w:lvl w:ilvl="6" w:tplc="F04E95A4" w:tentative="1">
      <w:start w:val="1"/>
      <w:numFmt w:val="decimal"/>
      <w:lvlText w:val="%7."/>
      <w:lvlJc w:val="left"/>
      <w:pPr>
        <w:ind w:left="5749" w:hanging="360"/>
      </w:pPr>
    </w:lvl>
    <w:lvl w:ilvl="7" w:tplc="1C241198" w:tentative="1">
      <w:start w:val="1"/>
      <w:numFmt w:val="lowerLetter"/>
      <w:lvlText w:val="%8."/>
      <w:lvlJc w:val="left"/>
      <w:pPr>
        <w:ind w:left="6469" w:hanging="360"/>
      </w:pPr>
    </w:lvl>
    <w:lvl w:ilvl="8" w:tplc="5D24B01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364CD2"/>
    <w:multiLevelType w:val="hybridMultilevel"/>
    <w:tmpl w:val="D3DE6B42"/>
    <w:lvl w:ilvl="0" w:tplc="E21004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FC2CD8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1A2DFD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94E31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880DD4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B3A165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BEC89F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F0AB27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774F60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83222F"/>
    <w:multiLevelType w:val="hybridMultilevel"/>
    <w:tmpl w:val="9EEEA3F0"/>
    <w:lvl w:ilvl="0" w:tplc="2BD4D5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BE4A65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BD58500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42AE1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A3AD66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8C4279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506EB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32C0A6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9EEB42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7B6CA5"/>
    <w:multiLevelType w:val="hybridMultilevel"/>
    <w:tmpl w:val="A25E6388"/>
    <w:lvl w:ilvl="0" w:tplc="F47E3A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42E55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4892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CC8C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003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ECE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A0A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626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C007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06DBB"/>
    <w:multiLevelType w:val="multilevel"/>
    <w:tmpl w:val="BC24289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2.4.5.%4."/>
      <w:lvlJc w:val="left"/>
      <w:pPr>
        <w:ind w:left="178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6" w15:restartNumberingAfterBreak="0">
    <w:nsid w:val="1D4E6E15"/>
    <w:multiLevelType w:val="hybridMultilevel"/>
    <w:tmpl w:val="1C3EC468"/>
    <w:lvl w:ilvl="0" w:tplc="C3F8999E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E5360AFA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7D8CFB68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7BD05D38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8CE48228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96F0DE0A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DD18823E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E5D6F61A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DE6C5EAA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25265EA"/>
    <w:multiLevelType w:val="multilevel"/>
    <w:tmpl w:val="C12EB2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61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040"/>
        </w:tabs>
        <w:ind w:left="744" w:hanging="504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bullet"/>
      <w:pStyle w:val="4"/>
      <w:lvlText w:val=""/>
      <w:lvlJc w:val="left"/>
      <w:pPr>
        <w:tabs>
          <w:tab w:val="num" w:pos="4390"/>
        </w:tabs>
        <w:ind w:left="154" w:firstLine="583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8" w15:restartNumberingAfterBreak="0">
    <w:nsid w:val="27797854"/>
    <w:multiLevelType w:val="hybridMultilevel"/>
    <w:tmpl w:val="0BF4E732"/>
    <w:lvl w:ilvl="0" w:tplc="A236952A">
      <w:start w:val="1"/>
      <w:numFmt w:val="decimal"/>
      <w:lvlText w:val="2.4.4.%1."/>
      <w:lvlJc w:val="left"/>
      <w:pPr>
        <w:ind w:left="720" w:hanging="360"/>
      </w:pPr>
      <w:rPr>
        <w:rFonts w:hint="default"/>
        <w:b/>
      </w:rPr>
    </w:lvl>
    <w:lvl w:ilvl="1" w:tplc="E6B2CF4A" w:tentative="1">
      <w:start w:val="1"/>
      <w:numFmt w:val="lowerLetter"/>
      <w:lvlText w:val="%2."/>
      <w:lvlJc w:val="left"/>
      <w:pPr>
        <w:ind w:left="1440" w:hanging="360"/>
      </w:pPr>
    </w:lvl>
    <w:lvl w:ilvl="2" w:tplc="C9462D46" w:tentative="1">
      <w:start w:val="1"/>
      <w:numFmt w:val="lowerRoman"/>
      <w:lvlText w:val="%3."/>
      <w:lvlJc w:val="right"/>
      <w:pPr>
        <w:ind w:left="2160" w:hanging="180"/>
      </w:pPr>
    </w:lvl>
    <w:lvl w:ilvl="3" w:tplc="5376398E" w:tentative="1">
      <w:start w:val="1"/>
      <w:numFmt w:val="decimal"/>
      <w:lvlText w:val="%4."/>
      <w:lvlJc w:val="left"/>
      <w:pPr>
        <w:ind w:left="2880" w:hanging="360"/>
      </w:pPr>
    </w:lvl>
    <w:lvl w:ilvl="4" w:tplc="5B089682" w:tentative="1">
      <w:start w:val="1"/>
      <w:numFmt w:val="lowerLetter"/>
      <w:lvlText w:val="%5."/>
      <w:lvlJc w:val="left"/>
      <w:pPr>
        <w:ind w:left="3600" w:hanging="360"/>
      </w:pPr>
    </w:lvl>
    <w:lvl w:ilvl="5" w:tplc="735C3396" w:tentative="1">
      <w:start w:val="1"/>
      <w:numFmt w:val="lowerRoman"/>
      <w:lvlText w:val="%6."/>
      <w:lvlJc w:val="right"/>
      <w:pPr>
        <w:ind w:left="4320" w:hanging="180"/>
      </w:pPr>
    </w:lvl>
    <w:lvl w:ilvl="6" w:tplc="7FDE0E52" w:tentative="1">
      <w:start w:val="1"/>
      <w:numFmt w:val="decimal"/>
      <w:lvlText w:val="%7."/>
      <w:lvlJc w:val="left"/>
      <w:pPr>
        <w:ind w:left="5040" w:hanging="360"/>
      </w:pPr>
    </w:lvl>
    <w:lvl w:ilvl="7" w:tplc="B4688AC6" w:tentative="1">
      <w:start w:val="1"/>
      <w:numFmt w:val="lowerLetter"/>
      <w:lvlText w:val="%8."/>
      <w:lvlJc w:val="left"/>
      <w:pPr>
        <w:ind w:left="5760" w:hanging="360"/>
      </w:pPr>
    </w:lvl>
    <w:lvl w:ilvl="8" w:tplc="56ECF0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66265"/>
    <w:multiLevelType w:val="multilevel"/>
    <w:tmpl w:val="15F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92498"/>
    <w:multiLevelType w:val="hybridMultilevel"/>
    <w:tmpl w:val="8A404166"/>
    <w:lvl w:ilvl="0" w:tplc="A04635F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422DD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F888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0B0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C36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0A98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88AF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866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8C3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F3AA0"/>
    <w:multiLevelType w:val="multilevel"/>
    <w:tmpl w:val="2FAEA6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color w:val="auto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1775482"/>
    <w:multiLevelType w:val="hybridMultilevel"/>
    <w:tmpl w:val="7396AB82"/>
    <w:lvl w:ilvl="0" w:tplc="AE36DF36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DE4206DC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A21EC9F8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D1125BC6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1B640E94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8AC6647C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89B8C3D2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C680A3E0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3EE2D47A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3" w15:restartNumberingAfterBreak="0">
    <w:nsid w:val="3578098A"/>
    <w:multiLevelType w:val="hybridMultilevel"/>
    <w:tmpl w:val="BA08332A"/>
    <w:lvl w:ilvl="0" w:tplc="831A0D6A">
      <w:start w:val="1"/>
      <w:numFmt w:val="decimal"/>
      <w:lvlText w:val="5.%1.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C44D55A" w:tentative="1">
      <w:start w:val="1"/>
      <w:numFmt w:val="lowerLetter"/>
      <w:lvlText w:val="%2."/>
      <w:lvlJc w:val="left"/>
      <w:pPr>
        <w:ind w:left="1081" w:hanging="360"/>
      </w:pPr>
    </w:lvl>
    <w:lvl w:ilvl="2" w:tplc="642C7202" w:tentative="1">
      <w:start w:val="1"/>
      <w:numFmt w:val="lowerRoman"/>
      <w:lvlText w:val="%3."/>
      <w:lvlJc w:val="right"/>
      <w:pPr>
        <w:ind w:left="1801" w:hanging="180"/>
      </w:pPr>
    </w:lvl>
    <w:lvl w:ilvl="3" w:tplc="450EBBF0" w:tentative="1">
      <w:start w:val="1"/>
      <w:numFmt w:val="decimal"/>
      <w:lvlText w:val="%4."/>
      <w:lvlJc w:val="left"/>
      <w:pPr>
        <w:ind w:left="2521" w:hanging="360"/>
      </w:pPr>
    </w:lvl>
    <w:lvl w:ilvl="4" w:tplc="69AC70D6" w:tentative="1">
      <w:start w:val="1"/>
      <w:numFmt w:val="lowerLetter"/>
      <w:lvlText w:val="%5."/>
      <w:lvlJc w:val="left"/>
      <w:pPr>
        <w:ind w:left="3241" w:hanging="360"/>
      </w:pPr>
    </w:lvl>
    <w:lvl w:ilvl="5" w:tplc="2F30BD62" w:tentative="1">
      <w:start w:val="1"/>
      <w:numFmt w:val="lowerRoman"/>
      <w:lvlText w:val="%6."/>
      <w:lvlJc w:val="right"/>
      <w:pPr>
        <w:ind w:left="3961" w:hanging="180"/>
      </w:pPr>
    </w:lvl>
    <w:lvl w:ilvl="6" w:tplc="CACA4884" w:tentative="1">
      <w:start w:val="1"/>
      <w:numFmt w:val="decimal"/>
      <w:lvlText w:val="%7."/>
      <w:lvlJc w:val="left"/>
      <w:pPr>
        <w:ind w:left="4681" w:hanging="360"/>
      </w:pPr>
    </w:lvl>
    <w:lvl w:ilvl="7" w:tplc="6EF089E4" w:tentative="1">
      <w:start w:val="1"/>
      <w:numFmt w:val="lowerLetter"/>
      <w:lvlText w:val="%8."/>
      <w:lvlJc w:val="left"/>
      <w:pPr>
        <w:ind w:left="5401" w:hanging="360"/>
      </w:pPr>
    </w:lvl>
    <w:lvl w:ilvl="8" w:tplc="5572900C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4" w15:restartNumberingAfterBreak="0">
    <w:nsid w:val="3D5A713E"/>
    <w:multiLevelType w:val="hybridMultilevel"/>
    <w:tmpl w:val="7026CCC4"/>
    <w:lvl w:ilvl="0" w:tplc="F5508876">
      <w:start w:val="1"/>
      <w:numFmt w:val="decimal"/>
      <w:lvlText w:val="2.4.2.%1."/>
      <w:lvlJc w:val="left"/>
      <w:pPr>
        <w:ind w:left="720" w:hanging="360"/>
      </w:pPr>
      <w:rPr>
        <w:rFonts w:hint="default"/>
        <w:b/>
      </w:rPr>
    </w:lvl>
    <w:lvl w:ilvl="1" w:tplc="BAC0E662" w:tentative="1">
      <w:start w:val="1"/>
      <w:numFmt w:val="lowerLetter"/>
      <w:lvlText w:val="%2."/>
      <w:lvlJc w:val="left"/>
      <w:pPr>
        <w:ind w:left="1440" w:hanging="360"/>
      </w:pPr>
    </w:lvl>
    <w:lvl w:ilvl="2" w:tplc="BB6E1F4A" w:tentative="1">
      <w:start w:val="1"/>
      <w:numFmt w:val="lowerRoman"/>
      <w:lvlText w:val="%3."/>
      <w:lvlJc w:val="right"/>
      <w:pPr>
        <w:ind w:left="2160" w:hanging="180"/>
      </w:pPr>
    </w:lvl>
    <w:lvl w:ilvl="3" w:tplc="9C4EC68C" w:tentative="1">
      <w:start w:val="1"/>
      <w:numFmt w:val="decimal"/>
      <w:lvlText w:val="%4."/>
      <w:lvlJc w:val="left"/>
      <w:pPr>
        <w:ind w:left="2880" w:hanging="360"/>
      </w:pPr>
    </w:lvl>
    <w:lvl w:ilvl="4" w:tplc="8BF81A68" w:tentative="1">
      <w:start w:val="1"/>
      <w:numFmt w:val="lowerLetter"/>
      <w:lvlText w:val="%5."/>
      <w:lvlJc w:val="left"/>
      <w:pPr>
        <w:ind w:left="3600" w:hanging="360"/>
      </w:pPr>
    </w:lvl>
    <w:lvl w:ilvl="5" w:tplc="91BEB4F2" w:tentative="1">
      <w:start w:val="1"/>
      <w:numFmt w:val="lowerRoman"/>
      <w:lvlText w:val="%6."/>
      <w:lvlJc w:val="right"/>
      <w:pPr>
        <w:ind w:left="4320" w:hanging="180"/>
      </w:pPr>
    </w:lvl>
    <w:lvl w:ilvl="6" w:tplc="36B4E2BC" w:tentative="1">
      <w:start w:val="1"/>
      <w:numFmt w:val="decimal"/>
      <w:lvlText w:val="%7."/>
      <w:lvlJc w:val="left"/>
      <w:pPr>
        <w:ind w:left="5040" w:hanging="360"/>
      </w:pPr>
    </w:lvl>
    <w:lvl w:ilvl="7" w:tplc="0380BC38" w:tentative="1">
      <w:start w:val="1"/>
      <w:numFmt w:val="lowerLetter"/>
      <w:lvlText w:val="%8."/>
      <w:lvlJc w:val="left"/>
      <w:pPr>
        <w:ind w:left="5760" w:hanging="360"/>
      </w:pPr>
    </w:lvl>
    <w:lvl w:ilvl="8" w:tplc="51A20F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95DC3"/>
    <w:multiLevelType w:val="hybridMultilevel"/>
    <w:tmpl w:val="4EB84D6C"/>
    <w:lvl w:ilvl="0" w:tplc="9B8CB8D0">
      <w:start w:val="1"/>
      <w:numFmt w:val="decimal"/>
      <w:lvlText w:val="2.5.%1."/>
      <w:lvlJc w:val="left"/>
      <w:pPr>
        <w:ind w:left="795" w:hanging="360"/>
      </w:pPr>
      <w:rPr>
        <w:rFonts w:hint="default"/>
        <w:b/>
      </w:rPr>
    </w:lvl>
    <w:lvl w:ilvl="1" w:tplc="9C5ABAD8" w:tentative="1">
      <w:start w:val="1"/>
      <w:numFmt w:val="lowerLetter"/>
      <w:lvlText w:val="%2."/>
      <w:lvlJc w:val="left"/>
      <w:pPr>
        <w:ind w:left="1440" w:hanging="360"/>
      </w:pPr>
    </w:lvl>
    <w:lvl w:ilvl="2" w:tplc="61964C36" w:tentative="1">
      <w:start w:val="1"/>
      <w:numFmt w:val="lowerRoman"/>
      <w:lvlText w:val="%3."/>
      <w:lvlJc w:val="right"/>
      <w:pPr>
        <w:ind w:left="2160" w:hanging="180"/>
      </w:pPr>
    </w:lvl>
    <w:lvl w:ilvl="3" w:tplc="3B7A1CF0" w:tentative="1">
      <w:start w:val="1"/>
      <w:numFmt w:val="decimal"/>
      <w:lvlText w:val="%4."/>
      <w:lvlJc w:val="left"/>
      <w:pPr>
        <w:ind w:left="2880" w:hanging="360"/>
      </w:pPr>
    </w:lvl>
    <w:lvl w:ilvl="4" w:tplc="7FDE0694" w:tentative="1">
      <w:start w:val="1"/>
      <w:numFmt w:val="lowerLetter"/>
      <w:lvlText w:val="%5."/>
      <w:lvlJc w:val="left"/>
      <w:pPr>
        <w:ind w:left="3600" w:hanging="360"/>
      </w:pPr>
    </w:lvl>
    <w:lvl w:ilvl="5" w:tplc="BB46FAD6" w:tentative="1">
      <w:start w:val="1"/>
      <w:numFmt w:val="lowerRoman"/>
      <w:lvlText w:val="%6."/>
      <w:lvlJc w:val="right"/>
      <w:pPr>
        <w:ind w:left="4320" w:hanging="180"/>
      </w:pPr>
    </w:lvl>
    <w:lvl w:ilvl="6" w:tplc="A7DAE8F8" w:tentative="1">
      <w:start w:val="1"/>
      <w:numFmt w:val="decimal"/>
      <w:lvlText w:val="%7."/>
      <w:lvlJc w:val="left"/>
      <w:pPr>
        <w:ind w:left="5040" w:hanging="360"/>
      </w:pPr>
    </w:lvl>
    <w:lvl w:ilvl="7" w:tplc="1A36FC70" w:tentative="1">
      <w:start w:val="1"/>
      <w:numFmt w:val="lowerLetter"/>
      <w:lvlText w:val="%8."/>
      <w:lvlJc w:val="left"/>
      <w:pPr>
        <w:ind w:left="5760" w:hanging="360"/>
      </w:pPr>
    </w:lvl>
    <w:lvl w:ilvl="8" w:tplc="E69A2D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B65801"/>
    <w:multiLevelType w:val="hybridMultilevel"/>
    <w:tmpl w:val="E326D096"/>
    <w:lvl w:ilvl="0" w:tplc="0510A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FA4EA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4CFA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B6FC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CCA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18D8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66C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E49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2890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F28A2"/>
    <w:multiLevelType w:val="hybridMultilevel"/>
    <w:tmpl w:val="FE2EAEC2"/>
    <w:lvl w:ilvl="0" w:tplc="2AE8573E">
      <w:start w:val="1"/>
      <w:numFmt w:val="bullet"/>
      <w:lvlText w:val=""/>
      <w:lvlJc w:val="left"/>
      <w:pPr>
        <w:ind w:left="5464" w:hanging="360"/>
      </w:pPr>
      <w:rPr>
        <w:rFonts w:ascii="Symbol" w:hAnsi="Symbol" w:hint="default"/>
      </w:rPr>
    </w:lvl>
    <w:lvl w:ilvl="1" w:tplc="4294722C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5C04970C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5674108A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D5C0BB58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BC0A4582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E66093B8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8A067E28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3822402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18" w15:restartNumberingAfterBreak="0">
    <w:nsid w:val="4738619C"/>
    <w:multiLevelType w:val="hybridMultilevel"/>
    <w:tmpl w:val="E0804322"/>
    <w:lvl w:ilvl="0" w:tplc="F2D22D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B02939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6C0C08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8982CA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84AE0D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DE2F5A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8C6A87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226745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3943D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791319"/>
    <w:multiLevelType w:val="hybridMultilevel"/>
    <w:tmpl w:val="E1226A9A"/>
    <w:lvl w:ilvl="0" w:tplc="459E0F98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7AF43EDC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E7DC612E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922AF568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2E2CC844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829E69F0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A7BA116E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08A0A4C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749AD088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0" w15:restartNumberingAfterBreak="0">
    <w:nsid w:val="4A7E1A1E"/>
    <w:multiLevelType w:val="multilevel"/>
    <w:tmpl w:val="53765CCE"/>
    <w:lvl w:ilvl="0">
      <w:start w:val="5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683" w:hanging="97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391" w:hanging="97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2.5.3.5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4E903067"/>
    <w:multiLevelType w:val="hybridMultilevel"/>
    <w:tmpl w:val="12DA8AF0"/>
    <w:lvl w:ilvl="0" w:tplc="92AAEDE6">
      <w:start w:val="1"/>
      <w:numFmt w:val="decimal"/>
      <w:lvlText w:val="2.5.2.%1."/>
      <w:lvlJc w:val="left"/>
      <w:pPr>
        <w:ind w:left="1515" w:hanging="360"/>
      </w:pPr>
      <w:rPr>
        <w:rFonts w:hint="default"/>
        <w:b/>
      </w:rPr>
    </w:lvl>
    <w:lvl w:ilvl="1" w:tplc="39166B8E" w:tentative="1">
      <w:start w:val="1"/>
      <w:numFmt w:val="lowerLetter"/>
      <w:lvlText w:val="%2."/>
      <w:lvlJc w:val="left"/>
      <w:pPr>
        <w:ind w:left="2235" w:hanging="360"/>
      </w:pPr>
    </w:lvl>
    <w:lvl w:ilvl="2" w:tplc="A21A41B4" w:tentative="1">
      <w:start w:val="1"/>
      <w:numFmt w:val="lowerRoman"/>
      <w:lvlText w:val="%3."/>
      <w:lvlJc w:val="right"/>
      <w:pPr>
        <w:ind w:left="2955" w:hanging="180"/>
      </w:pPr>
    </w:lvl>
    <w:lvl w:ilvl="3" w:tplc="1D86FD06" w:tentative="1">
      <w:start w:val="1"/>
      <w:numFmt w:val="decimal"/>
      <w:lvlText w:val="%4."/>
      <w:lvlJc w:val="left"/>
      <w:pPr>
        <w:ind w:left="3675" w:hanging="360"/>
      </w:pPr>
    </w:lvl>
    <w:lvl w:ilvl="4" w:tplc="54CED5E4" w:tentative="1">
      <w:start w:val="1"/>
      <w:numFmt w:val="lowerLetter"/>
      <w:lvlText w:val="%5."/>
      <w:lvlJc w:val="left"/>
      <w:pPr>
        <w:ind w:left="4395" w:hanging="360"/>
      </w:pPr>
    </w:lvl>
    <w:lvl w:ilvl="5" w:tplc="3200A352" w:tentative="1">
      <w:start w:val="1"/>
      <w:numFmt w:val="lowerRoman"/>
      <w:lvlText w:val="%6."/>
      <w:lvlJc w:val="right"/>
      <w:pPr>
        <w:ind w:left="5115" w:hanging="180"/>
      </w:pPr>
    </w:lvl>
    <w:lvl w:ilvl="6" w:tplc="1C6CAD58" w:tentative="1">
      <w:start w:val="1"/>
      <w:numFmt w:val="decimal"/>
      <w:lvlText w:val="%7."/>
      <w:lvlJc w:val="left"/>
      <w:pPr>
        <w:ind w:left="5835" w:hanging="360"/>
      </w:pPr>
    </w:lvl>
    <w:lvl w:ilvl="7" w:tplc="915AC4F4" w:tentative="1">
      <w:start w:val="1"/>
      <w:numFmt w:val="lowerLetter"/>
      <w:lvlText w:val="%8."/>
      <w:lvlJc w:val="left"/>
      <w:pPr>
        <w:ind w:left="6555" w:hanging="360"/>
      </w:pPr>
    </w:lvl>
    <w:lvl w:ilvl="8" w:tplc="49BACC6E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2" w15:restartNumberingAfterBreak="0">
    <w:nsid w:val="507C763F"/>
    <w:multiLevelType w:val="hybridMultilevel"/>
    <w:tmpl w:val="5D0AD7B4"/>
    <w:lvl w:ilvl="0" w:tplc="64CC3CAC">
      <w:start w:val="1"/>
      <w:numFmt w:val="decimal"/>
      <w:lvlText w:val="2.5.2.5.%1"/>
      <w:lvlJc w:val="left"/>
      <w:pPr>
        <w:ind w:left="1515" w:hanging="360"/>
      </w:pPr>
      <w:rPr>
        <w:rFonts w:hint="default"/>
        <w:b/>
      </w:rPr>
    </w:lvl>
    <w:lvl w:ilvl="1" w:tplc="E89A0F40" w:tentative="1">
      <w:start w:val="1"/>
      <w:numFmt w:val="lowerLetter"/>
      <w:lvlText w:val="%2."/>
      <w:lvlJc w:val="left"/>
      <w:pPr>
        <w:ind w:left="1440" w:hanging="360"/>
      </w:pPr>
    </w:lvl>
    <w:lvl w:ilvl="2" w:tplc="69F8C864" w:tentative="1">
      <w:start w:val="1"/>
      <w:numFmt w:val="lowerRoman"/>
      <w:lvlText w:val="%3."/>
      <w:lvlJc w:val="right"/>
      <w:pPr>
        <w:ind w:left="2160" w:hanging="180"/>
      </w:pPr>
    </w:lvl>
    <w:lvl w:ilvl="3" w:tplc="3858D81C" w:tentative="1">
      <w:start w:val="1"/>
      <w:numFmt w:val="decimal"/>
      <w:lvlText w:val="%4."/>
      <w:lvlJc w:val="left"/>
      <w:pPr>
        <w:ind w:left="2880" w:hanging="360"/>
      </w:pPr>
    </w:lvl>
    <w:lvl w:ilvl="4" w:tplc="33B05FB4" w:tentative="1">
      <w:start w:val="1"/>
      <w:numFmt w:val="lowerLetter"/>
      <w:lvlText w:val="%5."/>
      <w:lvlJc w:val="left"/>
      <w:pPr>
        <w:ind w:left="3600" w:hanging="360"/>
      </w:pPr>
    </w:lvl>
    <w:lvl w:ilvl="5" w:tplc="E53CB5B2" w:tentative="1">
      <w:start w:val="1"/>
      <w:numFmt w:val="lowerRoman"/>
      <w:lvlText w:val="%6."/>
      <w:lvlJc w:val="right"/>
      <w:pPr>
        <w:ind w:left="4320" w:hanging="180"/>
      </w:pPr>
    </w:lvl>
    <w:lvl w:ilvl="6" w:tplc="1D06E9B0" w:tentative="1">
      <w:start w:val="1"/>
      <w:numFmt w:val="decimal"/>
      <w:lvlText w:val="%7."/>
      <w:lvlJc w:val="left"/>
      <w:pPr>
        <w:ind w:left="5040" w:hanging="360"/>
      </w:pPr>
    </w:lvl>
    <w:lvl w:ilvl="7" w:tplc="B9AA4A74" w:tentative="1">
      <w:start w:val="1"/>
      <w:numFmt w:val="lowerLetter"/>
      <w:lvlText w:val="%8."/>
      <w:lvlJc w:val="left"/>
      <w:pPr>
        <w:ind w:left="5760" w:hanging="360"/>
      </w:pPr>
    </w:lvl>
    <w:lvl w:ilvl="8" w:tplc="BEF2DD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55B90"/>
    <w:multiLevelType w:val="hybridMultilevel"/>
    <w:tmpl w:val="CB68CA98"/>
    <w:lvl w:ilvl="0" w:tplc="7F742A46">
      <w:start w:val="1"/>
      <w:numFmt w:val="decimal"/>
      <w:lvlText w:val="%1."/>
      <w:lvlJc w:val="left"/>
      <w:pPr>
        <w:ind w:left="360" w:hanging="360"/>
      </w:pPr>
    </w:lvl>
    <w:lvl w:ilvl="1" w:tplc="2200DE1E" w:tentative="1">
      <w:start w:val="1"/>
      <w:numFmt w:val="lowerLetter"/>
      <w:lvlText w:val="%2."/>
      <w:lvlJc w:val="left"/>
      <w:pPr>
        <w:ind w:left="1080" w:hanging="360"/>
      </w:pPr>
    </w:lvl>
    <w:lvl w:ilvl="2" w:tplc="C3E6F4F2" w:tentative="1">
      <w:start w:val="1"/>
      <w:numFmt w:val="lowerRoman"/>
      <w:lvlText w:val="%3."/>
      <w:lvlJc w:val="right"/>
      <w:pPr>
        <w:ind w:left="1800" w:hanging="180"/>
      </w:pPr>
    </w:lvl>
    <w:lvl w:ilvl="3" w:tplc="A60CB5E0" w:tentative="1">
      <w:start w:val="1"/>
      <w:numFmt w:val="decimal"/>
      <w:lvlText w:val="%4."/>
      <w:lvlJc w:val="left"/>
      <w:pPr>
        <w:ind w:left="2520" w:hanging="360"/>
      </w:pPr>
    </w:lvl>
    <w:lvl w:ilvl="4" w:tplc="F5EA9544" w:tentative="1">
      <w:start w:val="1"/>
      <w:numFmt w:val="lowerLetter"/>
      <w:lvlText w:val="%5."/>
      <w:lvlJc w:val="left"/>
      <w:pPr>
        <w:ind w:left="3240" w:hanging="360"/>
      </w:pPr>
    </w:lvl>
    <w:lvl w:ilvl="5" w:tplc="C2165230" w:tentative="1">
      <w:start w:val="1"/>
      <w:numFmt w:val="lowerRoman"/>
      <w:lvlText w:val="%6."/>
      <w:lvlJc w:val="right"/>
      <w:pPr>
        <w:ind w:left="3960" w:hanging="180"/>
      </w:pPr>
    </w:lvl>
    <w:lvl w:ilvl="6" w:tplc="7E54F5BA" w:tentative="1">
      <w:start w:val="1"/>
      <w:numFmt w:val="decimal"/>
      <w:lvlText w:val="%7."/>
      <w:lvlJc w:val="left"/>
      <w:pPr>
        <w:ind w:left="4680" w:hanging="360"/>
      </w:pPr>
    </w:lvl>
    <w:lvl w:ilvl="7" w:tplc="8F846768" w:tentative="1">
      <w:start w:val="1"/>
      <w:numFmt w:val="lowerLetter"/>
      <w:lvlText w:val="%8."/>
      <w:lvlJc w:val="left"/>
      <w:pPr>
        <w:ind w:left="5400" w:hanging="360"/>
      </w:pPr>
    </w:lvl>
    <w:lvl w:ilvl="8" w:tplc="83FE2C0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4417A8D"/>
    <w:multiLevelType w:val="hybridMultilevel"/>
    <w:tmpl w:val="68B4226A"/>
    <w:lvl w:ilvl="0" w:tplc="F0C2C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A49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8C36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490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6C9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CE36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1C4B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AC6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4067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464F0"/>
    <w:multiLevelType w:val="hybridMultilevel"/>
    <w:tmpl w:val="12801BC8"/>
    <w:lvl w:ilvl="0" w:tplc="15AE3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66D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9ECB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4D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AAD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3E2E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E00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684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2E8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D2070"/>
    <w:multiLevelType w:val="hybridMultilevel"/>
    <w:tmpl w:val="37FE7F72"/>
    <w:lvl w:ilvl="0" w:tplc="ABC6362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F7088F78" w:tentative="1">
      <w:start w:val="1"/>
      <w:numFmt w:val="lowerLetter"/>
      <w:lvlText w:val="%2."/>
      <w:lvlJc w:val="left"/>
      <w:pPr>
        <w:ind w:left="1080" w:hanging="360"/>
      </w:pPr>
    </w:lvl>
    <w:lvl w:ilvl="2" w:tplc="8722C954" w:tentative="1">
      <w:start w:val="1"/>
      <w:numFmt w:val="lowerRoman"/>
      <w:lvlText w:val="%3."/>
      <w:lvlJc w:val="right"/>
      <w:pPr>
        <w:ind w:left="1800" w:hanging="180"/>
      </w:pPr>
    </w:lvl>
    <w:lvl w:ilvl="3" w:tplc="48ECD2EE" w:tentative="1">
      <w:start w:val="1"/>
      <w:numFmt w:val="decimal"/>
      <w:lvlText w:val="%4."/>
      <w:lvlJc w:val="left"/>
      <w:pPr>
        <w:ind w:left="2520" w:hanging="360"/>
      </w:pPr>
    </w:lvl>
    <w:lvl w:ilvl="4" w:tplc="843A226A" w:tentative="1">
      <w:start w:val="1"/>
      <w:numFmt w:val="lowerLetter"/>
      <w:lvlText w:val="%5."/>
      <w:lvlJc w:val="left"/>
      <w:pPr>
        <w:ind w:left="3240" w:hanging="360"/>
      </w:pPr>
    </w:lvl>
    <w:lvl w:ilvl="5" w:tplc="86B4252E" w:tentative="1">
      <w:start w:val="1"/>
      <w:numFmt w:val="lowerRoman"/>
      <w:lvlText w:val="%6."/>
      <w:lvlJc w:val="right"/>
      <w:pPr>
        <w:ind w:left="3960" w:hanging="180"/>
      </w:pPr>
    </w:lvl>
    <w:lvl w:ilvl="6" w:tplc="D7C64D46" w:tentative="1">
      <w:start w:val="1"/>
      <w:numFmt w:val="decimal"/>
      <w:lvlText w:val="%7."/>
      <w:lvlJc w:val="left"/>
      <w:pPr>
        <w:ind w:left="4680" w:hanging="360"/>
      </w:pPr>
    </w:lvl>
    <w:lvl w:ilvl="7" w:tplc="F5CEA718" w:tentative="1">
      <w:start w:val="1"/>
      <w:numFmt w:val="lowerLetter"/>
      <w:lvlText w:val="%8."/>
      <w:lvlJc w:val="left"/>
      <w:pPr>
        <w:ind w:left="5400" w:hanging="360"/>
      </w:pPr>
    </w:lvl>
    <w:lvl w:ilvl="8" w:tplc="B26200B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10439C"/>
    <w:multiLevelType w:val="multilevel"/>
    <w:tmpl w:val="08B8C24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i w:val="0"/>
        <w:vertAlign w:val="baseline"/>
      </w:rPr>
    </w:lvl>
    <w:lvl w:ilvl="1">
      <w:start w:val="10"/>
      <w:numFmt w:val="decimal"/>
      <w:isLgl/>
      <w:lvlText w:val="%1.%2."/>
      <w:lvlJc w:val="left"/>
      <w:pPr>
        <w:tabs>
          <w:tab w:val="num" w:pos="2160"/>
        </w:tabs>
        <w:ind w:left="2160" w:hanging="16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tabs>
          <w:tab w:val="num" w:pos="2340"/>
        </w:tabs>
        <w:ind w:left="2340" w:hanging="16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20"/>
        </w:tabs>
        <w:ind w:left="2520" w:hanging="16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700"/>
        </w:tabs>
        <w:ind w:left="2700" w:hanging="16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6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960"/>
        </w:tabs>
        <w:ind w:left="3960" w:hanging="2160"/>
      </w:pPr>
      <w:rPr>
        <w:rFonts w:hint="default"/>
      </w:rPr>
    </w:lvl>
  </w:abstractNum>
  <w:abstractNum w:abstractNumId="28" w15:restartNumberingAfterBreak="0">
    <w:nsid w:val="609F0033"/>
    <w:multiLevelType w:val="multilevel"/>
    <w:tmpl w:val="F0B2A4A2"/>
    <w:lvl w:ilvl="0">
      <w:start w:val="1"/>
      <w:numFmt w:val="decimal"/>
      <w:lvlText w:val="2.4.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lvlText w:val="3.6.%2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lvlText w:val="3.%2.%3."/>
      <w:lvlJc w:val="left"/>
      <w:pPr>
        <w:ind w:left="1855" w:hanging="720"/>
      </w:pPr>
      <w:rPr>
        <w:rFonts w:ascii="Times New Roman" w:hAnsi="Times New Roman" w:cs="Times New Roman" w:hint="default"/>
        <w:b w:val="0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0C7077F"/>
    <w:multiLevelType w:val="multilevel"/>
    <w:tmpl w:val="93F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1673F"/>
    <w:multiLevelType w:val="hybridMultilevel"/>
    <w:tmpl w:val="405C7110"/>
    <w:lvl w:ilvl="0" w:tplc="234A4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9E08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F61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06B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A8D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3072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2A4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2F0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9C3A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FA671E"/>
    <w:multiLevelType w:val="hybridMultilevel"/>
    <w:tmpl w:val="AB7C47B0"/>
    <w:lvl w:ilvl="0" w:tplc="F862774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480EA7FC" w:tentative="1">
      <w:start w:val="1"/>
      <w:numFmt w:val="lowerLetter"/>
      <w:lvlText w:val="%2."/>
      <w:lvlJc w:val="left"/>
      <w:pPr>
        <w:ind w:left="1800" w:hanging="360"/>
      </w:pPr>
    </w:lvl>
    <w:lvl w:ilvl="2" w:tplc="F7DC5FDE" w:tentative="1">
      <w:start w:val="1"/>
      <w:numFmt w:val="lowerRoman"/>
      <w:lvlText w:val="%3."/>
      <w:lvlJc w:val="right"/>
      <w:pPr>
        <w:ind w:left="2520" w:hanging="180"/>
      </w:pPr>
    </w:lvl>
    <w:lvl w:ilvl="3" w:tplc="3FFAAF34" w:tentative="1">
      <w:start w:val="1"/>
      <w:numFmt w:val="decimal"/>
      <w:lvlText w:val="%4."/>
      <w:lvlJc w:val="left"/>
      <w:pPr>
        <w:ind w:left="3240" w:hanging="360"/>
      </w:pPr>
    </w:lvl>
    <w:lvl w:ilvl="4" w:tplc="12547DC8" w:tentative="1">
      <w:start w:val="1"/>
      <w:numFmt w:val="lowerLetter"/>
      <w:lvlText w:val="%5."/>
      <w:lvlJc w:val="left"/>
      <w:pPr>
        <w:ind w:left="3960" w:hanging="360"/>
      </w:pPr>
    </w:lvl>
    <w:lvl w:ilvl="5" w:tplc="040C80FE" w:tentative="1">
      <w:start w:val="1"/>
      <w:numFmt w:val="lowerRoman"/>
      <w:lvlText w:val="%6."/>
      <w:lvlJc w:val="right"/>
      <w:pPr>
        <w:ind w:left="4680" w:hanging="180"/>
      </w:pPr>
    </w:lvl>
    <w:lvl w:ilvl="6" w:tplc="07F48160" w:tentative="1">
      <w:start w:val="1"/>
      <w:numFmt w:val="decimal"/>
      <w:lvlText w:val="%7."/>
      <w:lvlJc w:val="left"/>
      <w:pPr>
        <w:ind w:left="5400" w:hanging="360"/>
      </w:pPr>
    </w:lvl>
    <w:lvl w:ilvl="7" w:tplc="B936DF4C" w:tentative="1">
      <w:start w:val="1"/>
      <w:numFmt w:val="lowerLetter"/>
      <w:lvlText w:val="%8."/>
      <w:lvlJc w:val="left"/>
      <w:pPr>
        <w:ind w:left="6120" w:hanging="360"/>
      </w:pPr>
    </w:lvl>
    <w:lvl w:ilvl="8" w:tplc="2228CD4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F87725"/>
    <w:multiLevelType w:val="hybridMultilevel"/>
    <w:tmpl w:val="86784950"/>
    <w:lvl w:ilvl="0" w:tplc="A482B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2D5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38ED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06F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C78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FE70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273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8D4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12E0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1423D"/>
    <w:multiLevelType w:val="hybridMultilevel"/>
    <w:tmpl w:val="D9784BDA"/>
    <w:lvl w:ilvl="0" w:tplc="03F4E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B8FE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FC1B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963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A45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B66F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E51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677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4813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D29D0"/>
    <w:multiLevelType w:val="hybridMultilevel"/>
    <w:tmpl w:val="0616CF36"/>
    <w:lvl w:ilvl="0" w:tplc="DFA442B6">
      <w:start w:val="1"/>
      <w:numFmt w:val="bullet"/>
      <w:lvlText w:val=""/>
      <w:lvlJc w:val="left"/>
      <w:pPr>
        <w:ind w:left="6314" w:hanging="360"/>
      </w:pPr>
      <w:rPr>
        <w:rFonts w:ascii="Symbol" w:hAnsi="Symbol" w:hint="default"/>
      </w:rPr>
    </w:lvl>
    <w:lvl w:ilvl="1" w:tplc="AE9294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620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20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2E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C600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C476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001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C655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1D28B7"/>
    <w:multiLevelType w:val="hybridMultilevel"/>
    <w:tmpl w:val="559231E0"/>
    <w:lvl w:ilvl="0" w:tplc="6EF89C00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199A8330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6480DE2C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EB34AC74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6BE258E2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B00E6C4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A3B29532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4E625EE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6AE2C8B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6" w15:restartNumberingAfterBreak="0">
    <w:nsid w:val="7A876FEA"/>
    <w:multiLevelType w:val="hybridMultilevel"/>
    <w:tmpl w:val="50D0B318"/>
    <w:lvl w:ilvl="0" w:tplc="2576A6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5F0DC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16E1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28F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C29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E68B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869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66F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8897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84DDC"/>
    <w:multiLevelType w:val="hybridMultilevel"/>
    <w:tmpl w:val="695C7012"/>
    <w:lvl w:ilvl="0" w:tplc="5BA0A3C4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55619FE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AA04D48C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9ABEDECA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87CAFBE2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9E663426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256EF4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E1320118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1B44212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34"/>
  </w:num>
  <w:num w:numId="5">
    <w:abstractNumId w:val="5"/>
  </w:num>
  <w:num w:numId="6">
    <w:abstractNumId w:val="15"/>
  </w:num>
  <w:num w:numId="7">
    <w:abstractNumId w:val="21"/>
  </w:num>
  <w:num w:numId="8">
    <w:abstractNumId w:val="22"/>
  </w:num>
  <w:num w:numId="9">
    <w:abstractNumId w:val="1"/>
  </w:num>
  <w:num w:numId="10">
    <w:abstractNumId w:val="20"/>
  </w:num>
  <w:num w:numId="11">
    <w:abstractNumId w:val="23"/>
  </w:num>
  <w:num w:numId="12">
    <w:abstractNumId w:val="26"/>
  </w:num>
  <w:num w:numId="13">
    <w:abstractNumId w:val="28"/>
  </w:num>
  <w:num w:numId="14">
    <w:abstractNumId w:val="14"/>
  </w:num>
  <w:num w:numId="15">
    <w:abstractNumId w:val="8"/>
  </w:num>
  <w:num w:numId="16">
    <w:abstractNumId w:val="30"/>
  </w:num>
  <w:num w:numId="17">
    <w:abstractNumId w:val="9"/>
  </w:num>
  <w:num w:numId="18">
    <w:abstractNumId w:val="29"/>
  </w:num>
  <w:num w:numId="19">
    <w:abstractNumId w:val="27"/>
  </w:num>
  <w:num w:numId="20">
    <w:abstractNumId w:val="31"/>
  </w:num>
  <w:num w:numId="21">
    <w:abstractNumId w:val="35"/>
  </w:num>
  <w:num w:numId="22">
    <w:abstractNumId w:val="19"/>
  </w:num>
  <w:num w:numId="23">
    <w:abstractNumId w:val="24"/>
  </w:num>
  <w:num w:numId="24">
    <w:abstractNumId w:val="37"/>
  </w:num>
  <w:num w:numId="25">
    <w:abstractNumId w:val="10"/>
  </w:num>
  <w:num w:numId="26">
    <w:abstractNumId w:val="12"/>
  </w:num>
  <w:num w:numId="27">
    <w:abstractNumId w:val="36"/>
  </w:num>
  <w:num w:numId="28">
    <w:abstractNumId w:val="0"/>
  </w:num>
  <w:num w:numId="29">
    <w:abstractNumId w:val="32"/>
  </w:num>
  <w:num w:numId="30">
    <w:abstractNumId w:val="25"/>
  </w:num>
  <w:num w:numId="31">
    <w:abstractNumId w:val="18"/>
  </w:num>
  <w:num w:numId="32">
    <w:abstractNumId w:val="3"/>
  </w:num>
  <w:num w:numId="33">
    <w:abstractNumId w:val="33"/>
  </w:num>
  <w:num w:numId="34">
    <w:abstractNumId w:val="13"/>
  </w:num>
  <w:num w:numId="35">
    <w:abstractNumId w:val="6"/>
  </w:num>
  <w:num w:numId="36">
    <w:abstractNumId w:val="16"/>
  </w:num>
  <w:num w:numId="37">
    <w:abstractNumId w:val="17"/>
  </w:num>
  <w:num w:numId="38">
    <w:abstractNumId w:val="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9E4"/>
    <w:rsid w:val="00000963"/>
    <w:rsid w:val="000033C2"/>
    <w:rsid w:val="00003FDF"/>
    <w:rsid w:val="000069F5"/>
    <w:rsid w:val="00010216"/>
    <w:rsid w:val="000111CC"/>
    <w:rsid w:val="000113D4"/>
    <w:rsid w:val="00011D14"/>
    <w:rsid w:val="00014715"/>
    <w:rsid w:val="00014D2E"/>
    <w:rsid w:val="00015CFD"/>
    <w:rsid w:val="00017422"/>
    <w:rsid w:val="00017C50"/>
    <w:rsid w:val="00021802"/>
    <w:rsid w:val="000228A6"/>
    <w:rsid w:val="0002603C"/>
    <w:rsid w:val="00031015"/>
    <w:rsid w:val="00032919"/>
    <w:rsid w:val="00033110"/>
    <w:rsid w:val="0003510C"/>
    <w:rsid w:val="000365EB"/>
    <w:rsid w:val="00037C4D"/>
    <w:rsid w:val="00041667"/>
    <w:rsid w:val="00041948"/>
    <w:rsid w:val="000425D8"/>
    <w:rsid w:val="0004348A"/>
    <w:rsid w:val="00043D71"/>
    <w:rsid w:val="00044AD6"/>
    <w:rsid w:val="00044B60"/>
    <w:rsid w:val="00044C5A"/>
    <w:rsid w:val="00044E25"/>
    <w:rsid w:val="0004695B"/>
    <w:rsid w:val="0004710A"/>
    <w:rsid w:val="000476F9"/>
    <w:rsid w:val="00052CF6"/>
    <w:rsid w:val="000534DB"/>
    <w:rsid w:val="000538C3"/>
    <w:rsid w:val="00054D38"/>
    <w:rsid w:val="00061A68"/>
    <w:rsid w:val="000647D6"/>
    <w:rsid w:val="00064952"/>
    <w:rsid w:val="00065E0A"/>
    <w:rsid w:val="0006638E"/>
    <w:rsid w:val="00066BC3"/>
    <w:rsid w:val="00067506"/>
    <w:rsid w:val="0006763A"/>
    <w:rsid w:val="00070081"/>
    <w:rsid w:val="00070491"/>
    <w:rsid w:val="00071024"/>
    <w:rsid w:val="00071EA8"/>
    <w:rsid w:val="0007306C"/>
    <w:rsid w:val="00073A05"/>
    <w:rsid w:val="000748A9"/>
    <w:rsid w:val="0007503B"/>
    <w:rsid w:val="00076ABC"/>
    <w:rsid w:val="00077DE9"/>
    <w:rsid w:val="000800D3"/>
    <w:rsid w:val="00080803"/>
    <w:rsid w:val="0008411F"/>
    <w:rsid w:val="0008453C"/>
    <w:rsid w:val="00085075"/>
    <w:rsid w:val="000858EA"/>
    <w:rsid w:val="000863AA"/>
    <w:rsid w:val="0008741C"/>
    <w:rsid w:val="00091651"/>
    <w:rsid w:val="00091A2E"/>
    <w:rsid w:val="00092114"/>
    <w:rsid w:val="000921C9"/>
    <w:rsid w:val="00092654"/>
    <w:rsid w:val="0009284E"/>
    <w:rsid w:val="00092E08"/>
    <w:rsid w:val="0009407C"/>
    <w:rsid w:val="00094AC7"/>
    <w:rsid w:val="00095068"/>
    <w:rsid w:val="000952E9"/>
    <w:rsid w:val="00097378"/>
    <w:rsid w:val="00097EAD"/>
    <w:rsid w:val="000A19F7"/>
    <w:rsid w:val="000A23DE"/>
    <w:rsid w:val="000A4297"/>
    <w:rsid w:val="000A6626"/>
    <w:rsid w:val="000B14BF"/>
    <w:rsid w:val="000B21DB"/>
    <w:rsid w:val="000B30D9"/>
    <w:rsid w:val="000B5118"/>
    <w:rsid w:val="000B7692"/>
    <w:rsid w:val="000B7F50"/>
    <w:rsid w:val="000C252A"/>
    <w:rsid w:val="000C388A"/>
    <w:rsid w:val="000C6998"/>
    <w:rsid w:val="000C6DC1"/>
    <w:rsid w:val="000C72CA"/>
    <w:rsid w:val="000C7323"/>
    <w:rsid w:val="000C7812"/>
    <w:rsid w:val="000D1E9B"/>
    <w:rsid w:val="000D54F2"/>
    <w:rsid w:val="000D569B"/>
    <w:rsid w:val="000D572C"/>
    <w:rsid w:val="000D7539"/>
    <w:rsid w:val="000E2200"/>
    <w:rsid w:val="000E28F5"/>
    <w:rsid w:val="000E4C3D"/>
    <w:rsid w:val="000E548A"/>
    <w:rsid w:val="000F17AF"/>
    <w:rsid w:val="000F24F7"/>
    <w:rsid w:val="000F27B6"/>
    <w:rsid w:val="000F362F"/>
    <w:rsid w:val="000F3946"/>
    <w:rsid w:val="000F3B97"/>
    <w:rsid w:val="000F4C55"/>
    <w:rsid w:val="000F4CCB"/>
    <w:rsid w:val="000F4CCE"/>
    <w:rsid w:val="000F5E70"/>
    <w:rsid w:val="000F6877"/>
    <w:rsid w:val="00100FAA"/>
    <w:rsid w:val="001037D3"/>
    <w:rsid w:val="00104458"/>
    <w:rsid w:val="00106069"/>
    <w:rsid w:val="0010663C"/>
    <w:rsid w:val="00112174"/>
    <w:rsid w:val="00113282"/>
    <w:rsid w:val="001133AD"/>
    <w:rsid w:val="00115635"/>
    <w:rsid w:val="00117300"/>
    <w:rsid w:val="00120131"/>
    <w:rsid w:val="001216FF"/>
    <w:rsid w:val="001219DE"/>
    <w:rsid w:val="00121CD5"/>
    <w:rsid w:val="00124594"/>
    <w:rsid w:val="00125948"/>
    <w:rsid w:val="0013005F"/>
    <w:rsid w:val="001307BB"/>
    <w:rsid w:val="00131CA4"/>
    <w:rsid w:val="00132F5D"/>
    <w:rsid w:val="001340A5"/>
    <w:rsid w:val="00134723"/>
    <w:rsid w:val="00135423"/>
    <w:rsid w:val="0013549E"/>
    <w:rsid w:val="00136FDF"/>
    <w:rsid w:val="00140215"/>
    <w:rsid w:val="0014200C"/>
    <w:rsid w:val="001423AB"/>
    <w:rsid w:val="001442F8"/>
    <w:rsid w:val="0014565C"/>
    <w:rsid w:val="0014592B"/>
    <w:rsid w:val="00146350"/>
    <w:rsid w:val="00146438"/>
    <w:rsid w:val="00147A47"/>
    <w:rsid w:val="0015084A"/>
    <w:rsid w:val="00150AF4"/>
    <w:rsid w:val="00150C5D"/>
    <w:rsid w:val="00150F87"/>
    <w:rsid w:val="00152BFE"/>
    <w:rsid w:val="001535FD"/>
    <w:rsid w:val="00153C6B"/>
    <w:rsid w:val="001545CA"/>
    <w:rsid w:val="0015593F"/>
    <w:rsid w:val="00155D48"/>
    <w:rsid w:val="00156892"/>
    <w:rsid w:val="001605F2"/>
    <w:rsid w:val="001635A1"/>
    <w:rsid w:val="00164BA4"/>
    <w:rsid w:val="001664E9"/>
    <w:rsid w:val="0017066E"/>
    <w:rsid w:val="00170D88"/>
    <w:rsid w:val="00172337"/>
    <w:rsid w:val="00173345"/>
    <w:rsid w:val="0018044D"/>
    <w:rsid w:val="001804DE"/>
    <w:rsid w:val="00181B6D"/>
    <w:rsid w:val="0018226E"/>
    <w:rsid w:val="00183068"/>
    <w:rsid w:val="00183739"/>
    <w:rsid w:val="00184C08"/>
    <w:rsid w:val="00185E85"/>
    <w:rsid w:val="00186146"/>
    <w:rsid w:val="00186482"/>
    <w:rsid w:val="0019271B"/>
    <w:rsid w:val="00193515"/>
    <w:rsid w:val="00193672"/>
    <w:rsid w:val="0019377D"/>
    <w:rsid w:val="00193BFB"/>
    <w:rsid w:val="00193EF1"/>
    <w:rsid w:val="00195696"/>
    <w:rsid w:val="001970B6"/>
    <w:rsid w:val="001A0F57"/>
    <w:rsid w:val="001A17A8"/>
    <w:rsid w:val="001A4B93"/>
    <w:rsid w:val="001A4B99"/>
    <w:rsid w:val="001B0161"/>
    <w:rsid w:val="001B0B8C"/>
    <w:rsid w:val="001B137D"/>
    <w:rsid w:val="001B22A3"/>
    <w:rsid w:val="001B2C30"/>
    <w:rsid w:val="001B345B"/>
    <w:rsid w:val="001B6FD7"/>
    <w:rsid w:val="001B74F2"/>
    <w:rsid w:val="001C0141"/>
    <w:rsid w:val="001C2426"/>
    <w:rsid w:val="001C2D2E"/>
    <w:rsid w:val="001C3586"/>
    <w:rsid w:val="001C40BA"/>
    <w:rsid w:val="001C5983"/>
    <w:rsid w:val="001C5DEC"/>
    <w:rsid w:val="001C66AA"/>
    <w:rsid w:val="001C754F"/>
    <w:rsid w:val="001C7D3B"/>
    <w:rsid w:val="001D00EF"/>
    <w:rsid w:val="001D155C"/>
    <w:rsid w:val="001D2531"/>
    <w:rsid w:val="001D46BB"/>
    <w:rsid w:val="001D4C7B"/>
    <w:rsid w:val="001D58B5"/>
    <w:rsid w:val="001E0F50"/>
    <w:rsid w:val="001E3871"/>
    <w:rsid w:val="001E46EA"/>
    <w:rsid w:val="001F1F17"/>
    <w:rsid w:val="002006CB"/>
    <w:rsid w:val="00200AF8"/>
    <w:rsid w:val="002017B6"/>
    <w:rsid w:val="00203022"/>
    <w:rsid w:val="0020345D"/>
    <w:rsid w:val="00203501"/>
    <w:rsid w:val="002035E6"/>
    <w:rsid w:val="00203A42"/>
    <w:rsid w:val="002042E4"/>
    <w:rsid w:val="00206A56"/>
    <w:rsid w:val="00210676"/>
    <w:rsid w:val="0021181E"/>
    <w:rsid w:val="0021603F"/>
    <w:rsid w:val="00216A4A"/>
    <w:rsid w:val="00221268"/>
    <w:rsid w:val="0022152D"/>
    <w:rsid w:val="00222562"/>
    <w:rsid w:val="00225DBE"/>
    <w:rsid w:val="00227CA0"/>
    <w:rsid w:val="00230790"/>
    <w:rsid w:val="00230AB6"/>
    <w:rsid w:val="00231948"/>
    <w:rsid w:val="00232E52"/>
    <w:rsid w:val="0023366F"/>
    <w:rsid w:val="002343A8"/>
    <w:rsid w:val="0023496A"/>
    <w:rsid w:val="00235296"/>
    <w:rsid w:val="0023685A"/>
    <w:rsid w:val="0024072F"/>
    <w:rsid w:val="002429F8"/>
    <w:rsid w:val="002442C5"/>
    <w:rsid w:val="0024572E"/>
    <w:rsid w:val="002458FA"/>
    <w:rsid w:val="002463A0"/>
    <w:rsid w:val="00250655"/>
    <w:rsid w:val="00251C4B"/>
    <w:rsid w:val="0025236D"/>
    <w:rsid w:val="002533BD"/>
    <w:rsid w:val="00256990"/>
    <w:rsid w:val="00260052"/>
    <w:rsid w:val="00261BC5"/>
    <w:rsid w:val="00262078"/>
    <w:rsid w:val="00263D27"/>
    <w:rsid w:val="00264FF8"/>
    <w:rsid w:val="002658B5"/>
    <w:rsid w:val="00267BBB"/>
    <w:rsid w:val="00271104"/>
    <w:rsid w:val="002718C1"/>
    <w:rsid w:val="00272838"/>
    <w:rsid w:val="0027382C"/>
    <w:rsid w:val="00275C8F"/>
    <w:rsid w:val="0027696A"/>
    <w:rsid w:val="00276BB0"/>
    <w:rsid w:val="00277CFE"/>
    <w:rsid w:val="00280AEE"/>
    <w:rsid w:val="00280BF0"/>
    <w:rsid w:val="00281866"/>
    <w:rsid w:val="00282D01"/>
    <w:rsid w:val="00282E20"/>
    <w:rsid w:val="00285E15"/>
    <w:rsid w:val="00287FBD"/>
    <w:rsid w:val="00293575"/>
    <w:rsid w:val="0029365F"/>
    <w:rsid w:val="00293C3D"/>
    <w:rsid w:val="00295844"/>
    <w:rsid w:val="0029752B"/>
    <w:rsid w:val="0029761D"/>
    <w:rsid w:val="00297630"/>
    <w:rsid w:val="002A00E1"/>
    <w:rsid w:val="002A1315"/>
    <w:rsid w:val="002A2B70"/>
    <w:rsid w:val="002A758A"/>
    <w:rsid w:val="002A7B57"/>
    <w:rsid w:val="002B129E"/>
    <w:rsid w:val="002B3225"/>
    <w:rsid w:val="002B3562"/>
    <w:rsid w:val="002B4A90"/>
    <w:rsid w:val="002C1F3A"/>
    <w:rsid w:val="002C2B4A"/>
    <w:rsid w:val="002C3E07"/>
    <w:rsid w:val="002C57DF"/>
    <w:rsid w:val="002C6398"/>
    <w:rsid w:val="002C68C1"/>
    <w:rsid w:val="002C6EE3"/>
    <w:rsid w:val="002C7D41"/>
    <w:rsid w:val="002D343E"/>
    <w:rsid w:val="002D436B"/>
    <w:rsid w:val="002D492F"/>
    <w:rsid w:val="002E0B31"/>
    <w:rsid w:val="002E1ADA"/>
    <w:rsid w:val="002E1B75"/>
    <w:rsid w:val="002E4AF9"/>
    <w:rsid w:val="002E77BA"/>
    <w:rsid w:val="002E785B"/>
    <w:rsid w:val="002F125F"/>
    <w:rsid w:val="002F3B51"/>
    <w:rsid w:val="002F4C06"/>
    <w:rsid w:val="002F57CC"/>
    <w:rsid w:val="002F5D7A"/>
    <w:rsid w:val="002F7BD9"/>
    <w:rsid w:val="00300819"/>
    <w:rsid w:val="00300F8D"/>
    <w:rsid w:val="00301DFB"/>
    <w:rsid w:val="00302725"/>
    <w:rsid w:val="00304DEB"/>
    <w:rsid w:val="003075B6"/>
    <w:rsid w:val="0031149E"/>
    <w:rsid w:val="00311F50"/>
    <w:rsid w:val="0031219A"/>
    <w:rsid w:val="00312EC9"/>
    <w:rsid w:val="00313253"/>
    <w:rsid w:val="00316064"/>
    <w:rsid w:val="00317D15"/>
    <w:rsid w:val="00320B39"/>
    <w:rsid w:val="00321D56"/>
    <w:rsid w:val="00322770"/>
    <w:rsid w:val="00326BDC"/>
    <w:rsid w:val="00327A1F"/>
    <w:rsid w:val="00327DE9"/>
    <w:rsid w:val="003309D0"/>
    <w:rsid w:val="00334332"/>
    <w:rsid w:val="00334873"/>
    <w:rsid w:val="0033493B"/>
    <w:rsid w:val="003357EA"/>
    <w:rsid w:val="00335F90"/>
    <w:rsid w:val="003371F9"/>
    <w:rsid w:val="00337423"/>
    <w:rsid w:val="003400F4"/>
    <w:rsid w:val="003423D6"/>
    <w:rsid w:val="00343217"/>
    <w:rsid w:val="00344EA5"/>
    <w:rsid w:val="0034540A"/>
    <w:rsid w:val="003458BF"/>
    <w:rsid w:val="00345B7A"/>
    <w:rsid w:val="00347C6D"/>
    <w:rsid w:val="003536E7"/>
    <w:rsid w:val="00354033"/>
    <w:rsid w:val="003546E6"/>
    <w:rsid w:val="00355CA4"/>
    <w:rsid w:val="00357CC7"/>
    <w:rsid w:val="00361CDE"/>
    <w:rsid w:val="00362ABD"/>
    <w:rsid w:val="003633C4"/>
    <w:rsid w:val="003640BB"/>
    <w:rsid w:val="00364309"/>
    <w:rsid w:val="00364503"/>
    <w:rsid w:val="00365697"/>
    <w:rsid w:val="0036571C"/>
    <w:rsid w:val="00367A92"/>
    <w:rsid w:val="0037019F"/>
    <w:rsid w:val="003702CB"/>
    <w:rsid w:val="003717FC"/>
    <w:rsid w:val="003729A6"/>
    <w:rsid w:val="00373356"/>
    <w:rsid w:val="00374FCC"/>
    <w:rsid w:val="0037721A"/>
    <w:rsid w:val="00380387"/>
    <w:rsid w:val="00380692"/>
    <w:rsid w:val="0038125A"/>
    <w:rsid w:val="00384B73"/>
    <w:rsid w:val="00385F7A"/>
    <w:rsid w:val="00386036"/>
    <w:rsid w:val="003863B4"/>
    <w:rsid w:val="00386B6F"/>
    <w:rsid w:val="00387D5A"/>
    <w:rsid w:val="0039048D"/>
    <w:rsid w:val="00391F98"/>
    <w:rsid w:val="00393843"/>
    <w:rsid w:val="00393DE9"/>
    <w:rsid w:val="00395E79"/>
    <w:rsid w:val="003A0397"/>
    <w:rsid w:val="003A16C3"/>
    <w:rsid w:val="003A1996"/>
    <w:rsid w:val="003A25DE"/>
    <w:rsid w:val="003A43D7"/>
    <w:rsid w:val="003A4C5B"/>
    <w:rsid w:val="003A5395"/>
    <w:rsid w:val="003A56F6"/>
    <w:rsid w:val="003A789B"/>
    <w:rsid w:val="003A7F21"/>
    <w:rsid w:val="003B07B9"/>
    <w:rsid w:val="003B1311"/>
    <w:rsid w:val="003B3C68"/>
    <w:rsid w:val="003B3DC4"/>
    <w:rsid w:val="003B4E13"/>
    <w:rsid w:val="003B632B"/>
    <w:rsid w:val="003B7B67"/>
    <w:rsid w:val="003C1CA8"/>
    <w:rsid w:val="003C247E"/>
    <w:rsid w:val="003C44C2"/>
    <w:rsid w:val="003C517C"/>
    <w:rsid w:val="003C66B1"/>
    <w:rsid w:val="003C6C02"/>
    <w:rsid w:val="003C763F"/>
    <w:rsid w:val="003C7EF8"/>
    <w:rsid w:val="003D1764"/>
    <w:rsid w:val="003D2DE5"/>
    <w:rsid w:val="003D4999"/>
    <w:rsid w:val="003D52AD"/>
    <w:rsid w:val="003E21A1"/>
    <w:rsid w:val="003E247A"/>
    <w:rsid w:val="003E3171"/>
    <w:rsid w:val="003E5E79"/>
    <w:rsid w:val="003F0CC5"/>
    <w:rsid w:val="003F1970"/>
    <w:rsid w:val="003F24ED"/>
    <w:rsid w:val="003F25E2"/>
    <w:rsid w:val="003F2FDC"/>
    <w:rsid w:val="003F3DBC"/>
    <w:rsid w:val="003F6306"/>
    <w:rsid w:val="004006B9"/>
    <w:rsid w:val="004011FA"/>
    <w:rsid w:val="00404FD1"/>
    <w:rsid w:val="004061F6"/>
    <w:rsid w:val="00407993"/>
    <w:rsid w:val="00407BCD"/>
    <w:rsid w:val="0041165E"/>
    <w:rsid w:val="004126C3"/>
    <w:rsid w:val="004137DC"/>
    <w:rsid w:val="004152A5"/>
    <w:rsid w:val="00415392"/>
    <w:rsid w:val="0041575F"/>
    <w:rsid w:val="004160F3"/>
    <w:rsid w:val="00422BEE"/>
    <w:rsid w:val="00422C29"/>
    <w:rsid w:val="0042380D"/>
    <w:rsid w:val="00423996"/>
    <w:rsid w:val="0042445D"/>
    <w:rsid w:val="00426BF7"/>
    <w:rsid w:val="00426F17"/>
    <w:rsid w:val="00427B29"/>
    <w:rsid w:val="004334B2"/>
    <w:rsid w:val="00433C76"/>
    <w:rsid w:val="0043457E"/>
    <w:rsid w:val="00437EFB"/>
    <w:rsid w:val="00440775"/>
    <w:rsid w:val="004407FE"/>
    <w:rsid w:val="00441BAE"/>
    <w:rsid w:val="004436C5"/>
    <w:rsid w:val="004440AE"/>
    <w:rsid w:val="004442BF"/>
    <w:rsid w:val="004448AF"/>
    <w:rsid w:val="00445737"/>
    <w:rsid w:val="0044692D"/>
    <w:rsid w:val="00447F45"/>
    <w:rsid w:val="00452141"/>
    <w:rsid w:val="00452A1D"/>
    <w:rsid w:val="004532F3"/>
    <w:rsid w:val="0045501B"/>
    <w:rsid w:val="0045537A"/>
    <w:rsid w:val="00455876"/>
    <w:rsid w:val="00456B24"/>
    <w:rsid w:val="00456CD3"/>
    <w:rsid w:val="00457393"/>
    <w:rsid w:val="00457436"/>
    <w:rsid w:val="00461499"/>
    <w:rsid w:val="00461509"/>
    <w:rsid w:val="00461A3C"/>
    <w:rsid w:val="00461E4A"/>
    <w:rsid w:val="004622BE"/>
    <w:rsid w:val="00462C1A"/>
    <w:rsid w:val="00464389"/>
    <w:rsid w:val="004652E2"/>
    <w:rsid w:val="00465681"/>
    <w:rsid w:val="00465C4A"/>
    <w:rsid w:val="00465D7D"/>
    <w:rsid w:val="00465ECB"/>
    <w:rsid w:val="00465F07"/>
    <w:rsid w:val="00470952"/>
    <w:rsid w:val="00472DEF"/>
    <w:rsid w:val="00473863"/>
    <w:rsid w:val="00474C08"/>
    <w:rsid w:val="00474D02"/>
    <w:rsid w:val="00475522"/>
    <w:rsid w:val="00475722"/>
    <w:rsid w:val="00477EE2"/>
    <w:rsid w:val="004803FC"/>
    <w:rsid w:val="004804CF"/>
    <w:rsid w:val="0048078C"/>
    <w:rsid w:val="00480B4F"/>
    <w:rsid w:val="00480FE5"/>
    <w:rsid w:val="00482D36"/>
    <w:rsid w:val="004837EB"/>
    <w:rsid w:val="00483F08"/>
    <w:rsid w:val="00484089"/>
    <w:rsid w:val="00490E8F"/>
    <w:rsid w:val="004910F3"/>
    <w:rsid w:val="00491DA8"/>
    <w:rsid w:val="00492815"/>
    <w:rsid w:val="004932BB"/>
    <w:rsid w:val="00494272"/>
    <w:rsid w:val="00494F5D"/>
    <w:rsid w:val="004958A5"/>
    <w:rsid w:val="00495BB8"/>
    <w:rsid w:val="004961F6"/>
    <w:rsid w:val="004970B0"/>
    <w:rsid w:val="00497449"/>
    <w:rsid w:val="004A16D8"/>
    <w:rsid w:val="004A3DFD"/>
    <w:rsid w:val="004A4BC7"/>
    <w:rsid w:val="004A5532"/>
    <w:rsid w:val="004B076D"/>
    <w:rsid w:val="004B162C"/>
    <w:rsid w:val="004B164F"/>
    <w:rsid w:val="004B16CA"/>
    <w:rsid w:val="004B3277"/>
    <w:rsid w:val="004B5D6B"/>
    <w:rsid w:val="004B6279"/>
    <w:rsid w:val="004B652F"/>
    <w:rsid w:val="004B69D7"/>
    <w:rsid w:val="004B6B27"/>
    <w:rsid w:val="004B6F84"/>
    <w:rsid w:val="004B7039"/>
    <w:rsid w:val="004C0009"/>
    <w:rsid w:val="004C0AD4"/>
    <w:rsid w:val="004C1B60"/>
    <w:rsid w:val="004C2717"/>
    <w:rsid w:val="004C3B7D"/>
    <w:rsid w:val="004C40AC"/>
    <w:rsid w:val="004C5596"/>
    <w:rsid w:val="004C64E7"/>
    <w:rsid w:val="004C7769"/>
    <w:rsid w:val="004C7FF1"/>
    <w:rsid w:val="004D0E59"/>
    <w:rsid w:val="004D5B1D"/>
    <w:rsid w:val="004D73C2"/>
    <w:rsid w:val="004D74CF"/>
    <w:rsid w:val="004D7A3A"/>
    <w:rsid w:val="004E33B3"/>
    <w:rsid w:val="004E3C72"/>
    <w:rsid w:val="004E5CA8"/>
    <w:rsid w:val="004F2127"/>
    <w:rsid w:val="004F2B7B"/>
    <w:rsid w:val="004F5A00"/>
    <w:rsid w:val="004F655D"/>
    <w:rsid w:val="004F6ACC"/>
    <w:rsid w:val="004F7631"/>
    <w:rsid w:val="004F7C81"/>
    <w:rsid w:val="005008C8"/>
    <w:rsid w:val="00502311"/>
    <w:rsid w:val="005032B1"/>
    <w:rsid w:val="0050439B"/>
    <w:rsid w:val="00504C1A"/>
    <w:rsid w:val="00504D32"/>
    <w:rsid w:val="0050535A"/>
    <w:rsid w:val="00505CC1"/>
    <w:rsid w:val="00506978"/>
    <w:rsid w:val="00506DCA"/>
    <w:rsid w:val="0050750D"/>
    <w:rsid w:val="00511168"/>
    <w:rsid w:val="00512CFB"/>
    <w:rsid w:val="00516121"/>
    <w:rsid w:val="00516900"/>
    <w:rsid w:val="00516E3A"/>
    <w:rsid w:val="00517CB8"/>
    <w:rsid w:val="005203B1"/>
    <w:rsid w:val="005210C8"/>
    <w:rsid w:val="005215DD"/>
    <w:rsid w:val="00522CCC"/>
    <w:rsid w:val="0052515A"/>
    <w:rsid w:val="00525E35"/>
    <w:rsid w:val="00526E67"/>
    <w:rsid w:val="0053027F"/>
    <w:rsid w:val="00532B88"/>
    <w:rsid w:val="00536A33"/>
    <w:rsid w:val="00537418"/>
    <w:rsid w:val="005408B4"/>
    <w:rsid w:val="00542605"/>
    <w:rsid w:val="00542931"/>
    <w:rsid w:val="00542C9D"/>
    <w:rsid w:val="00544587"/>
    <w:rsid w:val="005478D2"/>
    <w:rsid w:val="00551C09"/>
    <w:rsid w:val="00555637"/>
    <w:rsid w:val="00556875"/>
    <w:rsid w:val="00557C4A"/>
    <w:rsid w:val="00557F8B"/>
    <w:rsid w:val="0056045A"/>
    <w:rsid w:val="00560A5C"/>
    <w:rsid w:val="0056162A"/>
    <w:rsid w:val="005632A2"/>
    <w:rsid w:val="005658FD"/>
    <w:rsid w:val="00566C42"/>
    <w:rsid w:val="005675F6"/>
    <w:rsid w:val="00567B80"/>
    <w:rsid w:val="00570EB2"/>
    <w:rsid w:val="00571AF6"/>
    <w:rsid w:val="00573486"/>
    <w:rsid w:val="00573AEA"/>
    <w:rsid w:val="00573F5F"/>
    <w:rsid w:val="00573FB9"/>
    <w:rsid w:val="0057408E"/>
    <w:rsid w:val="0057445A"/>
    <w:rsid w:val="00576AF5"/>
    <w:rsid w:val="00576DD3"/>
    <w:rsid w:val="00576F69"/>
    <w:rsid w:val="00583C77"/>
    <w:rsid w:val="005846E5"/>
    <w:rsid w:val="00584BD3"/>
    <w:rsid w:val="00586DC0"/>
    <w:rsid w:val="00592E4D"/>
    <w:rsid w:val="005932BC"/>
    <w:rsid w:val="00593727"/>
    <w:rsid w:val="005943D7"/>
    <w:rsid w:val="005947B1"/>
    <w:rsid w:val="005957AE"/>
    <w:rsid w:val="00596191"/>
    <w:rsid w:val="00597640"/>
    <w:rsid w:val="005A02E7"/>
    <w:rsid w:val="005A16F5"/>
    <w:rsid w:val="005A29D2"/>
    <w:rsid w:val="005A3503"/>
    <w:rsid w:val="005A38C5"/>
    <w:rsid w:val="005A4EB2"/>
    <w:rsid w:val="005A5963"/>
    <w:rsid w:val="005A5B48"/>
    <w:rsid w:val="005A6155"/>
    <w:rsid w:val="005A63EF"/>
    <w:rsid w:val="005A73A4"/>
    <w:rsid w:val="005A76E0"/>
    <w:rsid w:val="005B0E8E"/>
    <w:rsid w:val="005B1102"/>
    <w:rsid w:val="005B11AC"/>
    <w:rsid w:val="005B1CF5"/>
    <w:rsid w:val="005B2556"/>
    <w:rsid w:val="005B2ECD"/>
    <w:rsid w:val="005B4161"/>
    <w:rsid w:val="005B4F5E"/>
    <w:rsid w:val="005B6414"/>
    <w:rsid w:val="005B7B95"/>
    <w:rsid w:val="005C12F6"/>
    <w:rsid w:val="005C1F18"/>
    <w:rsid w:val="005C24EB"/>
    <w:rsid w:val="005C2BA5"/>
    <w:rsid w:val="005C2ECA"/>
    <w:rsid w:val="005C32D7"/>
    <w:rsid w:val="005C4102"/>
    <w:rsid w:val="005C4775"/>
    <w:rsid w:val="005C56DB"/>
    <w:rsid w:val="005C606C"/>
    <w:rsid w:val="005C62E8"/>
    <w:rsid w:val="005C7FA5"/>
    <w:rsid w:val="005D1273"/>
    <w:rsid w:val="005D12EF"/>
    <w:rsid w:val="005D1ABA"/>
    <w:rsid w:val="005D32BE"/>
    <w:rsid w:val="005D3F5D"/>
    <w:rsid w:val="005D441C"/>
    <w:rsid w:val="005D4D7B"/>
    <w:rsid w:val="005D507E"/>
    <w:rsid w:val="005D67BD"/>
    <w:rsid w:val="005D7209"/>
    <w:rsid w:val="005E05AB"/>
    <w:rsid w:val="005E0A9F"/>
    <w:rsid w:val="005E2894"/>
    <w:rsid w:val="005E2A4D"/>
    <w:rsid w:val="005E3396"/>
    <w:rsid w:val="005E40EB"/>
    <w:rsid w:val="005E55CA"/>
    <w:rsid w:val="005E66D6"/>
    <w:rsid w:val="005E7234"/>
    <w:rsid w:val="005E7D43"/>
    <w:rsid w:val="005F2277"/>
    <w:rsid w:val="005F4750"/>
    <w:rsid w:val="005F6789"/>
    <w:rsid w:val="005F691F"/>
    <w:rsid w:val="005F7336"/>
    <w:rsid w:val="005F74EA"/>
    <w:rsid w:val="00600AC3"/>
    <w:rsid w:val="00601A94"/>
    <w:rsid w:val="00602A3E"/>
    <w:rsid w:val="0060334F"/>
    <w:rsid w:val="00603734"/>
    <w:rsid w:val="00604821"/>
    <w:rsid w:val="0060548F"/>
    <w:rsid w:val="00606E68"/>
    <w:rsid w:val="00607669"/>
    <w:rsid w:val="00611803"/>
    <w:rsid w:val="0061323B"/>
    <w:rsid w:val="00614613"/>
    <w:rsid w:val="00615751"/>
    <w:rsid w:val="00616D70"/>
    <w:rsid w:val="00617927"/>
    <w:rsid w:val="00620C95"/>
    <w:rsid w:val="00622A4B"/>
    <w:rsid w:val="00622AA8"/>
    <w:rsid w:val="00622C26"/>
    <w:rsid w:val="00623ACC"/>
    <w:rsid w:val="00624090"/>
    <w:rsid w:val="0062528B"/>
    <w:rsid w:val="006257DA"/>
    <w:rsid w:val="00626247"/>
    <w:rsid w:val="00630996"/>
    <w:rsid w:val="00631148"/>
    <w:rsid w:val="006316B8"/>
    <w:rsid w:val="0063197A"/>
    <w:rsid w:val="006364B6"/>
    <w:rsid w:val="00640926"/>
    <w:rsid w:val="00640940"/>
    <w:rsid w:val="00640F9C"/>
    <w:rsid w:val="006424A6"/>
    <w:rsid w:val="00642AD8"/>
    <w:rsid w:val="006454A1"/>
    <w:rsid w:val="00645C71"/>
    <w:rsid w:val="00645F39"/>
    <w:rsid w:val="0064710E"/>
    <w:rsid w:val="0065096C"/>
    <w:rsid w:val="00650AEC"/>
    <w:rsid w:val="00651A12"/>
    <w:rsid w:val="00653B59"/>
    <w:rsid w:val="006545CE"/>
    <w:rsid w:val="006553E0"/>
    <w:rsid w:val="00655453"/>
    <w:rsid w:val="0065635E"/>
    <w:rsid w:val="00656509"/>
    <w:rsid w:val="00656CB2"/>
    <w:rsid w:val="00656DAF"/>
    <w:rsid w:val="0066082F"/>
    <w:rsid w:val="00661E38"/>
    <w:rsid w:val="0066278D"/>
    <w:rsid w:val="006644B0"/>
    <w:rsid w:val="006652B6"/>
    <w:rsid w:val="006703EC"/>
    <w:rsid w:val="00674283"/>
    <w:rsid w:val="006742E2"/>
    <w:rsid w:val="00674BB5"/>
    <w:rsid w:val="0067563A"/>
    <w:rsid w:val="0067598C"/>
    <w:rsid w:val="00676038"/>
    <w:rsid w:val="0067628C"/>
    <w:rsid w:val="00680130"/>
    <w:rsid w:val="00680205"/>
    <w:rsid w:val="00680221"/>
    <w:rsid w:val="00682DB6"/>
    <w:rsid w:val="0068568C"/>
    <w:rsid w:val="00687FD8"/>
    <w:rsid w:val="00690037"/>
    <w:rsid w:val="006909A5"/>
    <w:rsid w:val="00691A94"/>
    <w:rsid w:val="0069285C"/>
    <w:rsid w:val="006930D9"/>
    <w:rsid w:val="0069410A"/>
    <w:rsid w:val="00694D11"/>
    <w:rsid w:val="0069506E"/>
    <w:rsid w:val="00696EBB"/>
    <w:rsid w:val="006A0166"/>
    <w:rsid w:val="006A0773"/>
    <w:rsid w:val="006A136B"/>
    <w:rsid w:val="006A17D5"/>
    <w:rsid w:val="006A3498"/>
    <w:rsid w:val="006A4574"/>
    <w:rsid w:val="006A67B8"/>
    <w:rsid w:val="006B019F"/>
    <w:rsid w:val="006B0DD0"/>
    <w:rsid w:val="006B2657"/>
    <w:rsid w:val="006B2A69"/>
    <w:rsid w:val="006B2DE0"/>
    <w:rsid w:val="006B3461"/>
    <w:rsid w:val="006B3776"/>
    <w:rsid w:val="006B79EE"/>
    <w:rsid w:val="006C1149"/>
    <w:rsid w:val="006C1AE8"/>
    <w:rsid w:val="006C2B9F"/>
    <w:rsid w:val="006C5913"/>
    <w:rsid w:val="006C63A6"/>
    <w:rsid w:val="006C6C61"/>
    <w:rsid w:val="006C756A"/>
    <w:rsid w:val="006C7AD2"/>
    <w:rsid w:val="006D1A3E"/>
    <w:rsid w:val="006D3396"/>
    <w:rsid w:val="006D36A4"/>
    <w:rsid w:val="006D548B"/>
    <w:rsid w:val="006D554D"/>
    <w:rsid w:val="006D63CD"/>
    <w:rsid w:val="006E1682"/>
    <w:rsid w:val="006E33BD"/>
    <w:rsid w:val="006F271E"/>
    <w:rsid w:val="006F45A3"/>
    <w:rsid w:val="006F6AA2"/>
    <w:rsid w:val="006F702B"/>
    <w:rsid w:val="006F7DFF"/>
    <w:rsid w:val="00700949"/>
    <w:rsid w:val="00700A2A"/>
    <w:rsid w:val="00700C4B"/>
    <w:rsid w:val="00705863"/>
    <w:rsid w:val="0070594B"/>
    <w:rsid w:val="00710A6C"/>
    <w:rsid w:val="00712E01"/>
    <w:rsid w:val="007152CD"/>
    <w:rsid w:val="007154AB"/>
    <w:rsid w:val="0072028A"/>
    <w:rsid w:val="00720B29"/>
    <w:rsid w:val="00720EB8"/>
    <w:rsid w:val="007210CD"/>
    <w:rsid w:val="00721460"/>
    <w:rsid w:val="00721EB5"/>
    <w:rsid w:val="00724871"/>
    <w:rsid w:val="0072506D"/>
    <w:rsid w:val="00726F1B"/>
    <w:rsid w:val="0073018B"/>
    <w:rsid w:val="007301C8"/>
    <w:rsid w:val="00731535"/>
    <w:rsid w:val="00731D00"/>
    <w:rsid w:val="00735292"/>
    <w:rsid w:val="0073532F"/>
    <w:rsid w:val="00735D1F"/>
    <w:rsid w:val="0073622C"/>
    <w:rsid w:val="00742B93"/>
    <w:rsid w:val="0074320A"/>
    <w:rsid w:val="007436C4"/>
    <w:rsid w:val="00744475"/>
    <w:rsid w:val="00744963"/>
    <w:rsid w:val="00745926"/>
    <w:rsid w:val="00745EED"/>
    <w:rsid w:val="00747CFE"/>
    <w:rsid w:val="007502AA"/>
    <w:rsid w:val="00750AB3"/>
    <w:rsid w:val="00751B75"/>
    <w:rsid w:val="0075216F"/>
    <w:rsid w:val="007531A0"/>
    <w:rsid w:val="00753F0F"/>
    <w:rsid w:val="007544C2"/>
    <w:rsid w:val="00755454"/>
    <w:rsid w:val="00757360"/>
    <w:rsid w:val="007605AA"/>
    <w:rsid w:val="00761AEE"/>
    <w:rsid w:val="007624B8"/>
    <w:rsid w:val="00765C1B"/>
    <w:rsid w:val="00765F4A"/>
    <w:rsid w:val="007671D2"/>
    <w:rsid w:val="007673CA"/>
    <w:rsid w:val="00767B5F"/>
    <w:rsid w:val="00771E60"/>
    <w:rsid w:val="007738B0"/>
    <w:rsid w:val="007742D8"/>
    <w:rsid w:val="00774D4A"/>
    <w:rsid w:val="00775464"/>
    <w:rsid w:val="00776A96"/>
    <w:rsid w:val="007772CB"/>
    <w:rsid w:val="00781FB4"/>
    <w:rsid w:val="0078215D"/>
    <w:rsid w:val="007823D0"/>
    <w:rsid w:val="00785168"/>
    <w:rsid w:val="00790288"/>
    <w:rsid w:val="00790D00"/>
    <w:rsid w:val="0079232C"/>
    <w:rsid w:val="0079245C"/>
    <w:rsid w:val="0079575A"/>
    <w:rsid w:val="007959BC"/>
    <w:rsid w:val="007970EC"/>
    <w:rsid w:val="007A0B9C"/>
    <w:rsid w:val="007A1295"/>
    <w:rsid w:val="007A13A1"/>
    <w:rsid w:val="007A1985"/>
    <w:rsid w:val="007A1B2E"/>
    <w:rsid w:val="007A1B53"/>
    <w:rsid w:val="007A3461"/>
    <w:rsid w:val="007B07B3"/>
    <w:rsid w:val="007B156D"/>
    <w:rsid w:val="007B430B"/>
    <w:rsid w:val="007B51F3"/>
    <w:rsid w:val="007B7802"/>
    <w:rsid w:val="007C00F1"/>
    <w:rsid w:val="007C0C10"/>
    <w:rsid w:val="007C5878"/>
    <w:rsid w:val="007C66BB"/>
    <w:rsid w:val="007C7E86"/>
    <w:rsid w:val="007D1CDF"/>
    <w:rsid w:val="007D4651"/>
    <w:rsid w:val="007D4B63"/>
    <w:rsid w:val="007D4D96"/>
    <w:rsid w:val="007D5136"/>
    <w:rsid w:val="007D596D"/>
    <w:rsid w:val="007D7ED5"/>
    <w:rsid w:val="007E0CFA"/>
    <w:rsid w:val="007E1937"/>
    <w:rsid w:val="007E26BF"/>
    <w:rsid w:val="007E36F9"/>
    <w:rsid w:val="007E423D"/>
    <w:rsid w:val="007E587D"/>
    <w:rsid w:val="007E774A"/>
    <w:rsid w:val="007F04E1"/>
    <w:rsid w:val="007F0B22"/>
    <w:rsid w:val="007F3F99"/>
    <w:rsid w:val="007F421E"/>
    <w:rsid w:val="007F5489"/>
    <w:rsid w:val="007F7BD9"/>
    <w:rsid w:val="00800826"/>
    <w:rsid w:val="00801C5F"/>
    <w:rsid w:val="00804327"/>
    <w:rsid w:val="00804B49"/>
    <w:rsid w:val="00807B55"/>
    <w:rsid w:val="00812ED5"/>
    <w:rsid w:val="00813197"/>
    <w:rsid w:val="0081335E"/>
    <w:rsid w:val="0081346C"/>
    <w:rsid w:val="00814DB8"/>
    <w:rsid w:val="0081532F"/>
    <w:rsid w:val="008165FB"/>
    <w:rsid w:val="00816F90"/>
    <w:rsid w:val="00820AEC"/>
    <w:rsid w:val="00820D89"/>
    <w:rsid w:val="00821119"/>
    <w:rsid w:val="00821FEC"/>
    <w:rsid w:val="008220E2"/>
    <w:rsid w:val="00822EE5"/>
    <w:rsid w:val="00825705"/>
    <w:rsid w:val="00825E0F"/>
    <w:rsid w:val="00826003"/>
    <w:rsid w:val="0082653D"/>
    <w:rsid w:val="00826E22"/>
    <w:rsid w:val="00827BF8"/>
    <w:rsid w:val="00830F1B"/>
    <w:rsid w:val="008335FA"/>
    <w:rsid w:val="0083472B"/>
    <w:rsid w:val="00835559"/>
    <w:rsid w:val="0083570A"/>
    <w:rsid w:val="00835CA7"/>
    <w:rsid w:val="00836B4E"/>
    <w:rsid w:val="00836F46"/>
    <w:rsid w:val="00837A21"/>
    <w:rsid w:val="00841D72"/>
    <w:rsid w:val="008421A9"/>
    <w:rsid w:val="008447E4"/>
    <w:rsid w:val="008450D2"/>
    <w:rsid w:val="0085020A"/>
    <w:rsid w:val="0085197A"/>
    <w:rsid w:val="0085242A"/>
    <w:rsid w:val="00854200"/>
    <w:rsid w:val="00854378"/>
    <w:rsid w:val="00855A05"/>
    <w:rsid w:val="00857E2F"/>
    <w:rsid w:val="0086152F"/>
    <w:rsid w:val="008621D5"/>
    <w:rsid w:val="0086252F"/>
    <w:rsid w:val="00862692"/>
    <w:rsid w:val="00865019"/>
    <w:rsid w:val="00866003"/>
    <w:rsid w:val="00867EC4"/>
    <w:rsid w:val="0087058C"/>
    <w:rsid w:val="008708A4"/>
    <w:rsid w:val="008715A0"/>
    <w:rsid w:val="00871C51"/>
    <w:rsid w:val="008727B5"/>
    <w:rsid w:val="008740BC"/>
    <w:rsid w:val="00874B39"/>
    <w:rsid w:val="00874EBC"/>
    <w:rsid w:val="008757C6"/>
    <w:rsid w:val="00876CD1"/>
    <w:rsid w:val="00876CE6"/>
    <w:rsid w:val="008779F8"/>
    <w:rsid w:val="00877AC2"/>
    <w:rsid w:val="00880C45"/>
    <w:rsid w:val="0088111E"/>
    <w:rsid w:val="008816D1"/>
    <w:rsid w:val="00881EF4"/>
    <w:rsid w:val="008835CB"/>
    <w:rsid w:val="008851CD"/>
    <w:rsid w:val="00886481"/>
    <w:rsid w:val="0089016F"/>
    <w:rsid w:val="008911AE"/>
    <w:rsid w:val="008932E7"/>
    <w:rsid w:val="008935FD"/>
    <w:rsid w:val="008978A0"/>
    <w:rsid w:val="008A1E5B"/>
    <w:rsid w:val="008A288B"/>
    <w:rsid w:val="008A4520"/>
    <w:rsid w:val="008A5256"/>
    <w:rsid w:val="008A6A8A"/>
    <w:rsid w:val="008B0B30"/>
    <w:rsid w:val="008B0E58"/>
    <w:rsid w:val="008B1797"/>
    <w:rsid w:val="008B1D66"/>
    <w:rsid w:val="008B1EA7"/>
    <w:rsid w:val="008B29B8"/>
    <w:rsid w:val="008B31D3"/>
    <w:rsid w:val="008B3343"/>
    <w:rsid w:val="008B33B7"/>
    <w:rsid w:val="008B367D"/>
    <w:rsid w:val="008B5185"/>
    <w:rsid w:val="008B534A"/>
    <w:rsid w:val="008B68DF"/>
    <w:rsid w:val="008B6B22"/>
    <w:rsid w:val="008B7EEA"/>
    <w:rsid w:val="008C0B0A"/>
    <w:rsid w:val="008C2CEB"/>
    <w:rsid w:val="008C3EF9"/>
    <w:rsid w:val="008C526C"/>
    <w:rsid w:val="008C5477"/>
    <w:rsid w:val="008C6ACC"/>
    <w:rsid w:val="008C7578"/>
    <w:rsid w:val="008D0C6B"/>
    <w:rsid w:val="008D0FDA"/>
    <w:rsid w:val="008D3329"/>
    <w:rsid w:val="008D4419"/>
    <w:rsid w:val="008D4953"/>
    <w:rsid w:val="008D507B"/>
    <w:rsid w:val="008D5D52"/>
    <w:rsid w:val="008D6841"/>
    <w:rsid w:val="008D6EDD"/>
    <w:rsid w:val="008D7E3D"/>
    <w:rsid w:val="008E0B9E"/>
    <w:rsid w:val="008E1308"/>
    <w:rsid w:val="008E20AE"/>
    <w:rsid w:val="008E2426"/>
    <w:rsid w:val="008E2C6A"/>
    <w:rsid w:val="008E307C"/>
    <w:rsid w:val="008E372A"/>
    <w:rsid w:val="008E3C9E"/>
    <w:rsid w:val="008E48F4"/>
    <w:rsid w:val="008E4F16"/>
    <w:rsid w:val="008E5F4A"/>
    <w:rsid w:val="008E6FEA"/>
    <w:rsid w:val="008E7B69"/>
    <w:rsid w:val="008F1B6B"/>
    <w:rsid w:val="008F3EE4"/>
    <w:rsid w:val="008F4479"/>
    <w:rsid w:val="008F4B6C"/>
    <w:rsid w:val="008F69B4"/>
    <w:rsid w:val="008F73E1"/>
    <w:rsid w:val="00903607"/>
    <w:rsid w:val="0090389A"/>
    <w:rsid w:val="00904E92"/>
    <w:rsid w:val="00905DD8"/>
    <w:rsid w:val="009074E3"/>
    <w:rsid w:val="00910D4E"/>
    <w:rsid w:val="00911688"/>
    <w:rsid w:val="00912BE1"/>
    <w:rsid w:val="00914769"/>
    <w:rsid w:val="00915B67"/>
    <w:rsid w:val="009179A7"/>
    <w:rsid w:val="00917BB5"/>
    <w:rsid w:val="00917EC9"/>
    <w:rsid w:val="00921543"/>
    <w:rsid w:val="009223C6"/>
    <w:rsid w:val="00925100"/>
    <w:rsid w:val="009300CA"/>
    <w:rsid w:val="00930802"/>
    <w:rsid w:val="0093146C"/>
    <w:rsid w:val="00931A07"/>
    <w:rsid w:val="00932CE5"/>
    <w:rsid w:val="009347B8"/>
    <w:rsid w:val="009358AA"/>
    <w:rsid w:val="00937215"/>
    <w:rsid w:val="009377B1"/>
    <w:rsid w:val="0094062D"/>
    <w:rsid w:val="00941156"/>
    <w:rsid w:val="00942CF2"/>
    <w:rsid w:val="00944D59"/>
    <w:rsid w:val="00945B52"/>
    <w:rsid w:val="00946268"/>
    <w:rsid w:val="00946798"/>
    <w:rsid w:val="00946D17"/>
    <w:rsid w:val="009475B7"/>
    <w:rsid w:val="00952C86"/>
    <w:rsid w:val="00953FD2"/>
    <w:rsid w:val="009556C5"/>
    <w:rsid w:val="00957A4B"/>
    <w:rsid w:val="0096244F"/>
    <w:rsid w:val="009637AF"/>
    <w:rsid w:val="0096431B"/>
    <w:rsid w:val="0096448C"/>
    <w:rsid w:val="0096532F"/>
    <w:rsid w:val="00967AEA"/>
    <w:rsid w:val="009703A7"/>
    <w:rsid w:val="009721B3"/>
    <w:rsid w:val="00973568"/>
    <w:rsid w:val="00973BFF"/>
    <w:rsid w:val="00975D0F"/>
    <w:rsid w:val="00976AF6"/>
    <w:rsid w:val="0098046F"/>
    <w:rsid w:val="00981EAE"/>
    <w:rsid w:val="0098410A"/>
    <w:rsid w:val="009845B2"/>
    <w:rsid w:val="00986558"/>
    <w:rsid w:val="00986ABE"/>
    <w:rsid w:val="00986F6C"/>
    <w:rsid w:val="00992A4D"/>
    <w:rsid w:val="00994531"/>
    <w:rsid w:val="00995390"/>
    <w:rsid w:val="00995819"/>
    <w:rsid w:val="0099709B"/>
    <w:rsid w:val="009A1EC0"/>
    <w:rsid w:val="009A2263"/>
    <w:rsid w:val="009A3089"/>
    <w:rsid w:val="009A3BFF"/>
    <w:rsid w:val="009A40C6"/>
    <w:rsid w:val="009A596B"/>
    <w:rsid w:val="009B29E8"/>
    <w:rsid w:val="009B30BD"/>
    <w:rsid w:val="009B38EA"/>
    <w:rsid w:val="009B392B"/>
    <w:rsid w:val="009B3C9D"/>
    <w:rsid w:val="009B3FE4"/>
    <w:rsid w:val="009B4AFB"/>
    <w:rsid w:val="009B6B64"/>
    <w:rsid w:val="009B743B"/>
    <w:rsid w:val="009B790A"/>
    <w:rsid w:val="009C0D8B"/>
    <w:rsid w:val="009C19A5"/>
    <w:rsid w:val="009C1A26"/>
    <w:rsid w:val="009C74EF"/>
    <w:rsid w:val="009D1A55"/>
    <w:rsid w:val="009D2E12"/>
    <w:rsid w:val="009D5523"/>
    <w:rsid w:val="009D7C42"/>
    <w:rsid w:val="009E0489"/>
    <w:rsid w:val="009E04A6"/>
    <w:rsid w:val="009E0ED2"/>
    <w:rsid w:val="009E116C"/>
    <w:rsid w:val="009E159B"/>
    <w:rsid w:val="009E17E9"/>
    <w:rsid w:val="009E1C76"/>
    <w:rsid w:val="009E2632"/>
    <w:rsid w:val="009E62AF"/>
    <w:rsid w:val="009E7133"/>
    <w:rsid w:val="009F048C"/>
    <w:rsid w:val="009F0CE0"/>
    <w:rsid w:val="009F1530"/>
    <w:rsid w:val="009F1C12"/>
    <w:rsid w:val="009F4853"/>
    <w:rsid w:val="009F5B90"/>
    <w:rsid w:val="009F6842"/>
    <w:rsid w:val="009F7FBE"/>
    <w:rsid w:val="00A0119F"/>
    <w:rsid w:val="00A01733"/>
    <w:rsid w:val="00A02504"/>
    <w:rsid w:val="00A04906"/>
    <w:rsid w:val="00A14975"/>
    <w:rsid w:val="00A16D4E"/>
    <w:rsid w:val="00A2046B"/>
    <w:rsid w:val="00A20D82"/>
    <w:rsid w:val="00A2112F"/>
    <w:rsid w:val="00A22CF1"/>
    <w:rsid w:val="00A22F94"/>
    <w:rsid w:val="00A24DEF"/>
    <w:rsid w:val="00A31D3F"/>
    <w:rsid w:val="00A358B5"/>
    <w:rsid w:val="00A358B9"/>
    <w:rsid w:val="00A366BC"/>
    <w:rsid w:val="00A36D44"/>
    <w:rsid w:val="00A36E24"/>
    <w:rsid w:val="00A4042B"/>
    <w:rsid w:val="00A418FE"/>
    <w:rsid w:val="00A44D77"/>
    <w:rsid w:val="00A4560A"/>
    <w:rsid w:val="00A46E06"/>
    <w:rsid w:val="00A47DC3"/>
    <w:rsid w:val="00A500E0"/>
    <w:rsid w:val="00A53F91"/>
    <w:rsid w:val="00A54280"/>
    <w:rsid w:val="00A542CB"/>
    <w:rsid w:val="00A54BD4"/>
    <w:rsid w:val="00A56947"/>
    <w:rsid w:val="00A57A4F"/>
    <w:rsid w:val="00A61019"/>
    <w:rsid w:val="00A635D5"/>
    <w:rsid w:val="00A64B3C"/>
    <w:rsid w:val="00A6577E"/>
    <w:rsid w:val="00A65FF5"/>
    <w:rsid w:val="00A67749"/>
    <w:rsid w:val="00A7016D"/>
    <w:rsid w:val="00A70BC7"/>
    <w:rsid w:val="00A71946"/>
    <w:rsid w:val="00A7309E"/>
    <w:rsid w:val="00A737E5"/>
    <w:rsid w:val="00A73B53"/>
    <w:rsid w:val="00A752A5"/>
    <w:rsid w:val="00A762A7"/>
    <w:rsid w:val="00A76EEE"/>
    <w:rsid w:val="00A77B68"/>
    <w:rsid w:val="00A80DD0"/>
    <w:rsid w:val="00A817C4"/>
    <w:rsid w:val="00A837D8"/>
    <w:rsid w:val="00A83A3A"/>
    <w:rsid w:val="00A85333"/>
    <w:rsid w:val="00A86B8B"/>
    <w:rsid w:val="00A86EDF"/>
    <w:rsid w:val="00A90FE1"/>
    <w:rsid w:val="00A9334D"/>
    <w:rsid w:val="00A9472C"/>
    <w:rsid w:val="00A94CA2"/>
    <w:rsid w:val="00A95093"/>
    <w:rsid w:val="00A962EA"/>
    <w:rsid w:val="00A9734D"/>
    <w:rsid w:val="00A97712"/>
    <w:rsid w:val="00A97846"/>
    <w:rsid w:val="00A97F9C"/>
    <w:rsid w:val="00AA0E01"/>
    <w:rsid w:val="00AA1370"/>
    <w:rsid w:val="00AA4CF0"/>
    <w:rsid w:val="00AA5EB6"/>
    <w:rsid w:val="00AA5F20"/>
    <w:rsid w:val="00AA6F05"/>
    <w:rsid w:val="00AA728C"/>
    <w:rsid w:val="00AB04DC"/>
    <w:rsid w:val="00AB0657"/>
    <w:rsid w:val="00AB17E7"/>
    <w:rsid w:val="00AB34D2"/>
    <w:rsid w:val="00AB7BF5"/>
    <w:rsid w:val="00AC0245"/>
    <w:rsid w:val="00AC10C4"/>
    <w:rsid w:val="00AC1A15"/>
    <w:rsid w:val="00AC2DA5"/>
    <w:rsid w:val="00AC48FF"/>
    <w:rsid w:val="00AC4BFA"/>
    <w:rsid w:val="00AC557B"/>
    <w:rsid w:val="00AC71FD"/>
    <w:rsid w:val="00AC7A82"/>
    <w:rsid w:val="00AC7B3B"/>
    <w:rsid w:val="00AC7E4B"/>
    <w:rsid w:val="00AD085B"/>
    <w:rsid w:val="00AD13C7"/>
    <w:rsid w:val="00AD1760"/>
    <w:rsid w:val="00AD1DAA"/>
    <w:rsid w:val="00AD303A"/>
    <w:rsid w:val="00AD40FA"/>
    <w:rsid w:val="00AD54A1"/>
    <w:rsid w:val="00AD5CE5"/>
    <w:rsid w:val="00AE0CA2"/>
    <w:rsid w:val="00AE1415"/>
    <w:rsid w:val="00AE2291"/>
    <w:rsid w:val="00AE4796"/>
    <w:rsid w:val="00AE4D8D"/>
    <w:rsid w:val="00AE6419"/>
    <w:rsid w:val="00AF0BFD"/>
    <w:rsid w:val="00AF349E"/>
    <w:rsid w:val="00AF43D9"/>
    <w:rsid w:val="00AF5767"/>
    <w:rsid w:val="00AF6F05"/>
    <w:rsid w:val="00AF744C"/>
    <w:rsid w:val="00AF764B"/>
    <w:rsid w:val="00AF7A39"/>
    <w:rsid w:val="00AF7B7D"/>
    <w:rsid w:val="00B001F6"/>
    <w:rsid w:val="00B01E36"/>
    <w:rsid w:val="00B0273F"/>
    <w:rsid w:val="00B02867"/>
    <w:rsid w:val="00B04212"/>
    <w:rsid w:val="00B05BD3"/>
    <w:rsid w:val="00B06C89"/>
    <w:rsid w:val="00B06F3A"/>
    <w:rsid w:val="00B10114"/>
    <w:rsid w:val="00B10B9E"/>
    <w:rsid w:val="00B11B37"/>
    <w:rsid w:val="00B1521D"/>
    <w:rsid w:val="00B17383"/>
    <w:rsid w:val="00B2172F"/>
    <w:rsid w:val="00B236FA"/>
    <w:rsid w:val="00B23AE0"/>
    <w:rsid w:val="00B25D52"/>
    <w:rsid w:val="00B26693"/>
    <w:rsid w:val="00B30541"/>
    <w:rsid w:val="00B30747"/>
    <w:rsid w:val="00B32004"/>
    <w:rsid w:val="00B34DAA"/>
    <w:rsid w:val="00B351C4"/>
    <w:rsid w:val="00B36ADA"/>
    <w:rsid w:val="00B370A2"/>
    <w:rsid w:val="00B370FB"/>
    <w:rsid w:val="00B379F2"/>
    <w:rsid w:val="00B40626"/>
    <w:rsid w:val="00B40AA3"/>
    <w:rsid w:val="00B41AF3"/>
    <w:rsid w:val="00B425E6"/>
    <w:rsid w:val="00B431B7"/>
    <w:rsid w:val="00B44038"/>
    <w:rsid w:val="00B441C3"/>
    <w:rsid w:val="00B441CB"/>
    <w:rsid w:val="00B47613"/>
    <w:rsid w:val="00B47802"/>
    <w:rsid w:val="00B47EEC"/>
    <w:rsid w:val="00B5317E"/>
    <w:rsid w:val="00B54CDD"/>
    <w:rsid w:val="00B54F06"/>
    <w:rsid w:val="00B551E1"/>
    <w:rsid w:val="00B570B0"/>
    <w:rsid w:val="00B601A8"/>
    <w:rsid w:val="00B61727"/>
    <w:rsid w:val="00B65F8E"/>
    <w:rsid w:val="00B7153A"/>
    <w:rsid w:val="00B73FEF"/>
    <w:rsid w:val="00B74F64"/>
    <w:rsid w:val="00B7701B"/>
    <w:rsid w:val="00B77DBB"/>
    <w:rsid w:val="00B80595"/>
    <w:rsid w:val="00B81CD0"/>
    <w:rsid w:val="00B83026"/>
    <w:rsid w:val="00B84792"/>
    <w:rsid w:val="00B85D7D"/>
    <w:rsid w:val="00B8687B"/>
    <w:rsid w:val="00B92BBE"/>
    <w:rsid w:val="00B94F64"/>
    <w:rsid w:val="00B96C50"/>
    <w:rsid w:val="00B96F02"/>
    <w:rsid w:val="00B970BE"/>
    <w:rsid w:val="00BA0234"/>
    <w:rsid w:val="00BA4267"/>
    <w:rsid w:val="00BA45A7"/>
    <w:rsid w:val="00BA4D03"/>
    <w:rsid w:val="00BA502D"/>
    <w:rsid w:val="00BA5DE2"/>
    <w:rsid w:val="00BA7CBB"/>
    <w:rsid w:val="00BB0292"/>
    <w:rsid w:val="00BB30D3"/>
    <w:rsid w:val="00BB49FC"/>
    <w:rsid w:val="00BB5032"/>
    <w:rsid w:val="00BC127D"/>
    <w:rsid w:val="00BC21D8"/>
    <w:rsid w:val="00BC2D6F"/>
    <w:rsid w:val="00BC7297"/>
    <w:rsid w:val="00BD0691"/>
    <w:rsid w:val="00BD10EC"/>
    <w:rsid w:val="00BD1B18"/>
    <w:rsid w:val="00BD3F7A"/>
    <w:rsid w:val="00BD4E29"/>
    <w:rsid w:val="00BD5BD6"/>
    <w:rsid w:val="00BE013D"/>
    <w:rsid w:val="00BE0ED5"/>
    <w:rsid w:val="00BE1AD7"/>
    <w:rsid w:val="00BE3FE7"/>
    <w:rsid w:val="00BE4E55"/>
    <w:rsid w:val="00BE7C2F"/>
    <w:rsid w:val="00BF0071"/>
    <w:rsid w:val="00BF0ACF"/>
    <w:rsid w:val="00BF22DF"/>
    <w:rsid w:val="00BF33CA"/>
    <w:rsid w:val="00BF3474"/>
    <w:rsid w:val="00BF5EAF"/>
    <w:rsid w:val="00BF5FF4"/>
    <w:rsid w:val="00BF6D62"/>
    <w:rsid w:val="00C000B1"/>
    <w:rsid w:val="00C01108"/>
    <w:rsid w:val="00C01DE8"/>
    <w:rsid w:val="00C02AE1"/>
    <w:rsid w:val="00C05805"/>
    <w:rsid w:val="00C06A51"/>
    <w:rsid w:val="00C06D33"/>
    <w:rsid w:val="00C06E07"/>
    <w:rsid w:val="00C06E18"/>
    <w:rsid w:val="00C10640"/>
    <w:rsid w:val="00C10BC7"/>
    <w:rsid w:val="00C116ED"/>
    <w:rsid w:val="00C11BD0"/>
    <w:rsid w:val="00C13028"/>
    <w:rsid w:val="00C14B3E"/>
    <w:rsid w:val="00C16834"/>
    <w:rsid w:val="00C208FE"/>
    <w:rsid w:val="00C20C98"/>
    <w:rsid w:val="00C20D17"/>
    <w:rsid w:val="00C2226A"/>
    <w:rsid w:val="00C32212"/>
    <w:rsid w:val="00C3287B"/>
    <w:rsid w:val="00C35D70"/>
    <w:rsid w:val="00C429DF"/>
    <w:rsid w:val="00C445CB"/>
    <w:rsid w:val="00C50594"/>
    <w:rsid w:val="00C5086D"/>
    <w:rsid w:val="00C50898"/>
    <w:rsid w:val="00C52595"/>
    <w:rsid w:val="00C525B7"/>
    <w:rsid w:val="00C552B2"/>
    <w:rsid w:val="00C572DE"/>
    <w:rsid w:val="00C575DB"/>
    <w:rsid w:val="00C60C88"/>
    <w:rsid w:val="00C61111"/>
    <w:rsid w:val="00C62DC0"/>
    <w:rsid w:val="00C63116"/>
    <w:rsid w:val="00C635F5"/>
    <w:rsid w:val="00C63D99"/>
    <w:rsid w:val="00C64DD0"/>
    <w:rsid w:val="00C650C2"/>
    <w:rsid w:val="00C659B1"/>
    <w:rsid w:val="00C663CB"/>
    <w:rsid w:val="00C664E3"/>
    <w:rsid w:val="00C665A1"/>
    <w:rsid w:val="00C675F2"/>
    <w:rsid w:val="00C6762D"/>
    <w:rsid w:val="00C70E83"/>
    <w:rsid w:val="00C721C5"/>
    <w:rsid w:val="00C7321D"/>
    <w:rsid w:val="00C740FF"/>
    <w:rsid w:val="00C74390"/>
    <w:rsid w:val="00C746BF"/>
    <w:rsid w:val="00C74B8D"/>
    <w:rsid w:val="00C75CE4"/>
    <w:rsid w:val="00C761E4"/>
    <w:rsid w:val="00C77F48"/>
    <w:rsid w:val="00C80FDB"/>
    <w:rsid w:val="00C814A8"/>
    <w:rsid w:val="00C83A06"/>
    <w:rsid w:val="00C85AFA"/>
    <w:rsid w:val="00C862A9"/>
    <w:rsid w:val="00C91D30"/>
    <w:rsid w:val="00C91FC9"/>
    <w:rsid w:val="00C93979"/>
    <w:rsid w:val="00C94EBC"/>
    <w:rsid w:val="00C96BBF"/>
    <w:rsid w:val="00C96EE1"/>
    <w:rsid w:val="00CA3A0A"/>
    <w:rsid w:val="00CA6D98"/>
    <w:rsid w:val="00CB2EB7"/>
    <w:rsid w:val="00CB5B3C"/>
    <w:rsid w:val="00CB60EB"/>
    <w:rsid w:val="00CB698B"/>
    <w:rsid w:val="00CC0520"/>
    <w:rsid w:val="00CC26D8"/>
    <w:rsid w:val="00CC2C20"/>
    <w:rsid w:val="00CC2CB6"/>
    <w:rsid w:val="00CC38A7"/>
    <w:rsid w:val="00CC3FF0"/>
    <w:rsid w:val="00CC5003"/>
    <w:rsid w:val="00CC68CE"/>
    <w:rsid w:val="00CD1827"/>
    <w:rsid w:val="00CD347E"/>
    <w:rsid w:val="00CD3F81"/>
    <w:rsid w:val="00CD76E4"/>
    <w:rsid w:val="00CD7E18"/>
    <w:rsid w:val="00CE0C58"/>
    <w:rsid w:val="00CE222E"/>
    <w:rsid w:val="00CE30EC"/>
    <w:rsid w:val="00CE3EFA"/>
    <w:rsid w:val="00CE4DCC"/>
    <w:rsid w:val="00CE579C"/>
    <w:rsid w:val="00CE5C0E"/>
    <w:rsid w:val="00CE5D3E"/>
    <w:rsid w:val="00CE66E7"/>
    <w:rsid w:val="00CE74D9"/>
    <w:rsid w:val="00CF1A43"/>
    <w:rsid w:val="00CF41D0"/>
    <w:rsid w:val="00CF4D15"/>
    <w:rsid w:val="00CF5F07"/>
    <w:rsid w:val="00CF708D"/>
    <w:rsid w:val="00CF7D46"/>
    <w:rsid w:val="00D01BDD"/>
    <w:rsid w:val="00D02EF1"/>
    <w:rsid w:val="00D03338"/>
    <w:rsid w:val="00D04475"/>
    <w:rsid w:val="00D05636"/>
    <w:rsid w:val="00D05787"/>
    <w:rsid w:val="00D06627"/>
    <w:rsid w:val="00D11E55"/>
    <w:rsid w:val="00D136B5"/>
    <w:rsid w:val="00D14376"/>
    <w:rsid w:val="00D155B0"/>
    <w:rsid w:val="00D201BF"/>
    <w:rsid w:val="00D20FC9"/>
    <w:rsid w:val="00D2136D"/>
    <w:rsid w:val="00D21996"/>
    <w:rsid w:val="00D21CD1"/>
    <w:rsid w:val="00D23204"/>
    <w:rsid w:val="00D263BE"/>
    <w:rsid w:val="00D26766"/>
    <w:rsid w:val="00D26EE4"/>
    <w:rsid w:val="00D30559"/>
    <w:rsid w:val="00D30FCC"/>
    <w:rsid w:val="00D30FDF"/>
    <w:rsid w:val="00D31EC0"/>
    <w:rsid w:val="00D32BA7"/>
    <w:rsid w:val="00D3315F"/>
    <w:rsid w:val="00D33416"/>
    <w:rsid w:val="00D33BB5"/>
    <w:rsid w:val="00D343A6"/>
    <w:rsid w:val="00D40032"/>
    <w:rsid w:val="00D40A70"/>
    <w:rsid w:val="00D40AFF"/>
    <w:rsid w:val="00D40BB5"/>
    <w:rsid w:val="00D420A5"/>
    <w:rsid w:val="00D425B5"/>
    <w:rsid w:val="00D4373A"/>
    <w:rsid w:val="00D450F3"/>
    <w:rsid w:val="00D46842"/>
    <w:rsid w:val="00D46A69"/>
    <w:rsid w:val="00D479E4"/>
    <w:rsid w:val="00D501E7"/>
    <w:rsid w:val="00D50DE5"/>
    <w:rsid w:val="00D54A06"/>
    <w:rsid w:val="00D54BCA"/>
    <w:rsid w:val="00D5671A"/>
    <w:rsid w:val="00D56F46"/>
    <w:rsid w:val="00D61D02"/>
    <w:rsid w:val="00D64E41"/>
    <w:rsid w:val="00D66100"/>
    <w:rsid w:val="00D66B65"/>
    <w:rsid w:val="00D6769F"/>
    <w:rsid w:val="00D7115B"/>
    <w:rsid w:val="00D7135A"/>
    <w:rsid w:val="00D71812"/>
    <w:rsid w:val="00D71B11"/>
    <w:rsid w:val="00D72453"/>
    <w:rsid w:val="00D725D9"/>
    <w:rsid w:val="00D73133"/>
    <w:rsid w:val="00D7680C"/>
    <w:rsid w:val="00D776FB"/>
    <w:rsid w:val="00D81F88"/>
    <w:rsid w:val="00D82AA4"/>
    <w:rsid w:val="00D8371B"/>
    <w:rsid w:val="00D83A56"/>
    <w:rsid w:val="00D83A96"/>
    <w:rsid w:val="00D85E44"/>
    <w:rsid w:val="00D90640"/>
    <w:rsid w:val="00D94F28"/>
    <w:rsid w:val="00D95DC8"/>
    <w:rsid w:val="00D97EF6"/>
    <w:rsid w:val="00DA3FA0"/>
    <w:rsid w:val="00DA53A3"/>
    <w:rsid w:val="00DA5506"/>
    <w:rsid w:val="00DB041D"/>
    <w:rsid w:val="00DB3351"/>
    <w:rsid w:val="00DB3839"/>
    <w:rsid w:val="00DB4509"/>
    <w:rsid w:val="00DB5087"/>
    <w:rsid w:val="00DB638A"/>
    <w:rsid w:val="00DC271A"/>
    <w:rsid w:val="00DC2E7F"/>
    <w:rsid w:val="00DC37F6"/>
    <w:rsid w:val="00DC3CFF"/>
    <w:rsid w:val="00DC61EC"/>
    <w:rsid w:val="00DC6738"/>
    <w:rsid w:val="00DC6EA1"/>
    <w:rsid w:val="00DD0939"/>
    <w:rsid w:val="00DD340A"/>
    <w:rsid w:val="00DD580F"/>
    <w:rsid w:val="00DD6705"/>
    <w:rsid w:val="00DE00B7"/>
    <w:rsid w:val="00DE0861"/>
    <w:rsid w:val="00DE459A"/>
    <w:rsid w:val="00DE5FE0"/>
    <w:rsid w:val="00DE7D90"/>
    <w:rsid w:val="00DF0ABF"/>
    <w:rsid w:val="00DF16A4"/>
    <w:rsid w:val="00DF1B11"/>
    <w:rsid w:val="00DF286D"/>
    <w:rsid w:val="00DF2F3F"/>
    <w:rsid w:val="00DF3ED5"/>
    <w:rsid w:val="00DF4DBA"/>
    <w:rsid w:val="00DF6400"/>
    <w:rsid w:val="00DF74D2"/>
    <w:rsid w:val="00E0132D"/>
    <w:rsid w:val="00E02357"/>
    <w:rsid w:val="00E02FB0"/>
    <w:rsid w:val="00E03FC4"/>
    <w:rsid w:val="00E04F58"/>
    <w:rsid w:val="00E052FE"/>
    <w:rsid w:val="00E06383"/>
    <w:rsid w:val="00E0751A"/>
    <w:rsid w:val="00E075F1"/>
    <w:rsid w:val="00E10393"/>
    <w:rsid w:val="00E10405"/>
    <w:rsid w:val="00E10A08"/>
    <w:rsid w:val="00E11453"/>
    <w:rsid w:val="00E12D48"/>
    <w:rsid w:val="00E133AC"/>
    <w:rsid w:val="00E1427A"/>
    <w:rsid w:val="00E14E4C"/>
    <w:rsid w:val="00E15E66"/>
    <w:rsid w:val="00E21326"/>
    <w:rsid w:val="00E21363"/>
    <w:rsid w:val="00E219AB"/>
    <w:rsid w:val="00E21F6F"/>
    <w:rsid w:val="00E23BF8"/>
    <w:rsid w:val="00E23C24"/>
    <w:rsid w:val="00E249B4"/>
    <w:rsid w:val="00E255C7"/>
    <w:rsid w:val="00E269AC"/>
    <w:rsid w:val="00E26ABC"/>
    <w:rsid w:val="00E26B7E"/>
    <w:rsid w:val="00E26F48"/>
    <w:rsid w:val="00E2747F"/>
    <w:rsid w:val="00E2795D"/>
    <w:rsid w:val="00E27ACC"/>
    <w:rsid w:val="00E3042A"/>
    <w:rsid w:val="00E31763"/>
    <w:rsid w:val="00E3366E"/>
    <w:rsid w:val="00E34622"/>
    <w:rsid w:val="00E36BA9"/>
    <w:rsid w:val="00E415CE"/>
    <w:rsid w:val="00E41665"/>
    <w:rsid w:val="00E42653"/>
    <w:rsid w:val="00E44E3A"/>
    <w:rsid w:val="00E46A8A"/>
    <w:rsid w:val="00E47211"/>
    <w:rsid w:val="00E47510"/>
    <w:rsid w:val="00E478F8"/>
    <w:rsid w:val="00E47A6D"/>
    <w:rsid w:val="00E534E8"/>
    <w:rsid w:val="00E54557"/>
    <w:rsid w:val="00E61463"/>
    <w:rsid w:val="00E61BAE"/>
    <w:rsid w:val="00E61D08"/>
    <w:rsid w:val="00E63C64"/>
    <w:rsid w:val="00E642BF"/>
    <w:rsid w:val="00E66281"/>
    <w:rsid w:val="00E66465"/>
    <w:rsid w:val="00E66E45"/>
    <w:rsid w:val="00E67A91"/>
    <w:rsid w:val="00E70997"/>
    <w:rsid w:val="00E70AE4"/>
    <w:rsid w:val="00E71517"/>
    <w:rsid w:val="00E71AA6"/>
    <w:rsid w:val="00E725C7"/>
    <w:rsid w:val="00E7405D"/>
    <w:rsid w:val="00E7479A"/>
    <w:rsid w:val="00E759D1"/>
    <w:rsid w:val="00E75C2E"/>
    <w:rsid w:val="00E75E2C"/>
    <w:rsid w:val="00E76098"/>
    <w:rsid w:val="00E768E6"/>
    <w:rsid w:val="00E76E4E"/>
    <w:rsid w:val="00E777CE"/>
    <w:rsid w:val="00E802D4"/>
    <w:rsid w:val="00E81570"/>
    <w:rsid w:val="00E8304C"/>
    <w:rsid w:val="00E84CAA"/>
    <w:rsid w:val="00E867F9"/>
    <w:rsid w:val="00E90483"/>
    <w:rsid w:val="00E91F27"/>
    <w:rsid w:val="00E935EB"/>
    <w:rsid w:val="00E952CB"/>
    <w:rsid w:val="00E95900"/>
    <w:rsid w:val="00E96897"/>
    <w:rsid w:val="00EA049E"/>
    <w:rsid w:val="00EA1275"/>
    <w:rsid w:val="00EA22E5"/>
    <w:rsid w:val="00EA38C8"/>
    <w:rsid w:val="00EA5228"/>
    <w:rsid w:val="00EA5576"/>
    <w:rsid w:val="00EA68A7"/>
    <w:rsid w:val="00EA72C7"/>
    <w:rsid w:val="00EB0681"/>
    <w:rsid w:val="00EB38E9"/>
    <w:rsid w:val="00EB42A5"/>
    <w:rsid w:val="00EB5382"/>
    <w:rsid w:val="00EB7CBD"/>
    <w:rsid w:val="00EC110A"/>
    <w:rsid w:val="00EC2E52"/>
    <w:rsid w:val="00EC2F50"/>
    <w:rsid w:val="00EC3F6C"/>
    <w:rsid w:val="00EC4DAD"/>
    <w:rsid w:val="00EC54A7"/>
    <w:rsid w:val="00EC5878"/>
    <w:rsid w:val="00EC78CC"/>
    <w:rsid w:val="00ED1EF7"/>
    <w:rsid w:val="00ED28EF"/>
    <w:rsid w:val="00ED2CEB"/>
    <w:rsid w:val="00ED3BCA"/>
    <w:rsid w:val="00ED5D26"/>
    <w:rsid w:val="00ED66A2"/>
    <w:rsid w:val="00ED7598"/>
    <w:rsid w:val="00EE1623"/>
    <w:rsid w:val="00EE2035"/>
    <w:rsid w:val="00EE33EF"/>
    <w:rsid w:val="00EE3F65"/>
    <w:rsid w:val="00EE497A"/>
    <w:rsid w:val="00EE58A4"/>
    <w:rsid w:val="00EE5CDE"/>
    <w:rsid w:val="00EE67ED"/>
    <w:rsid w:val="00EF1DE3"/>
    <w:rsid w:val="00EF22BE"/>
    <w:rsid w:val="00EF3DCA"/>
    <w:rsid w:val="00EF536D"/>
    <w:rsid w:val="00EF6D0E"/>
    <w:rsid w:val="00EF753A"/>
    <w:rsid w:val="00F00379"/>
    <w:rsid w:val="00F01841"/>
    <w:rsid w:val="00F05CC9"/>
    <w:rsid w:val="00F07618"/>
    <w:rsid w:val="00F07B39"/>
    <w:rsid w:val="00F07F4F"/>
    <w:rsid w:val="00F16444"/>
    <w:rsid w:val="00F2228F"/>
    <w:rsid w:val="00F26ED3"/>
    <w:rsid w:val="00F3123E"/>
    <w:rsid w:val="00F32451"/>
    <w:rsid w:val="00F32820"/>
    <w:rsid w:val="00F32B3E"/>
    <w:rsid w:val="00F336AD"/>
    <w:rsid w:val="00F3551B"/>
    <w:rsid w:val="00F3780C"/>
    <w:rsid w:val="00F40DBF"/>
    <w:rsid w:val="00F42630"/>
    <w:rsid w:val="00F437C3"/>
    <w:rsid w:val="00F44CD2"/>
    <w:rsid w:val="00F46148"/>
    <w:rsid w:val="00F4761A"/>
    <w:rsid w:val="00F47D6D"/>
    <w:rsid w:val="00F514A6"/>
    <w:rsid w:val="00F56C59"/>
    <w:rsid w:val="00F56D5D"/>
    <w:rsid w:val="00F60718"/>
    <w:rsid w:val="00F621AA"/>
    <w:rsid w:val="00F627E2"/>
    <w:rsid w:val="00F62C78"/>
    <w:rsid w:val="00F66185"/>
    <w:rsid w:val="00F703A2"/>
    <w:rsid w:val="00F72105"/>
    <w:rsid w:val="00F73371"/>
    <w:rsid w:val="00F73386"/>
    <w:rsid w:val="00F73734"/>
    <w:rsid w:val="00F73C12"/>
    <w:rsid w:val="00F812C4"/>
    <w:rsid w:val="00F816B7"/>
    <w:rsid w:val="00F81BC9"/>
    <w:rsid w:val="00F82461"/>
    <w:rsid w:val="00F84505"/>
    <w:rsid w:val="00F85AEE"/>
    <w:rsid w:val="00F86D39"/>
    <w:rsid w:val="00F923FF"/>
    <w:rsid w:val="00F925BE"/>
    <w:rsid w:val="00F941B8"/>
    <w:rsid w:val="00F94E4D"/>
    <w:rsid w:val="00F9660C"/>
    <w:rsid w:val="00FA20ED"/>
    <w:rsid w:val="00FA314D"/>
    <w:rsid w:val="00FA37F6"/>
    <w:rsid w:val="00FA506A"/>
    <w:rsid w:val="00FA519C"/>
    <w:rsid w:val="00FA5440"/>
    <w:rsid w:val="00FA7AC7"/>
    <w:rsid w:val="00FB13FB"/>
    <w:rsid w:val="00FB35EF"/>
    <w:rsid w:val="00FB45A7"/>
    <w:rsid w:val="00FB51F3"/>
    <w:rsid w:val="00FB54EA"/>
    <w:rsid w:val="00FB737E"/>
    <w:rsid w:val="00FB7DB5"/>
    <w:rsid w:val="00FC0287"/>
    <w:rsid w:val="00FC39D0"/>
    <w:rsid w:val="00FC4D8B"/>
    <w:rsid w:val="00FC719C"/>
    <w:rsid w:val="00FD01FF"/>
    <w:rsid w:val="00FD0386"/>
    <w:rsid w:val="00FD3814"/>
    <w:rsid w:val="00FD3A32"/>
    <w:rsid w:val="00FD4B74"/>
    <w:rsid w:val="00FD4F2B"/>
    <w:rsid w:val="00FD523C"/>
    <w:rsid w:val="00FD5C6F"/>
    <w:rsid w:val="00FD790A"/>
    <w:rsid w:val="00FE04C6"/>
    <w:rsid w:val="00FE12FB"/>
    <w:rsid w:val="00FE167C"/>
    <w:rsid w:val="00FE1D58"/>
    <w:rsid w:val="00FE1FB3"/>
    <w:rsid w:val="00FE327D"/>
    <w:rsid w:val="00FE3E3E"/>
    <w:rsid w:val="00FE43E8"/>
    <w:rsid w:val="00FE4F03"/>
    <w:rsid w:val="00FE6ED5"/>
    <w:rsid w:val="00FE7025"/>
    <w:rsid w:val="00FE702C"/>
    <w:rsid w:val="00FE7B16"/>
    <w:rsid w:val="00FF0BEA"/>
    <w:rsid w:val="00FF22E1"/>
    <w:rsid w:val="00FF3627"/>
    <w:rsid w:val="00FF3BC5"/>
    <w:rsid w:val="00FF4882"/>
    <w:rsid w:val="00FF61C3"/>
    <w:rsid w:val="00FF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9CFA1"/>
  <w15:docId w15:val="{472B7B01-83B0-407B-919F-79551B60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55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F655D"/>
    <w:pPr>
      <w:keepNext/>
      <w:spacing w:before="240" w:after="240"/>
      <w:outlineLvl w:val="0"/>
    </w:pPr>
    <w:rPr>
      <w:rFonts w:cs="Arial"/>
      <w:b/>
      <w:bCs/>
      <w:kern w:val="32"/>
      <w:sz w:val="36"/>
      <w:szCs w:val="32"/>
    </w:rPr>
  </w:style>
  <w:style w:type="paragraph" w:styleId="2">
    <w:name w:val="heading 2"/>
    <w:basedOn w:val="a"/>
    <w:next w:val="a"/>
    <w:link w:val="20"/>
    <w:unhideWhenUsed/>
    <w:qFormat/>
    <w:rsid w:val="00D501E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8E6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1C7D3B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4F655D"/>
    <w:rPr>
      <w:b/>
      <w:bCs/>
      <w:i w:val="0"/>
      <w:iCs w:val="0"/>
    </w:rPr>
  </w:style>
  <w:style w:type="paragraph" w:customStyle="1" w:styleId="a4">
    <w:name w:val="абзац"/>
    <w:basedOn w:val="a"/>
    <w:rsid w:val="004F655D"/>
    <w:pPr>
      <w:spacing w:line="360" w:lineRule="auto"/>
      <w:ind w:firstLine="709"/>
      <w:jc w:val="both"/>
    </w:pPr>
    <w:rPr>
      <w:rFonts w:ascii="Courier New" w:hAnsi="Courier New" w:cs="Courier New"/>
      <w:sz w:val="30"/>
      <w:szCs w:val="30"/>
    </w:rPr>
  </w:style>
  <w:style w:type="paragraph" w:styleId="21">
    <w:name w:val="Body Text Indent 2"/>
    <w:basedOn w:val="a"/>
    <w:rsid w:val="004F655D"/>
    <w:pPr>
      <w:spacing w:line="336" w:lineRule="auto"/>
      <w:ind w:firstLine="709"/>
      <w:jc w:val="both"/>
    </w:pPr>
    <w:rPr>
      <w:rFonts w:eastAsia="SimSun"/>
      <w:sz w:val="28"/>
      <w:szCs w:val="28"/>
    </w:rPr>
  </w:style>
  <w:style w:type="paragraph" w:styleId="a5">
    <w:name w:val="header"/>
    <w:basedOn w:val="a"/>
    <w:link w:val="a6"/>
    <w:uiPriority w:val="99"/>
    <w:rsid w:val="00B41AF3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B41AF3"/>
  </w:style>
  <w:style w:type="character" w:customStyle="1" w:styleId="defaultlabelstyle1">
    <w:name w:val="defaultlabelstyle1"/>
    <w:rsid w:val="00DB041D"/>
    <w:rPr>
      <w:rFonts w:ascii="Verdana" w:hAnsi="Verdana" w:hint="default"/>
      <w:b w:val="0"/>
      <w:bCs w:val="0"/>
      <w:color w:val="333333"/>
    </w:rPr>
  </w:style>
  <w:style w:type="paragraph" w:styleId="a8">
    <w:name w:val="footer"/>
    <w:basedOn w:val="a"/>
    <w:link w:val="a9"/>
    <w:rsid w:val="00D501E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D501E7"/>
    <w:rPr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D501E7"/>
    <w:rPr>
      <w:sz w:val="24"/>
      <w:szCs w:val="24"/>
    </w:rPr>
  </w:style>
  <w:style w:type="paragraph" w:customStyle="1" w:styleId="Style26">
    <w:name w:val="Style26"/>
    <w:basedOn w:val="a"/>
    <w:rsid w:val="00D501E7"/>
    <w:pPr>
      <w:widowControl w:val="0"/>
      <w:autoSpaceDE w:val="0"/>
      <w:autoSpaceDN w:val="0"/>
      <w:adjustRightInd w:val="0"/>
      <w:spacing w:line="283" w:lineRule="exact"/>
      <w:ind w:firstLine="528"/>
      <w:jc w:val="both"/>
    </w:pPr>
  </w:style>
  <w:style w:type="character" w:styleId="aa">
    <w:name w:val="Hyperlink"/>
    <w:uiPriority w:val="99"/>
    <w:rsid w:val="00D501E7"/>
    <w:rPr>
      <w:color w:val="auto"/>
      <w:u w:val="none"/>
    </w:rPr>
  </w:style>
  <w:style w:type="paragraph" w:styleId="11">
    <w:name w:val="toc 1"/>
    <w:basedOn w:val="a"/>
    <w:next w:val="a"/>
    <w:autoRedefine/>
    <w:uiPriority w:val="39"/>
    <w:rsid w:val="00D501E7"/>
    <w:pPr>
      <w:keepNext/>
      <w:keepLines/>
      <w:tabs>
        <w:tab w:val="left" w:pos="426"/>
        <w:tab w:val="right" w:leader="dot" w:pos="9498"/>
      </w:tabs>
      <w:spacing w:before="60" w:after="60"/>
      <w:ind w:right="19"/>
    </w:pPr>
    <w:rPr>
      <w:b/>
      <w:smallCaps/>
      <w:szCs w:val="20"/>
    </w:rPr>
  </w:style>
  <w:style w:type="paragraph" w:styleId="22">
    <w:name w:val="toc 2"/>
    <w:basedOn w:val="a"/>
    <w:next w:val="a"/>
    <w:autoRedefine/>
    <w:uiPriority w:val="39"/>
    <w:rsid w:val="00D501E7"/>
    <w:pPr>
      <w:keepNext/>
      <w:keepLines/>
      <w:tabs>
        <w:tab w:val="left" w:pos="709"/>
        <w:tab w:val="right" w:leader="dot" w:pos="9498"/>
      </w:tabs>
      <w:spacing w:before="60" w:after="60"/>
      <w:ind w:right="19"/>
    </w:pPr>
    <w:rPr>
      <w:b/>
      <w:smallCaps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501E7"/>
    <w:pPr>
      <w:spacing w:after="100" w:line="276" w:lineRule="auto"/>
    </w:pPr>
    <w:rPr>
      <w:b/>
      <w:smallCaps/>
      <w:szCs w:val="22"/>
    </w:rPr>
  </w:style>
  <w:style w:type="character" w:customStyle="1" w:styleId="20">
    <w:name w:val="Заголовок 2 Знак"/>
    <w:link w:val="2"/>
    <w:semiHidden/>
    <w:rsid w:val="00D501E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b">
    <w:name w:val="List Paragraph"/>
    <w:basedOn w:val="a"/>
    <w:link w:val="ac"/>
    <w:uiPriority w:val="34"/>
    <w:qFormat/>
    <w:rsid w:val="00D501E7"/>
    <w:pPr>
      <w:keepNext/>
      <w:keepLines/>
      <w:spacing w:before="60" w:after="60"/>
      <w:ind w:left="720"/>
      <w:contextualSpacing/>
    </w:pPr>
    <w:rPr>
      <w:rFonts w:ascii="Tahoma" w:hAnsi="Tahoma"/>
      <w:sz w:val="16"/>
      <w:szCs w:val="20"/>
    </w:rPr>
  </w:style>
  <w:style w:type="character" w:styleId="ad">
    <w:name w:val="Strong"/>
    <w:uiPriority w:val="22"/>
    <w:qFormat/>
    <w:rsid w:val="009B29E8"/>
    <w:rPr>
      <w:b/>
      <w:bCs/>
    </w:rPr>
  </w:style>
  <w:style w:type="paragraph" w:customStyle="1" w:styleId="bodytext">
    <w:name w:val="bodytext"/>
    <w:basedOn w:val="a"/>
    <w:rsid w:val="009B29E8"/>
    <w:pPr>
      <w:spacing w:before="100" w:beforeAutospacing="1" w:after="240" w:line="360" w:lineRule="atLeast"/>
    </w:pPr>
  </w:style>
  <w:style w:type="table" w:styleId="ae">
    <w:name w:val="Table Grid"/>
    <w:basedOn w:val="a1"/>
    <w:uiPriority w:val="59"/>
    <w:rsid w:val="008C3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semiHidden/>
    <w:rsid w:val="008E6FEA"/>
    <w:rPr>
      <w:rFonts w:ascii="Cambria" w:eastAsia="Times New Roman" w:hAnsi="Cambria" w:cs="Times New Roman"/>
      <w:b/>
      <w:bCs/>
      <w:sz w:val="26"/>
      <w:szCs w:val="26"/>
    </w:rPr>
  </w:style>
  <w:style w:type="paragraph" w:styleId="31">
    <w:name w:val="toc 3"/>
    <w:basedOn w:val="a"/>
    <w:next w:val="a"/>
    <w:autoRedefine/>
    <w:uiPriority w:val="39"/>
    <w:rsid w:val="0056045A"/>
    <w:pPr>
      <w:ind w:left="480"/>
    </w:pPr>
    <w:rPr>
      <w:b/>
    </w:rPr>
  </w:style>
  <w:style w:type="paragraph" w:customStyle="1" w:styleId="Style8">
    <w:name w:val="Style8"/>
    <w:basedOn w:val="a"/>
    <w:rsid w:val="001C7D3B"/>
    <w:pPr>
      <w:widowControl w:val="0"/>
      <w:autoSpaceDE w:val="0"/>
      <w:autoSpaceDN w:val="0"/>
      <w:adjustRightInd w:val="0"/>
      <w:spacing w:line="274" w:lineRule="exact"/>
      <w:jc w:val="center"/>
    </w:pPr>
  </w:style>
  <w:style w:type="character" w:customStyle="1" w:styleId="FontStyle83">
    <w:name w:val="Font Style83"/>
    <w:rsid w:val="001C7D3B"/>
    <w:rPr>
      <w:rFonts w:ascii="Times New Roman" w:hAnsi="Times New Roman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rsid w:val="001C7D3B"/>
    <w:rPr>
      <w:rFonts w:ascii="Calibri" w:hAnsi="Calibri"/>
      <w:b/>
      <w:bCs/>
      <w:sz w:val="28"/>
      <w:szCs w:val="28"/>
    </w:rPr>
  </w:style>
  <w:style w:type="paragraph" w:styleId="9">
    <w:name w:val="toc 9"/>
    <w:basedOn w:val="a"/>
    <w:next w:val="a"/>
    <w:autoRedefine/>
    <w:rsid w:val="00A73B53"/>
    <w:pPr>
      <w:ind w:left="1920"/>
    </w:pPr>
  </w:style>
  <w:style w:type="paragraph" w:styleId="af">
    <w:name w:val="Balloon Text"/>
    <w:basedOn w:val="a"/>
    <w:link w:val="af0"/>
    <w:rsid w:val="003400F4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3400F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locked/>
    <w:rsid w:val="00CC38A7"/>
    <w:rPr>
      <w:rFonts w:cs="Arial"/>
      <w:b/>
      <w:bCs/>
      <w:kern w:val="32"/>
      <w:sz w:val="36"/>
      <w:szCs w:val="32"/>
    </w:rPr>
  </w:style>
  <w:style w:type="paragraph" w:styleId="af1">
    <w:name w:val="Subtitle"/>
    <w:basedOn w:val="a"/>
    <w:next w:val="a"/>
    <w:link w:val="af2"/>
    <w:qFormat/>
    <w:rsid w:val="00AE229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2">
    <w:name w:val="Подзаголовок Знак"/>
    <w:basedOn w:val="a0"/>
    <w:link w:val="af1"/>
    <w:rsid w:val="00AE229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AE2291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character" w:styleId="af4">
    <w:name w:val="annotation reference"/>
    <w:basedOn w:val="a0"/>
    <w:rsid w:val="00287FBD"/>
    <w:rPr>
      <w:sz w:val="16"/>
      <w:szCs w:val="16"/>
    </w:rPr>
  </w:style>
  <w:style w:type="paragraph" w:styleId="af5">
    <w:name w:val="annotation text"/>
    <w:basedOn w:val="a"/>
    <w:link w:val="af6"/>
    <w:rsid w:val="00287FBD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rsid w:val="00287FBD"/>
  </w:style>
  <w:style w:type="paragraph" w:styleId="af7">
    <w:name w:val="annotation subject"/>
    <w:basedOn w:val="af5"/>
    <w:next w:val="af5"/>
    <w:link w:val="af8"/>
    <w:rsid w:val="00287FBD"/>
    <w:rPr>
      <w:b/>
      <w:bCs/>
    </w:rPr>
  </w:style>
  <w:style w:type="character" w:customStyle="1" w:styleId="af8">
    <w:name w:val="Тема примечания Знак"/>
    <w:basedOn w:val="af6"/>
    <w:link w:val="af7"/>
    <w:rsid w:val="00287FBD"/>
    <w:rPr>
      <w:b/>
      <w:bCs/>
    </w:rPr>
  </w:style>
  <w:style w:type="character" w:styleId="af9">
    <w:name w:val="FollowedHyperlink"/>
    <w:basedOn w:val="a0"/>
    <w:rsid w:val="0014200C"/>
    <w:rPr>
      <w:color w:val="800080" w:themeColor="followedHyperlink"/>
      <w:u w:val="single"/>
    </w:rPr>
  </w:style>
  <w:style w:type="paragraph" w:customStyle="1" w:styleId="Default">
    <w:name w:val="Default"/>
    <w:rsid w:val="0085242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c">
    <w:name w:val="Абзац списка Знак"/>
    <w:link w:val="ab"/>
    <w:uiPriority w:val="34"/>
    <w:locked/>
    <w:rsid w:val="007D4651"/>
    <w:rPr>
      <w:rFonts w:ascii="Tahoma" w:hAnsi="Tahoma"/>
      <w:sz w:val="16"/>
    </w:rPr>
  </w:style>
  <w:style w:type="character" w:styleId="afa">
    <w:name w:val="footnote reference"/>
    <w:uiPriority w:val="99"/>
    <w:semiHidden/>
    <w:rsid w:val="00A752A5"/>
    <w:rPr>
      <w:vertAlign w:val="superscript"/>
    </w:rPr>
  </w:style>
  <w:style w:type="paragraph" w:styleId="afb">
    <w:name w:val="footnote text"/>
    <w:basedOn w:val="a"/>
    <w:link w:val="afc"/>
    <w:uiPriority w:val="99"/>
    <w:semiHidden/>
    <w:rsid w:val="00A752A5"/>
    <w:pPr>
      <w:spacing w:after="120"/>
      <w:jc w:val="both"/>
    </w:pPr>
    <w:rPr>
      <w:rFonts w:ascii="Courier New" w:hAnsi="Courier New"/>
      <w:lang w:val="x-none" w:eastAsia="x-none"/>
    </w:rPr>
  </w:style>
  <w:style w:type="character" w:customStyle="1" w:styleId="afc">
    <w:name w:val="Текст сноски Знак"/>
    <w:basedOn w:val="a0"/>
    <w:link w:val="afb"/>
    <w:uiPriority w:val="99"/>
    <w:semiHidden/>
    <w:rsid w:val="00A752A5"/>
    <w:rPr>
      <w:rFonts w:ascii="Courier New" w:hAnsi="Courier New"/>
      <w:sz w:val="24"/>
      <w:szCs w:val="24"/>
      <w:lang w:val="x-none" w:eastAsia="x-none"/>
    </w:rPr>
  </w:style>
  <w:style w:type="paragraph" w:styleId="afd">
    <w:name w:val="Revision"/>
    <w:hidden/>
    <w:uiPriority w:val="99"/>
    <w:semiHidden/>
    <w:rsid w:val="001E46EA"/>
    <w:rPr>
      <w:sz w:val="24"/>
      <w:szCs w:val="24"/>
    </w:rPr>
  </w:style>
  <w:style w:type="paragraph" w:customStyle="1" w:styleId="afe">
    <w:name w:val="Документ"/>
    <w:basedOn w:val="a"/>
    <w:rsid w:val="001B74F2"/>
    <w:pPr>
      <w:autoSpaceDE w:val="0"/>
      <w:autoSpaceDN w:val="0"/>
      <w:ind w:firstLine="720"/>
      <w:jc w:val="both"/>
    </w:pPr>
    <w:rPr>
      <w:sz w:val="20"/>
      <w:szCs w:val="20"/>
    </w:rPr>
  </w:style>
  <w:style w:type="character" w:customStyle="1" w:styleId="FontStyle57">
    <w:name w:val="Font Style57"/>
    <w:basedOn w:val="a0"/>
    <w:uiPriority w:val="99"/>
    <w:rsid w:val="001B74F2"/>
    <w:rPr>
      <w:rFonts w:ascii="Times New Roman" w:hAnsi="Times New Roman" w:cs="Times New Roman"/>
      <w:sz w:val="26"/>
      <w:szCs w:val="26"/>
    </w:rPr>
  </w:style>
  <w:style w:type="paragraph" w:styleId="aff">
    <w:name w:val="No Spacing"/>
    <w:uiPriority w:val="1"/>
    <w:qFormat/>
    <w:rsid w:val="00327DE9"/>
    <w:rPr>
      <w:sz w:val="24"/>
      <w:szCs w:val="24"/>
    </w:rPr>
  </w:style>
  <w:style w:type="character" w:styleId="aff0">
    <w:name w:val="line number"/>
    <w:basedOn w:val="a0"/>
    <w:semiHidden/>
    <w:unhideWhenUsed/>
    <w:rsid w:val="00D21996"/>
  </w:style>
  <w:style w:type="character" w:styleId="aff1">
    <w:name w:val="Subtle Emphasis"/>
    <w:basedOn w:val="a0"/>
    <w:uiPriority w:val="19"/>
    <w:qFormat/>
    <w:rsid w:val="0082653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file:///J:\&#1041;&#1080;&#1079;&#1085;&#1077;&#1089;-&#1087;&#1088;&#1086;&#1094;&#1077;&#1089;&#1089;&#1099;\&#1056;&#1077;&#1077;&#1089;&#1090;&#1088;%20&#1042;&#1053;&#1044;\&#1057;&#1074;&#1086;&#1076;&#1085;&#1099;&#1081;%20&#1088;&#1077;&#1077;&#1089;&#1090;&#1088;%20&#1042;&#1053;&#1044;.xlsx" TargetMode="Externa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file:///\\Msk_tsod-gar1\consultant\cons.exe" TargetMode="External"/><Relationship Id="rId17" Type="http://schemas.openxmlformats.org/officeDocument/2006/relationships/hyperlink" Target="http://www.zakupki.gov.ru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onsultant.ru/document/cons_doc_LAW_297796/" TargetMode="Externa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yperlink" Target="http://www.zakupki.gov.ru" TargetMode="External"/><Relationship Id="rId23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zakupki.gov.ru" TargetMode="Externa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KUDIMO~1\LOCALS~1\Temp\AsudViewed\0900000383de0dfd\&#1055;&#1088;&#1080;&#1084;&#1077;&#1088;_&#1086;&#1092;&#1086;&#1088;&#1084;&#1083;&#1077;&#1085;&#1080;&#1103;_&#1082;&#1086;&#1083;&#1086;&#1085;&#1090;&#1080;&#1090;&#1091;&#1083;&#1086;&#1074;_&#1053;&#1052;&#104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55BB7A1A-79F7-4DE3-91A6-FAA96EC9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Пример_оформления_колонтитулов_НМД</Template>
  <TotalTime>411</TotalTime>
  <Pages>27</Pages>
  <Words>5510</Words>
  <Characters>31412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MOESK</Company>
  <LinksUpToDate>false</LinksUpToDate>
  <CharactersWithSpaces>36849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Kudimova</dc:creator>
  <cp:lastModifiedBy>Прыткова Валентина Геннадьевна</cp:lastModifiedBy>
  <cp:revision>34</cp:revision>
  <cp:lastPrinted>2023-11-14T08:02:00Z</cp:lastPrinted>
  <dcterms:created xsi:type="dcterms:W3CDTF">2023-10-18T08:04:00Z</dcterms:created>
  <dcterms:modified xsi:type="dcterms:W3CDTF">2023-11-14T08:02:00Z</dcterms:modified>
</cp:coreProperties>
</file>